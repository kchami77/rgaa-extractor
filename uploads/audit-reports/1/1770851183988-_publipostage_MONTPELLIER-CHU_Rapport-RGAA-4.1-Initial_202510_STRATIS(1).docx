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35BAC7B5"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9B2B4A" w:rsidRPr="004A3F3C">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9B2B4A" w:rsidRPr="004A3F3C">
        <w:rPr>
          <w:noProof/>
        </w:rPr>
        <w:instrText>Féminin commençant par une voyelle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9B2B4A" w:rsidRPr="004A3F3C">
        <w:rPr>
          <w:noProof/>
        </w:rPr>
        <w:instrText>Féminin commençant par une voyelle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9B2B4A" w:rsidRPr="004A3F3C">
        <w:rPr>
          <w:noProof/>
        </w:rPr>
        <w:instrText>Féminin commençant par une voyelle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880CC5" w:rsidRPr="003C74DF">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separate"/>
      </w:r>
      <w:r w:rsidR="009B2B4A">
        <w:rPr>
          <w:noProof/>
        </w:rPr>
        <w:instrText>de l'</w:instrText>
      </w:r>
      <w:r w:rsidR="00904AF3">
        <w:fldChar w:fldCharType="end"/>
      </w:r>
      <w:r w:rsidR="00904AF3">
        <w:instrText xml:space="preserve"> </w:instrText>
      </w:r>
      <w:r w:rsidR="00904AF3">
        <w:fldChar w:fldCharType="separate"/>
      </w:r>
      <w:r w:rsidR="009B2B4A">
        <w:rPr>
          <w:noProof/>
        </w:rPr>
        <w:instrText>de l'</w:instrText>
      </w:r>
      <w:r w:rsidR="00904AF3">
        <w:fldChar w:fldCharType="end"/>
      </w:r>
      <w:r w:rsidR="00904AF3">
        <w:instrText xml:space="preserve"> </w:instrText>
      </w:r>
      <w:r w:rsidR="00904AF3">
        <w:fldChar w:fldCharType="separate"/>
      </w:r>
      <w:r w:rsidR="009B2B4A">
        <w:rPr>
          <w:noProof/>
        </w:rPr>
        <w:t>de l'</w:t>
      </w:r>
      <w:r w:rsidR="00904AF3">
        <w:fldChar w:fldCharType="end"/>
      </w:r>
      <w:fldSimple w:instr=" MERGEFIELD Nom_du_site ">
        <w:r w:rsidR="009B2B4A" w:rsidRPr="004A3F3C">
          <w:rPr>
            <w:noProof/>
          </w:rPr>
          <w:t>Optimisation du Parcours de Soins de patients Traumatisés Crâniens</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 xml:space="preserve">RGAA </w:t>
      </w:r>
      <w:proofErr w:type="spellStart"/>
      <w:r w:rsidRPr="00E638FB">
        <w:rPr>
          <w:rStyle w:val="Accentuationintense"/>
          <w:lang w:val="de-DE"/>
        </w:rPr>
        <w:t>version</w:t>
      </w:r>
      <w:proofErr w:type="spellEnd"/>
      <w:r w:rsidRPr="00E638FB">
        <w:rPr>
          <w:rStyle w:val="Accentuationintense"/>
          <w:lang w:val="de-DE"/>
        </w:rPr>
        <w:t xml:space="preserve"> 4</w:t>
      </w:r>
      <w:r w:rsidR="001F1C96" w:rsidRPr="00E638FB">
        <w:rPr>
          <w:rStyle w:val="Accentuationintense"/>
          <w:lang w:val="de-DE"/>
        </w:rPr>
        <w:t>.1</w:t>
      </w:r>
    </w:p>
    <w:p w14:paraId="68B6D321" w14:textId="2EE15B46" w:rsidR="004D456E" w:rsidRPr="00E638FB" w:rsidRDefault="00E65944" w:rsidP="004D456E">
      <w:pPr>
        <w:jc w:val="center"/>
        <w:rPr>
          <w:lang w:val="de-DE"/>
        </w:rPr>
      </w:pPr>
      <w:r w:rsidRPr="00E638FB">
        <w:rPr>
          <w:lang w:val="de-DE"/>
        </w:rPr>
        <w:t xml:space="preserve">Version 1.0 - </w:t>
      </w:r>
      <w:commentRangeStart w:id="0"/>
      <w:r w:rsidR="005C1F4C" w:rsidRPr="00E638FB">
        <w:rPr>
          <w:lang w:val="de-DE"/>
        </w:rPr>
        <w:t>JJ/MM/AAAA</w:t>
      </w:r>
      <w:commentRangeEnd w:id="0"/>
      <w:r w:rsidR="00E53C93">
        <w:rPr>
          <w:rStyle w:val="Marquedecommentaire"/>
        </w:rPr>
        <w:commentReference w:id="0"/>
      </w:r>
    </w:p>
    <w:p w14:paraId="02B7D035" w14:textId="08336380" w:rsidR="003326DA" w:rsidRDefault="003326DA" w:rsidP="007D60E7">
      <w:pPr>
        <w:jc w:val="center"/>
        <w:rPr>
          <w:rStyle w:val="Accentuationlgre"/>
        </w:rPr>
      </w:pPr>
      <w:r>
        <w:rPr>
          <w:i/>
          <w:iCs/>
          <w:noProof/>
          <w:color w:val="262626" w:themeColor="text1" w:themeTint="D9"/>
        </w:rPr>
        <w:drawing>
          <wp:inline distT="0" distB="0" distL="0" distR="0" wp14:anchorId="367CDE5F" wp14:editId="4BDD1D8C">
            <wp:extent cx="6479540" cy="4723130"/>
            <wp:effectExtent l="19050" t="19050" r="16510" b="20320"/>
            <wp:docPr id="107329811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98112" name="Image 1">
                      <a:extLst>
                        <a:ext uri="{C183D7F6-B498-43B3-948B-1728B52AA6E4}">
                          <adec:decorative xmlns:adec="http://schemas.microsoft.com/office/drawing/2017/decorative" val="1"/>
                        </a:ext>
                      </a:extLst>
                    </pic:cNvPr>
                    <pic:cNvPicPr/>
                  </pic:nvPicPr>
                  <pic:blipFill>
                    <a:blip r:embed="rId16"/>
                    <a:stretch>
                      <a:fillRect/>
                    </a:stretch>
                  </pic:blipFill>
                  <pic:spPr>
                    <a:xfrm>
                      <a:off x="0" y="0"/>
                      <a:ext cx="6479540" cy="4723130"/>
                    </a:xfrm>
                    <a:prstGeom prst="rect">
                      <a:avLst/>
                    </a:prstGeom>
                    <a:ln>
                      <a:solidFill>
                        <a:schemeClr val="accent1"/>
                      </a:solidFill>
                    </a:ln>
                  </pic:spPr>
                </pic:pic>
              </a:graphicData>
            </a:graphic>
          </wp:inline>
        </w:drawing>
      </w:r>
    </w:p>
    <w:p w14:paraId="171A382B" w14:textId="13E63CD1"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1"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1"/>
          <w:r w:rsidR="00583C05">
            <w:rPr>
              <w:rStyle w:val="Marquedecommentaire"/>
              <w:rFonts w:eastAsiaTheme="minorHAnsi" w:cstheme="minorBidi"/>
              <w:smallCaps w:val="0"/>
              <w:color w:val="auto"/>
              <w:spacing w:val="0"/>
            </w:rPr>
            <w:commentReference w:id="1"/>
          </w:r>
        </w:p>
        <w:p w14:paraId="1B006F5E" w14:textId="5B7B9B2A" w:rsidR="002A7422"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11384794" w:history="1">
            <w:r w:rsidR="002A7422" w:rsidRPr="00170DB2">
              <w:rPr>
                <w:rStyle w:val="Lienhypertexte"/>
                <w:noProof/>
              </w:rPr>
              <w:t>1</w:t>
            </w:r>
            <w:r w:rsidR="002A7422">
              <w:rPr>
                <w:rFonts w:asciiTheme="minorHAnsi" w:eastAsiaTheme="minorEastAsia" w:hAnsiTheme="minorHAnsi"/>
                <w:smallCaps w:val="0"/>
                <w:noProof/>
                <w:color w:val="auto"/>
                <w:kern w:val="2"/>
                <w:sz w:val="24"/>
                <w:szCs w:val="24"/>
                <w:lang w:eastAsia="fr-FR" w:bidi="ar-SA"/>
                <w14:ligatures w14:val="standardContextual"/>
              </w:rPr>
              <w:tab/>
            </w:r>
            <w:r w:rsidR="002A7422" w:rsidRPr="00170DB2">
              <w:rPr>
                <w:rStyle w:val="Lienhypertexte"/>
                <w:noProof/>
              </w:rPr>
              <w:t>Contexte</w:t>
            </w:r>
            <w:r w:rsidR="002A7422">
              <w:rPr>
                <w:noProof/>
                <w:webHidden/>
              </w:rPr>
              <w:tab/>
            </w:r>
            <w:r w:rsidR="002A7422">
              <w:rPr>
                <w:noProof/>
                <w:webHidden/>
              </w:rPr>
              <w:fldChar w:fldCharType="begin"/>
            </w:r>
            <w:r w:rsidR="002A7422">
              <w:rPr>
                <w:noProof/>
                <w:webHidden/>
              </w:rPr>
              <w:instrText xml:space="preserve"> PAGEREF _Toc211384794 \h </w:instrText>
            </w:r>
            <w:r w:rsidR="002A7422">
              <w:rPr>
                <w:noProof/>
                <w:webHidden/>
              </w:rPr>
            </w:r>
            <w:r w:rsidR="002A7422">
              <w:rPr>
                <w:noProof/>
                <w:webHidden/>
              </w:rPr>
              <w:fldChar w:fldCharType="separate"/>
            </w:r>
            <w:r w:rsidR="002A7422">
              <w:rPr>
                <w:noProof/>
                <w:webHidden/>
              </w:rPr>
              <w:t>6</w:t>
            </w:r>
            <w:r w:rsidR="002A7422">
              <w:rPr>
                <w:noProof/>
                <w:webHidden/>
              </w:rPr>
              <w:fldChar w:fldCharType="end"/>
            </w:r>
          </w:hyperlink>
        </w:p>
        <w:p w14:paraId="7ABD2E74" w14:textId="03914E2A"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795" w:history="1">
            <w:r w:rsidRPr="00170DB2">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Technologies utilisées sur le site</w:t>
            </w:r>
            <w:r>
              <w:rPr>
                <w:noProof/>
                <w:webHidden/>
              </w:rPr>
              <w:tab/>
            </w:r>
            <w:r>
              <w:rPr>
                <w:noProof/>
                <w:webHidden/>
              </w:rPr>
              <w:fldChar w:fldCharType="begin"/>
            </w:r>
            <w:r>
              <w:rPr>
                <w:noProof/>
                <w:webHidden/>
              </w:rPr>
              <w:instrText xml:space="preserve"> PAGEREF _Toc211384795 \h </w:instrText>
            </w:r>
            <w:r>
              <w:rPr>
                <w:noProof/>
                <w:webHidden/>
              </w:rPr>
            </w:r>
            <w:r>
              <w:rPr>
                <w:noProof/>
                <w:webHidden/>
              </w:rPr>
              <w:fldChar w:fldCharType="separate"/>
            </w:r>
            <w:r>
              <w:rPr>
                <w:noProof/>
                <w:webHidden/>
              </w:rPr>
              <w:t>7</w:t>
            </w:r>
            <w:r>
              <w:rPr>
                <w:noProof/>
                <w:webHidden/>
              </w:rPr>
              <w:fldChar w:fldCharType="end"/>
            </w:r>
          </w:hyperlink>
        </w:p>
        <w:p w14:paraId="46AC1904" w14:textId="059E026F"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796" w:history="1">
            <w:r w:rsidRPr="00170DB2">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Outils utilisés pour l’audit</w:t>
            </w:r>
            <w:r>
              <w:rPr>
                <w:noProof/>
                <w:webHidden/>
              </w:rPr>
              <w:tab/>
            </w:r>
            <w:r>
              <w:rPr>
                <w:noProof/>
                <w:webHidden/>
              </w:rPr>
              <w:fldChar w:fldCharType="begin"/>
            </w:r>
            <w:r>
              <w:rPr>
                <w:noProof/>
                <w:webHidden/>
              </w:rPr>
              <w:instrText xml:space="preserve"> PAGEREF _Toc211384796 \h </w:instrText>
            </w:r>
            <w:r>
              <w:rPr>
                <w:noProof/>
                <w:webHidden/>
              </w:rPr>
            </w:r>
            <w:r>
              <w:rPr>
                <w:noProof/>
                <w:webHidden/>
              </w:rPr>
              <w:fldChar w:fldCharType="separate"/>
            </w:r>
            <w:r>
              <w:rPr>
                <w:noProof/>
                <w:webHidden/>
              </w:rPr>
              <w:t>7</w:t>
            </w:r>
            <w:r>
              <w:rPr>
                <w:noProof/>
                <w:webHidden/>
              </w:rPr>
              <w:fldChar w:fldCharType="end"/>
            </w:r>
          </w:hyperlink>
        </w:p>
        <w:p w14:paraId="5348987A" w14:textId="5DB6003F"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797" w:history="1">
            <w:r w:rsidRPr="00170DB2">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Environnement de test</w:t>
            </w:r>
            <w:r>
              <w:rPr>
                <w:noProof/>
                <w:webHidden/>
              </w:rPr>
              <w:tab/>
            </w:r>
            <w:r>
              <w:rPr>
                <w:noProof/>
                <w:webHidden/>
              </w:rPr>
              <w:fldChar w:fldCharType="begin"/>
            </w:r>
            <w:r>
              <w:rPr>
                <w:noProof/>
                <w:webHidden/>
              </w:rPr>
              <w:instrText xml:space="preserve"> PAGEREF _Toc211384797 \h </w:instrText>
            </w:r>
            <w:r>
              <w:rPr>
                <w:noProof/>
                <w:webHidden/>
              </w:rPr>
            </w:r>
            <w:r>
              <w:rPr>
                <w:noProof/>
                <w:webHidden/>
              </w:rPr>
              <w:fldChar w:fldCharType="separate"/>
            </w:r>
            <w:r>
              <w:rPr>
                <w:noProof/>
                <w:webHidden/>
              </w:rPr>
              <w:t>8</w:t>
            </w:r>
            <w:r>
              <w:rPr>
                <w:noProof/>
                <w:webHidden/>
              </w:rPr>
              <w:fldChar w:fldCharType="end"/>
            </w:r>
          </w:hyperlink>
        </w:p>
        <w:p w14:paraId="230E5AFC" w14:textId="36652DBD"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798" w:history="1">
            <w:r w:rsidRPr="00170DB2">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_Toc211384798 \h </w:instrText>
            </w:r>
            <w:r>
              <w:rPr>
                <w:noProof/>
                <w:webHidden/>
              </w:rPr>
            </w:r>
            <w:r>
              <w:rPr>
                <w:noProof/>
                <w:webHidden/>
              </w:rPr>
              <w:fldChar w:fldCharType="separate"/>
            </w:r>
            <w:r>
              <w:rPr>
                <w:noProof/>
                <w:webHidden/>
              </w:rPr>
              <w:t>8</w:t>
            </w:r>
            <w:r>
              <w:rPr>
                <w:noProof/>
                <w:webHidden/>
              </w:rPr>
              <w:fldChar w:fldCharType="end"/>
            </w:r>
          </w:hyperlink>
        </w:p>
        <w:p w14:paraId="78C54724" w14:textId="0F54DC0A" w:rsidR="002A7422" w:rsidRDefault="002A742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11384799" w:history="1">
            <w:r w:rsidRPr="00170DB2">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170DB2">
              <w:rPr>
                <w:rStyle w:val="Lienhypertexte"/>
                <w:noProof/>
              </w:rPr>
              <w:t>Accessibilité du site</w:t>
            </w:r>
            <w:r>
              <w:rPr>
                <w:noProof/>
                <w:webHidden/>
              </w:rPr>
              <w:tab/>
            </w:r>
            <w:r>
              <w:rPr>
                <w:noProof/>
                <w:webHidden/>
              </w:rPr>
              <w:fldChar w:fldCharType="begin"/>
            </w:r>
            <w:r>
              <w:rPr>
                <w:noProof/>
                <w:webHidden/>
              </w:rPr>
              <w:instrText xml:space="preserve"> PAGEREF _Toc211384799 \h </w:instrText>
            </w:r>
            <w:r>
              <w:rPr>
                <w:noProof/>
                <w:webHidden/>
              </w:rPr>
            </w:r>
            <w:r>
              <w:rPr>
                <w:noProof/>
                <w:webHidden/>
              </w:rPr>
              <w:fldChar w:fldCharType="separate"/>
            </w:r>
            <w:r>
              <w:rPr>
                <w:noProof/>
                <w:webHidden/>
              </w:rPr>
              <w:t>9</w:t>
            </w:r>
            <w:r>
              <w:rPr>
                <w:noProof/>
                <w:webHidden/>
              </w:rPr>
              <w:fldChar w:fldCharType="end"/>
            </w:r>
          </w:hyperlink>
        </w:p>
        <w:p w14:paraId="434728DD" w14:textId="5EE98611"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00" w:history="1">
            <w:r w:rsidRPr="00170DB2">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Avis de l’auditeur</w:t>
            </w:r>
            <w:r>
              <w:rPr>
                <w:noProof/>
                <w:webHidden/>
              </w:rPr>
              <w:tab/>
            </w:r>
            <w:r>
              <w:rPr>
                <w:noProof/>
                <w:webHidden/>
              </w:rPr>
              <w:fldChar w:fldCharType="begin"/>
            </w:r>
            <w:r>
              <w:rPr>
                <w:noProof/>
                <w:webHidden/>
              </w:rPr>
              <w:instrText xml:space="preserve"> PAGEREF _Toc211384800 \h </w:instrText>
            </w:r>
            <w:r>
              <w:rPr>
                <w:noProof/>
                <w:webHidden/>
              </w:rPr>
            </w:r>
            <w:r>
              <w:rPr>
                <w:noProof/>
                <w:webHidden/>
              </w:rPr>
              <w:fldChar w:fldCharType="separate"/>
            </w:r>
            <w:r>
              <w:rPr>
                <w:noProof/>
                <w:webHidden/>
              </w:rPr>
              <w:t>9</w:t>
            </w:r>
            <w:r>
              <w:rPr>
                <w:noProof/>
                <w:webHidden/>
              </w:rPr>
              <w:fldChar w:fldCharType="end"/>
            </w:r>
          </w:hyperlink>
        </w:p>
        <w:p w14:paraId="1BF778A2" w14:textId="220B985E"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01" w:history="1">
            <w:r w:rsidRPr="00170DB2">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En développement</w:t>
            </w:r>
            <w:r>
              <w:rPr>
                <w:noProof/>
                <w:webHidden/>
              </w:rPr>
              <w:tab/>
            </w:r>
            <w:r>
              <w:rPr>
                <w:noProof/>
                <w:webHidden/>
              </w:rPr>
              <w:fldChar w:fldCharType="begin"/>
            </w:r>
            <w:r>
              <w:rPr>
                <w:noProof/>
                <w:webHidden/>
              </w:rPr>
              <w:instrText xml:space="preserve"> PAGEREF _Toc211384801 \h </w:instrText>
            </w:r>
            <w:r>
              <w:rPr>
                <w:noProof/>
                <w:webHidden/>
              </w:rPr>
            </w:r>
            <w:r>
              <w:rPr>
                <w:noProof/>
                <w:webHidden/>
              </w:rPr>
              <w:fldChar w:fldCharType="separate"/>
            </w:r>
            <w:r>
              <w:rPr>
                <w:noProof/>
                <w:webHidden/>
              </w:rPr>
              <w:t>9</w:t>
            </w:r>
            <w:r>
              <w:rPr>
                <w:noProof/>
                <w:webHidden/>
              </w:rPr>
              <w:fldChar w:fldCharType="end"/>
            </w:r>
          </w:hyperlink>
        </w:p>
        <w:p w14:paraId="7FDBAA3A" w14:textId="2080E35E"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02" w:history="1">
            <w:r w:rsidRPr="00170DB2">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En rédaction</w:t>
            </w:r>
            <w:r>
              <w:rPr>
                <w:noProof/>
                <w:webHidden/>
              </w:rPr>
              <w:tab/>
            </w:r>
            <w:r>
              <w:rPr>
                <w:noProof/>
                <w:webHidden/>
              </w:rPr>
              <w:fldChar w:fldCharType="begin"/>
            </w:r>
            <w:r>
              <w:rPr>
                <w:noProof/>
                <w:webHidden/>
              </w:rPr>
              <w:instrText xml:space="preserve"> PAGEREF _Toc211384802 \h </w:instrText>
            </w:r>
            <w:r>
              <w:rPr>
                <w:noProof/>
                <w:webHidden/>
              </w:rPr>
            </w:r>
            <w:r>
              <w:rPr>
                <w:noProof/>
                <w:webHidden/>
              </w:rPr>
              <w:fldChar w:fldCharType="separate"/>
            </w:r>
            <w:r>
              <w:rPr>
                <w:noProof/>
                <w:webHidden/>
              </w:rPr>
              <w:t>12</w:t>
            </w:r>
            <w:r>
              <w:rPr>
                <w:noProof/>
                <w:webHidden/>
              </w:rPr>
              <w:fldChar w:fldCharType="end"/>
            </w:r>
          </w:hyperlink>
        </w:p>
        <w:p w14:paraId="291E68EF" w14:textId="7A3C6C3D"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03" w:history="1">
            <w:r w:rsidRPr="00170DB2">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Rappel des obligations légales</w:t>
            </w:r>
            <w:r>
              <w:rPr>
                <w:noProof/>
                <w:webHidden/>
              </w:rPr>
              <w:tab/>
            </w:r>
            <w:r>
              <w:rPr>
                <w:noProof/>
                <w:webHidden/>
              </w:rPr>
              <w:fldChar w:fldCharType="begin"/>
            </w:r>
            <w:r>
              <w:rPr>
                <w:noProof/>
                <w:webHidden/>
              </w:rPr>
              <w:instrText xml:space="preserve"> PAGEREF _Toc211384803 \h </w:instrText>
            </w:r>
            <w:r>
              <w:rPr>
                <w:noProof/>
                <w:webHidden/>
              </w:rPr>
            </w:r>
            <w:r>
              <w:rPr>
                <w:noProof/>
                <w:webHidden/>
              </w:rPr>
              <w:fldChar w:fldCharType="separate"/>
            </w:r>
            <w:r>
              <w:rPr>
                <w:noProof/>
                <w:webHidden/>
              </w:rPr>
              <w:t>13</w:t>
            </w:r>
            <w:r>
              <w:rPr>
                <w:noProof/>
                <w:webHidden/>
              </w:rPr>
              <w:fldChar w:fldCharType="end"/>
            </w:r>
          </w:hyperlink>
        </w:p>
        <w:p w14:paraId="0EAC6807" w14:textId="6362F046"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04" w:history="1">
            <w:r w:rsidRPr="00170DB2">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_Toc211384804 \h </w:instrText>
            </w:r>
            <w:r>
              <w:rPr>
                <w:noProof/>
                <w:webHidden/>
              </w:rPr>
            </w:r>
            <w:r>
              <w:rPr>
                <w:noProof/>
                <w:webHidden/>
              </w:rPr>
              <w:fldChar w:fldCharType="separate"/>
            </w:r>
            <w:r>
              <w:rPr>
                <w:noProof/>
                <w:webHidden/>
              </w:rPr>
              <w:t>14</w:t>
            </w:r>
            <w:r>
              <w:rPr>
                <w:noProof/>
                <w:webHidden/>
              </w:rPr>
              <w:fldChar w:fldCharType="end"/>
            </w:r>
          </w:hyperlink>
        </w:p>
        <w:p w14:paraId="071F87CC" w14:textId="0FC15811"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05" w:history="1">
            <w:r w:rsidRPr="00170DB2">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Priorisation des corrections</w:t>
            </w:r>
            <w:r>
              <w:rPr>
                <w:noProof/>
                <w:webHidden/>
              </w:rPr>
              <w:tab/>
            </w:r>
            <w:r>
              <w:rPr>
                <w:noProof/>
                <w:webHidden/>
              </w:rPr>
              <w:fldChar w:fldCharType="begin"/>
            </w:r>
            <w:r>
              <w:rPr>
                <w:noProof/>
                <w:webHidden/>
              </w:rPr>
              <w:instrText xml:space="preserve"> PAGEREF _Toc211384805 \h </w:instrText>
            </w:r>
            <w:r>
              <w:rPr>
                <w:noProof/>
                <w:webHidden/>
              </w:rPr>
            </w:r>
            <w:r>
              <w:rPr>
                <w:noProof/>
                <w:webHidden/>
              </w:rPr>
              <w:fldChar w:fldCharType="separate"/>
            </w:r>
            <w:r>
              <w:rPr>
                <w:noProof/>
                <w:webHidden/>
              </w:rPr>
              <w:t>15</w:t>
            </w:r>
            <w:r>
              <w:rPr>
                <w:noProof/>
                <w:webHidden/>
              </w:rPr>
              <w:fldChar w:fldCharType="end"/>
            </w:r>
          </w:hyperlink>
        </w:p>
        <w:p w14:paraId="5FA959E0" w14:textId="77CFD356"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06" w:history="1">
            <w:r w:rsidRPr="00170DB2">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_Toc211384806 \h </w:instrText>
            </w:r>
            <w:r>
              <w:rPr>
                <w:noProof/>
                <w:webHidden/>
              </w:rPr>
            </w:r>
            <w:r>
              <w:rPr>
                <w:noProof/>
                <w:webHidden/>
              </w:rPr>
              <w:fldChar w:fldCharType="separate"/>
            </w:r>
            <w:r>
              <w:rPr>
                <w:noProof/>
                <w:webHidden/>
              </w:rPr>
              <w:t>15</w:t>
            </w:r>
            <w:r>
              <w:rPr>
                <w:noProof/>
                <w:webHidden/>
              </w:rPr>
              <w:fldChar w:fldCharType="end"/>
            </w:r>
          </w:hyperlink>
        </w:p>
        <w:p w14:paraId="7EE9CC20" w14:textId="3919C9F0"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07" w:history="1">
            <w:r w:rsidRPr="00170DB2">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Contenus exemptés</w:t>
            </w:r>
            <w:r>
              <w:rPr>
                <w:noProof/>
                <w:webHidden/>
              </w:rPr>
              <w:tab/>
            </w:r>
            <w:r>
              <w:rPr>
                <w:noProof/>
                <w:webHidden/>
              </w:rPr>
              <w:fldChar w:fldCharType="begin"/>
            </w:r>
            <w:r>
              <w:rPr>
                <w:noProof/>
                <w:webHidden/>
              </w:rPr>
              <w:instrText xml:space="preserve"> PAGEREF _Toc211384807 \h </w:instrText>
            </w:r>
            <w:r>
              <w:rPr>
                <w:noProof/>
                <w:webHidden/>
              </w:rPr>
            </w:r>
            <w:r>
              <w:rPr>
                <w:noProof/>
                <w:webHidden/>
              </w:rPr>
              <w:fldChar w:fldCharType="separate"/>
            </w:r>
            <w:r>
              <w:rPr>
                <w:noProof/>
                <w:webHidden/>
              </w:rPr>
              <w:t>15</w:t>
            </w:r>
            <w:r>
              <w:rPr>
                <w:noProof/>
                <w:webHidden/>
              </w:rPr>
              <w:fldChar w:fldCharType="end"/>
            </w:r>
          </w:hyperlink>
        </w:p>
        <w:p w14:paraId="6A48DB16" w14:textId="0F656860"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08" w:history="1">
            <w:r w:rsidRPr="00170DB2">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_Toc211384808 \h </w:instrText>
            </w:r>
            <w:r>
              <w:rPr>
                <w:noProof/>
                <w:webHidden/>
              </w:rPr>
            </w:r>
            <w:r>
              <w:rPr>
                <w:noProof/>
                <w:webHidden/>
              </w:rPr>
              <w:fldChar w:fldCharType="separate"/>
            </w:r>
            <w:r>
              <w:rPr>
                <w:noProof/>
                <w:webHidden/>
              </w:rPr>
              <w:t>16</w:t>
            </w:r>
            <w:r>
              <w:rPr>
                <w:noProof/>
                <w:webHidden/>
              </w:rPr>
              <w:fldChar w:fldCharType="end"/>
            </w:r>
          </w:hyperlink>
        </w:p>
        <w:p w14:paraId="0809D7C0" w14:textId="061A6EAE" w:rsidR="002A7422" w:rsidRDefault="002A742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11384809" w:history="1">
            <w:r w:rsidRPr="00170DB2">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170DB2">
              <w:rPr>
                <w:rStyle w:val="Lienhypertexte"/>
                <w:noProof/>
              </w:rPr>
              <w:t>Descriptions des erreurs d’accessibilité</w:t>
            </w:r>
            <w:r>
              <w:rPr>
                <w:noProof/>
                <w:webHidden/>
              </w:rPr>
              <w:tab/>
            </w:r>
            <w:r>
              <w:rPr>
                <w:noProof/>
                <w:webHidden/>
              </w:rPr>
              <w:fldChar w:fldCharType="begin"/>
            </w:r>
            <w:r>
              <w:rPr>
                <w:noProof/>
                <w:webHidden/>
              </w:rPr>
              <w:instrText xml:space="preserve"> PAGEREF _Toc211384809 \h </w:instrText>
            </w:r>
            <w:r>
              <w:rPr>
                <w:noProof/>
                <w:webHidden/>
              </w:rPr>
            </w:r>
            <w:r>
              <w:rPr>
                <w:noProof/>
                <w:webHidden/>
              </w:rPr>
              <w:fldChar w:fldCharType="separate"/>
            </w:r>
            <w:r>
              <w:rPr>
                <w:noProof/>
                <w:webHidden/>
              </w:rPr>
              <w:t>17</w:t>
            </w:r>
            <w:r>
              <w:rPr>
                <w:noProof/>
                <w:webHidden/>
              </w:rPr>
              <w:fldChar w:fldCharType="end"/>
            </w:r>
          </w:hyperlink>
        </w:p>
        <w:p w14:paraId="7CA6A4C8" w14:textId="1B18AC48"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10" w:history="1">
            <w:r w:rsidRPr="00170DB2">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Images</w:t>
            </w:r>
            <w:r>
              <w:rPr>
                <w:noProof/>
                <w:webHidden/>
              </w:rPr>
              <w:tab/>
            </w:r>
            <w:r>
              <w:rPr>
                <w:noProof/>
                <w:webHidden/>
              </w:rPr>
              <w:fldChar w:fldCharType="begin"/>
            </w:r>
            <w:r>
              <w:rPr>
                <w:noProof/>
                <w:webHidden/>
              </w:rPr>
              <w:instrText xml:space="preserve"> PAGEREF _Toc211384810 \h </w:instrText>
            </w:r>
            <w:r>
              <w:rPr>
                <w:noProof/>
                <w:webHidden/>
              </w:rPr>
            </w:r>
            <w:r>
              <w:rPr>
                <w:noProof/>
                <w:webHidden/>
              </w:rPr>
              <w:fldChar w:fldCharType="separate"/>
            </w:r>
            <w:r>
              <w:rPr>
                <w:noProof/>
                <w:webHidden/>
              </w:rPr>
              <w:t>17</w:t>
            </w:r>
            <w:r>
              <w:rPr>
                <w:noProof/>
                <w:webHidden/>
              </w:rPr>
              <w:fldChar w:fldCharType="end"/>
            </w:r>
          </w:hyperlink>
        </w:p>
        <w:p w14:paraId="200C8A2A" w14:textId="44006635"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1" w:history="1">
            <w:r w:rsidRPr="00170DB2">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Alternatives aux images porteuses d’information</w:t>
            </w:r>
            <w:r>
              <w:rPr>
                <w:noProof/>
                <w:webHidden/>
              </w:rPr>
              <w:tab/>
            </w:r>
            <w:r>
              <w:rPr>
                <w:noProof/>
                <w:webHidden/>
              </w:rPr>
              <w:fldChar w:fldCharType="begin"/>
            </w:r>
            <w:r>
              <w:rPr>
                <w:noProof/>
                <w:webHidden/>
              </w:rPr>
              <w:instrText xml:space="preserve"> PAGEREF _Toc211384811 \h </w:instrText>
            </w:r>
            <w:r>
              <w:rPr>
                <w:noProof/>
                <w:webHidden/>
              </w:rPr>
            </w:r>
            <w:r>
              <w:rPr>
                <w:noProof/>
                <w:webHidden/>
              </w:rPr>
              <w:fldChar w:fldCharType="separate"/>
            </w:r>
            <w:r>
              <w:rPr>
                <w:noProof/>
                <w:webHidden/>
              </w:rPr>
              <w:t>17</w:t>
            </w:r>
            <w:r>
              <w:rPr>
                <w:noProof/>
                <w:webHidden/>
              </w:rPr>
              <w:fldChar w:fldCharType="end"/>
            </w:r>
          </w:hyperlink>
        </w:p>
        <w:p w14:paraId="1C1D2A54" w14:textId="5346E968"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2" w:history="1">
            <w:r w:rsidRPr="00170DB2">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Alternatives vides aux images de décoration</w:t>
            </w:r>
            <w:r>
              <w:rPr>
                <w:noProof/>
                <w:webHidden/>
              </w:rPr>
              <w:tab/>
            </w:r>
            <w:r>
              <w:rPr>
                <w:noProof/>
                <w:webHidden/>
              </w:rPr>
              <w:fldChar w:fldCharType="begin"/>
            </w:r>
            <w:r>
              <w:rPr>
                <w:noProof/>
                <w:webHidden/>
              </w:rPr>
              <w:instrText xml:space="preserve"> PAGEREF _Toc211384812 \h </w:instrText>
            </w:r>
            <w:r>
              <w:rPr>
                <w:noProof/>
                <w:webHidden/>
              </w:rPr>
            </w:r>
            <w:r>
              <w:rPr>
                <w:noProof/>
                <w:webHidden/>
              </w:rPr>
              <w:fldChar w:fldCharType="separate"/>
            </w:r>
            <w:r>
              <w:rPr>
                <w:noProof/>
                <w:webHidden/>
              </w:rPr>
              <w:t>18</w:t>
            </w:r>
            <w:r>
              <w:rPr>
                <w:noProof/>
                <w:webHidden/>
              </w:rPr>
              <w:fldChar w:fldCharType="end"/>
            </w:r>
          </w:hyperlink>
        </w:p>
        <w:p w14:paraId="25ED8D6B" w14:textId="3F127B8A"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3" w:history="1">
            <w:r w:rsidRPr="00170DB2">
              <w:rPr>
                <w:rStyle w:val="Lienhypertexte"/>
                <w:noProof/>
              </w:rPr>
              <w:t>3.1.3</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Lisibilité des textes en images</w:t>
            </w:r>
            <w:r>
              <w:rPr>
                <w:noProof/>
                <w:webHidden/>
              </w:rPr>
              <w:tab/>
            </w:r>
            <w:r>
              <w:rPr>
                <w:noProof/>
                <w:webHidden/>
              </w:rPr>
              <w:fldChar w:fldCharType="begin"/>
            </w:r>
            <w:r>
              <w:rPr>
                <w:noProof/>
                <w:webHidden/>
              </w:rPr>
              <w:instrText xml:space="preserve"> PAGEREF _Toc211384813 \h </w:instrText>
            </w:r>
            <w:r>
              <w:rPr>
                <w:noProof/>
                <w:webHidden/>
              </w:rPr>
            </w:r>
            <w:r>
              <w:rPr>
                <w:noProof/>
                <w:webHidden/>
              </w:rPr>
              <w:fldChar w:fldCharType="separate"/>
            </w:r>
            <w:r>
              <w:rPr>
                <w:noProof/>
                <w:webHidden/>
              </w:rPr>
              <w:t>18</w:t>
            </w:r>
            <w:r>
              <w:rPr>
                <w:noProof/>
                <w:webHidden/>
              </w:rPr>
              <w:fldChar w:fldCharType="end"/>
            </w:r>
          </w:hyperlink>
        </w:p>
        <w:p w14:paraId="2556FE7D" w14:textId="5FE3FE51"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14" w:history="1">
            <w:r w:rsidRPr="00170DB2">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Cadres</w:t>
            </w:r>
            <w:r>
              <w:rPr>
                <w:noProof/>
                <w:webHidden/>
              </w:rPr>
              <w:tab/>
            </w:r>
            <w:r>
              <w:rPr>
                <w:noProof/>
                <w:webHidden/>
              </w:rPr>
              <w:fldChar w:fldCharType="begin"/>
            </w:r>
            <w:r>
              <w:rPr>
                <w:noProof/>
                <w:webHidden/>
              </w:rPr>
              <w:instrText xml:space="preserve"> PAGEREF _Toc211384814 \h </w:instrText>
            </w:r>
            <w:r>
              <w:rPr>
                <w:noProof/>
                <w:webHidden/>
              </w:rPr>
            </w:r>
            <w:r>
              <w:rPr>
                <w:noProof/>
                <w:webHidden/>
              </w:rPr>
              <w:fldChar w:fldCharType="separate"/>
            </w:r>
            <w:r>
              <w:rPr>
                <w:noProof/>
                <w:webHidden/>
              </w:rPr>
              <w:t>19</w:t>
            </w:r>
            <w:r>
              <w:rPr>
                <w:noProof/>
                <w:webHidden/>
              </w:rPr>
              <w:fldChar w:fldCharType="end"/>
            </w:r>
          </w:hyperlink>
        </w:p>
        <w:p w14:paraId="156DD93B" w14:textId="4A0A394D"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5" w:history="1">
            <w:r w:rsidRPr="00170DB2">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Identification des cadres</w:t>
            </w:r>
            <w:r>
              <w:rPr>
                <w:noProof/>
                <w:webHidden/>
              </w:rPr>
              <w:tab/>
            </w:r>
            <w:r>
              <w:rPr>
                <w:noProof/>
                <w:webHidden/>
              </w:rPr>
              <w:fldChar w:fldCharType="begin"/>
            </w:r>
            <w:r>
              <w:rPr>
                <w:noProof/>
                <w:webHidden/>
              </w:rPr>
              <w:instrText xml:space="preserve"> PAGEREF _Toc211384815 \h </w:instrText>
            </w:r>
            <w:r>
              <w:rPr>
                <w:noProof/>
                <w:webHidden/>
              </w:rPr>
            </w:r>
            <w:r>
              <w:rPr>
                <w:noProof/>
                <w:webHidden/>
              </w:rPr>
              <w:fldChar w:fldCharType="separate"/>
            </w:r>
            <w:r>
              <w:rPr>
                <w:noProof/>
                <w:webHidden/>
              </w:rPr>
              <w:t>19</w:t>
            </w:r>
            <w:r>
              <w:rPr>
                <w:noProof/>
                <w:webHidden/>
              </w:rPr>
              <w:fldChar w:fldCharType="end"/>
            </w:r>
          </w:hyperlink>
        </w:p>
        <w:p w14:paraId="32335B6A" w14:textId="48D55E37"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16" w:history="1">
            <w:r w:rsidRPr="00170DB2">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Couleurs</w:t>
            </w:r>
            <w:r>
              <w:rPr>
                <w:noProof/>
                <w:webHidden/>
              </w:rPr>
              <w:tab/>
            </w:r>
            <w:r>
              <w:rPr>
                <w:noProof/>
                <w:webHidden/>
              </w:rPr>
              <w:fldChar w:fldCharType="begin"/>
            </w:r>
            <w:r>
              <w:rPr>
                <w:noProof/>
                <w:webHidden/>
              </w:rPr>
              <w:instrText xml:space="preserve"> PAGEREF _Toc211384816 \h </w:instrText>
            </w:r>
            <w:r>
              <w:rPr>
                <w:noProof/>
                <w:webHidden/>
              </w:rPr>
            </w:r>
            <w:r>
              <w:rPr>
                <w:noProof/>
                <w:webHidden/>
              </w:rPr>
              <w:fldChar w:fldCharType="separate"/>
            </w:r>
            <w:r>
              <w:rPr>
                <w:noProof/>
                <w:webHidden/>
              </w:rPr>
              <w:t>20</w:t>
            </w:r>
            <w:r>
              <w:rPr>
                <w:noProof/>
                <w:webHidden/>
              </w:rPr>
              <w:fldChar w:fldCharType="end"/>
            </w:r>
          </w:hyperlink>
        </w:p>
        <w:p w14:paraId="7746C713" w14:textId="6A68FBC1"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7" w:history="1">
            <w:r w:rsidRPr="00170DB2">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Lisibilité des contenus</w:t>
            </w:r>
            <w:r>
              <w:rPr>
                <w:noProof/>
                <w:webHidden/>
              </w:rPr>
              <w:tab/>
            </w:r>
            <w:r>
              <w:rPr>
                <w:noProof/>
                <w:webHidden/>
              </w:rPr>
              <w:fldChar w:fldCharType="begin"/>
            </w:r>
            <w:r>
              <w:rPr>
                <w:noProof/>
                <w:webHidden/>
              </w:rPr>
              <w:instrText xml:space="preserve"> PAGEREF _Toc211384817 \h </w:instrText>
            </w:r>
            <w:r>
              <w:rPr>
                <w:noProof/>
                <w:webHidden/>
              </w:rPr>
            </w:r>
            <w:r>
              <w:rPr>
                <w:noProof/>
                <w:webHidden/>
              </w:rPr>
              <w:fldChar w:fldCharType="separate"/>
            </w:r>
            <w:r>
              <w:rPr>
                <w:noProof/>
                <w:webHidden/>
              </w:rPr>
              <w:t>20</w:t>
            </w:r>
            <w:r>
              <w:rPr>
                <w:noProof/>
                <w:webHidden/>
              </w:rPr>
              <w:fldChar w:fldCharType="end"/>
            </w:r>
          </w:hyperlink>
        </w:p>
        <w:p w14:paraId="71500E5F" w14:textId="010732EB"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18" w:history="1">
            <w:r w:rsidRPr="00170DB2">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Multimédia</w:t>
            </w:r>
            <w:r>
              <w:rPr>
                <w:noProof/>
                <w:webHidden/>
              </w:rPr>
              <w:tab/>
            </w:r>
            <w:r>
              <w:rPr>
                <w:noProof/>
                <w:webHidden/>
              </w:rPr>
              <w:fldChar w:fldCharType="begin"/>
            </w:r>
            <w:r>
              <w:rPr>
                <w:noProof/>
                <w:webHidden/>
              </w:rPr>
              <w:instrText xml:space="preserve"> PAGEREF _Toc211384818 \h </w:instrText>
            </w:r>
            <w:r>
              <w:rPr>
                <w:noProof/>
                <w:webHidden/>
              </w:rPr>
            </w:r>
            <w:r>
              <w:rPr>
                <w:noProof/>
                <w:webHidden/>
              </w:rPr>
              <w:fldChar w:fldCharType="separate"/>
            </w:r>
            <w:r>
              <w:rPr>
                <w:noProof/>
                <w:webHidden/>
              </w:rPr>
              <w:t>20</w:t>
            </w:r>
            <w:r>
              <w:rPr>
                <w:noProof/>
                <w:webHidden/>
              </w:rPr>
              <w:fldChar w:fldCharType="end"/>
            </w:r>
          </w:hyperlink>
        </w:p>
        <w:p w14:paraId="27445710" w14:textId="0429A2C9"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19" w:history="1">
            <w:r w:rsidRPr="00170DB2">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Identification des vidéos</w:t>
            </w:r>
            <w:r>
              <w:rPr>
                <w:noProof/>
                <w:webHidden/>
              </w:rPr>
              <w:tab/>
            </w:r>
            <w:r>
              <w:rPr>
                <w:noProof/>
                <w:webHidden/>
              </w:rPr>
              <w:fldChar w:fldCharType="begin"/>
            </w:r>
            <w:r>
              <w:rPr>
                <w:noProof/>
                <w:webHidden/>
              </w:rPr>
              <w:instrText xml:space="preserve"> PAGEREF _Toc211384819 \h </w:instrText>
            </w:r>
            <w:r>
              <w:rPr>
                <w:noProof/>
                <w:webHidden/>
              </w:rPr>
            </w:r>
            <w:r>
              <w:rPr>
                <w:noProof/>
                <w:webHidden/>
              </w:rPr>
              <w:fldChar w:fldCharType="separate"/>
            </w:r>
            <w:r>
              <w:rPr>
                <w:noProof/>
                <w:webHidden/>
              </w:rPr>
              <w:t>21</w:t>
            </w:r>
            <w:r>
              <w:rPr>
                <w:noProof/>
                <w:webHidden/>
              </w:rPr>
              <w:fldChar w:fldCharType="end"/>
            </w:r>
          </w:hyperlink>
        </w:p>
        <w:p w14:paraId="03CCC0BB" w14:textId="35145B03"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20" w:history="1">
            <w:r w:rsidRPr="00170DB2">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Tableaux</w:t>
            </w:r>
            <w:r>
              <w:rPr>
                <w:noProof/>
                <w:webHidden/>
              </w:rPr>
              <w:tab/>
            </w:r>
            <w:r>
              <w:rPr>
                <w:noProof/>
                <w:webHidden/>
              </w:rPr>
              <w:fldChar w:fldCharType="begin"/>
            </w:r>
            <w:r>
              <w:rPr>
                <w:noProof/>
                <w:webHidden/>
              </w:rPr>
              <w:instrText xml:space="preserve"> PAGEREF _Toc211384820 \h </w:instrText>
            </w:r>
            <w:r>
              <w:rPr>
                <w:noProof/>
                <w:webHidden/>
              </w:rPr>
            </w:r>
            <w:r>
              <w:rPr>
                <w:noProof/>
                <w:webHidden/>
              </w:rPr>
              <w:fldChar w:fldCharType="separate"/>
            </w:r>
            <w:r>
              <w:rPr>
                <w:noProof/>
                <w:webHidden/>
              </w:rPr>
              <w:t>21</w:t>
            </w:r>
            <w:r>
              <w:rPr>
                <w:noProof/>
                <w:webHidden/>
              </w:rPr>
              <w:fldChar w:fldCharType="end"/>
            </w:r>
          </w:hyperlink>
        </w:p>
        <w:p w14:paraId="610A7716" w14:textId="7EB18B13"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21" w:history="1">
            <w:r w:rsidRPr="00170DB2">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Identification des en-têtes et liaisons des cellules d’en-têtes et de données</w:t>
            </w:r>
            <w:r>
              <w:rPr>
                <w:noProof/>
                <w:webHidden/>
              </w:rPr>
              <w:tab/>
            </w:r>
            <w:r>
              <w:rPr>
                <w:noProof/>
                <w:webHidden/>
              </w:rPr>
              <w:fldChar w:fldCharType="begin"/>
            </w:r>
            <w:r>
              <w:rPr>
                <w:noProof/>
                <w:webHidden/>
              </w:rPr>
              <w:instrText xml:space="preserve"> PAGEREF _Toc211384821 \h </w:instrText>
            </w:r>
            <w:r>
              <w:rPr>
                <w:noProof/>
                <w:webHidden/>
              </w:rPr>
            </w:r>
            <w:r>
              <w:rPr>
                <w:noProof/>
                <w:webHidden/>
              </w:rPr>
              <w:fldChar w:fldCharType="separate"/>
            </w:r>
            <w:r>
              <w:rPr>
                <w:noProof/>
                <w:webHidden/>
              </w:rPr>
              <w:t>22</w:t>
            </w:r>
            <w:r>
              <w:rPr>
                <w:noProof/>
                <w:webHidden/>
              </w:rPr>
              <w:fldChar w:fldCharType="end"/>
            </w:r>
          </w:hyperlink>
        </w:p>
        <w:p w14:paraId="698766D3" w14:textId="094D9552"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22" w:history="1">
            <w:r w:rsidRPr="00170DB2">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Liens</w:t>
            </w:r>
            <w:r>
              <w:rPr>
                <w:noProof/>
                <w:webHidden/>
              </w:rPr>
              <w:tab/>
            </w:r>
            <w:r>
              <w:rPr>
                <w:noProof/>
                <w:webHidden/>
              </w:rPr>
              <w:fldChar w:fldCharType="begin"/>
            </w:r>
            <w:r>
              <w:rPr>
                <w:noProof/>
                <w:webHidden/>
              </w:rPr>
              <w:instrText xml:space="preserve"> PAGEREF _Toc211384822 \h </w:instrText>
            </w:r>
            <w:r>
              <w:rPr>
                <w:noProof/>
                <w:webHidden/>
              </w:rPr>
            </w:r>
            <w:r>
              <w:rPr>
                <w:noProof/>
                <w:webHidden/>
              </w:rPr>
              <w:fldChar w:fldCharType="separate"/>
            </w:r>
            <w:r>
              <w:rPr>
                <w:noProof/>
                <w:webHidden/>
              </w:rPr>
              <w:t>23</w:t>
            </w:r>
            <w:r>
              <w:rPr>
                <w:noProof/>
                <w:webHidden/>
              </w:rPr>
              <w:fldChar w:fldCharType="end"/>
            </w:r>
          </w:hyperlink>
        </w:p>
        <w:p w14:paraId="0A8092B5" w14:textId="66C0FE1A"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23" w:history="1">
            <w:r w:rsidRPr="00170DB2">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Liens explicites</w:t>
            </w:r>
            <w:r>
              <w:rPr>
                <w:noProof/>
                <w:webHidden/>
              </w:rPr>
              <w:tab/>
            </w:r>
            <w:r>
              <w:rPr>
                <w:noProof/>
                <w:webHidden/>
              </w:rPr>
              <w:fldChar w:fldCharType="begin"/>
            </w:r>
            <w:r>
              <w:rPr>
                <w:noProof/>
                <w:webHidden/>
              </w:rPr>
              <w:instrText xml:space="preserve"> PAGEREF _Toc211384823 \h </w:instrText>
            </w:r>
            <w:r>
              <w:rPr>
                <w:noProof/>
                <w:webHidden/>
              </w:rPr>
            </w:r>
            <w:r>
              <w:rPr>
                <w:noProof/>
                <w:webHidden/>
              </w:rPr>
              <w:fldChar w:fldCharType="separate"/>
            </w:r>
            <w:r>
              <w:rPr>
                <w:noProof/>
                <w:webHidden/>
              </w:rPr>
              <w:t>23</w:t>
            </w:r>
            <w:r>
              <w:rPr>
                <w:noProof/>
                <w:webHidden/>
              </w:rPr>
              <w:fldChar w:fldCharType="end"/>
            </w:r>
          </w:hyperlink>
        </w:p>
        <w:p w14:paraId="0188EC5F" w14:textId="17C85F41"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24" w:history="1">
            <w:r w:rsidRPr="00170DB2">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Scripts</w:t>
            </w:r>
            <w:r>
              <w:rPr>
                <w:noProof/>
                <w:webHidden/>
              </w:rPr>
              <w:tab/>
            </w:r>
            <w:r>
              <w:rPr>
                <w:noProof/>
                <w:webHidden/>
              </w:rPr>
              <w:fldChar w:fldCharType="begin"/>
            </w:r>
            <w:r>
              <w:rPr>
                <w:noProof/>
                <w:webHidden/>
              </w:rPr>
              <w:instrText xml:space="preserve"> PAGEREF _Toc211384824 \h </w:instrText>
            </w:r>
            <w:r>
              <w:rPr>
                <w:noProof/>
                <w:webHidden/>
              </w:rPr>
            </w:r>
            <w:r>
              <w:rPr>
                <w:noProof/>
                <w:webHidden/>
              </w:rPr>
              <w:fldChar w:fldCharType="separate"/>
            </w:r>
            <w:r>
              <w:rPr>
                <w:noProof/>
                <w:webHidden/>
              </w:rPr>
              <w:t>24</w:t>
            </w:r>
            <w:r>
              <w:rPr>
                <w:noProof/>
                <w:webHidden/>
              </w:rPr>
              <w:fldChar w:fldCharType="end"/>
            </w:r>
          </w:hyperlink>
        </w:p>
        <w:p w14:paraId="7CE097FA" w14:textId="420B6CAF"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25" w:history="1">
            <w:r w:rsidRPr="00170DB2">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_Toc211384825 \h </w:instrText>
            </w:r>
            <w:r>
              <w:rPr>
                <w:noProof/>
                <w:webHidden/>
              </w:rPr>
            </w:r>
            <w:r>
              <w:rPr>
                <w:noProof/>
                <w:webHidden/>
              </w:rPr>
              <w:fldChar w:fldCharType="separate"/>
            </w:r>
            <w:r>
              <w:rPr>
                <w:noProof/>
                <w:webHidden/>
              </w:rPr>
              <w:t>24</w:t>
            </w:r>
            <w:r>
              <w:rPr>
                <w:noProof/>
                <w:webHidden/>
              </w:rPr>
              <w:fldChar w:fldCharType="end"/>
            </w:r>
          </w:hyperlink>
        </w:p>
        <w:p w14:paraId="4F335D1D" w14:textId="2205707E"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26" w:history="1">
            <w:r w:rsidRPr="00170DB2">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Structuration de l’information</w:t>
            </w:r>
            <w:r>
              <w:rPr>
                <w:noProof/>
                <w:webHidden/>
              </w:rPr>
              <w:tab/>
            </w:r>
            <w:r>
              <w:rPr>
                <w:noProof/>
                <w:webHidden/>
              </w:rPr>
              <w:fldChar w:fldCharType="begin"/>
            </w:r>
            <w:r>
              <w:rPr>
                <w:noProof/>
                <w:webHidden/>
              </w:rPr>
              <w:instrText xml:space="preserve"> PAGEREF _Toc211384826 \h </w:instrText>
            </w:r>
            <w:r>
              <w:rPr>
                <w:noProof/>
                <w:webHidden/>
              </w:rPr>
            </w:r>
            <w:r>
              <w:rPr>
                <w:noProof/>
                <w:webHidden/>
              </w:rPr>
              <w:fldChar w:fldCharType="separate"/>
            </w:r>
            <w:r>
              <w:rPr>
                <w:noProof/>
                <w:webHidden/>
              </w:rPr>
              <w:t>25</w:t>
            </w:r>
            <w:r>
              <w:rPr>
                <w:noProof/>
                <w:webHidden/>
              </w:rPr>
              <w:fldChar w:fldCharType="end"/>
            </w:r>
          </w:hyperlink>
        </w:p>
        <w:p w14:paraId="0087FA54" w14:textId="73CA0A12"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27" w:history="1">
            <w:r w:rsidRPr="00170DB2">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Structuration des pages : titres et listes</w:t>
            </w:r>
            <w:r>
              <w:rPr>
                <w:noProof/>
                <w:webHidden/>
              </w:rPr>
              <w:tab/>
            </w:r>
            <w:r>
              <w:rPr>
                <w:noProof/>
                <w:webHidden/>
              </w:rPr>
              <w:fldChar w:fldCharType="begin"/>
            </w:r>
            <w:r>
              <w:rPr>
                <w:noProof/>
                <w:webHidden/>
              </w:rPr>
              <w:instrText xml:space="preserve"> PAGEREF _Toc211384827 \h </w:instrText>
            </w:r>
            <w:r>
              <w:rPr>
                <w:noProof/>
                <w:webHidden/>
              </w:rPr>
            </w:r>
            <w:r>
              <w:rPr>
                <w:noProof/>
                <w:webHidden/>
              </w:rPr>
              <w:fldChar w:fldCharType="separate"/>
            </w:r>
            <w:r>
              <w:rPr>
                <w:noProof/>
                <w:webHidden/>
              </w:rPr>
              <w:t>25</w:t>
            </w:r>
            <w:r>
              <w:rPr>
                <w:noProof/>
                <w:webHidden/>
              </w:rPr>
              <w:fldChar w:fldCharType="end"/>
            </w:r>
          </w:hyperlink>
        </w:p>
        <w:p w14:paraId="7B9B255B" w14:textId="48F180F3"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28" w:history="1">
            <w:r w:rsidRPr="00170DB2">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Présentation de l’information</w:t>
            </w:r>
            <w:r>
              <w:rPr>
                <w:noProof/>
                <w:webHidden/>
              </w:rPr>
              <w:tab/>
            </w:r>
            <w:r>
              <w:rPr>
                <w:noProof/>
                <w:webHidden/>
              </w:rPr>
              <w:fldChar w:fldCharType="begin"/>
            </w:r>
            <w:r>
              <w:rPr>
                <w:noProof/>
                <w:webHidden/>
              </w:rPr>
              <w:instrText xml:space="preserve"> PAGEREF _Toc211384828 \h </w:instrText>
            </w:r>
            <w:r>
              <w:rPr>
                <w:noProof/>
                <w:webHidden/>
              </w:rPr>
            </w:r>
            <w:r>
              <w:rPr>
                <w:noProof/>
                <w:webHidden/>
              </w:rPr>
              <w:fldChar w:fldCharType="separate"/>
            </w:r>
            <w:r>
              <w:rPr>
                <w:noProof/>
                <w:webHidden/>
              </w:rPr>
              <w:t>26</w:t>
            </w:r>
            <w:r>
              <w:rPr>
                <w:noProof/>
                <w:webHidden/>
              </w:rPr>
              <w:fldChar w:fldCharType="end"/>
            </w:r>
          </w:hyperlink>
        </w:p>
        <w:p w14:paraId="09F500C9" w14:textId="5C4F2E87"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29" w:history="1">
            <w:r w:rsidRPr="00170DB2">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Personnalisation de l’affichage</w:t>
            </w:r>
            <w:r>
              <w:rPr>
                <w:noProof/>
                <w:webHidden/>
              </w:rPr>
              <w:tab/>
            </w:r>
            <w:r>
              <w:rPr>
                <w:noProof/>
                <w:webHidden/>
              </w:rPr>
              <w:fldChar w:fldCharType="begin"/>
            </w:r>
            <w:r>
              <w:rPr>
                <w:noProof/>
                <w:webHidden/>
              </w:rPr>
              <w:instrText xml:space="preserve"> PAGEREF _Toc211384829 \h </w:instrText>
            </w:r>
            <w:r>
              <w:rPr>
                <w:noProof/>
                <w:webHidden/>
              </w:rPr>
            </w:r>
            <w:r>
              <w:rPr>
                <w:noProof/>
                <w:webHidden/>
              </w:rPr>
              <w:fldChar w:fldCharType="separate"/>
            </w:r>
            <w:r>
              <w:rPr>
                <w:noProof/>
                <w:webHidden/>
              </w:rPr>
              <w:t>27</w:t>
            </w:r>
            <w:r>
              <w:rPr>
                <w:noProof/>
                <w:webHidden/>
              </w:rPr>
              <w:fldChar w:fldCharType="end"/>
            </w:r>
          </w:hyperlink>
        </w:p>
        <w:p w14:paraId="172BCD41" w14:textId="21CD4072"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30" w:history="1">
            <w:r w:rsidRPr="00170DB2">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Visibilité du focus</w:t>
            </w:r>
            <w:r>
              <w:rPr>
                <w:noProof/>
                <w:webHidden/>
              </w:rPr>
              <w:tab/>
            </w:r>
            <w:r>
              <w:rPr>
                <w:noProof/>
                <w:webHidden/>
              </w:rPr>
              <w:fldChar w:fldCharType="begin"/>
            </w:r>
            <w:r>
              <w:rPr>
                <w:noProof/>
                <w:webHidden/>
              </w:rPr>
              <w:instrText xml:space="preserve"> PAGEREF _Toc211384830 \h </w:instrText>
            </w:r>
            <w:r>
              <w:rPr>
                <w:noProof/>
                <w:webHidden/>
              </w:rPr>
            </w:r>
            <w:r>
              <w:rPr>
                <w:noProof/>
                <w:webHidden/>
              </w:rPr>
              <w:fldChar w:fldCharType="separate"/>
            </w:r>
            <w:r>
              <w:rPr>
                <w:noProof/>
                <w:webHidden/>
              </w:rPr>
              <w:t>28</w:t>
            </w:r>
            <w:r>
              <w:rPr>
                <w:noProof/>
                <w:webHidden/>
              </w:rPr>
              <w:fldChar w:fldCharType="end"/>
            </w:r>
          </w:hyperlink>
        </w:p>
        <w:p w14:paraId="066DECDD" w14:textId="3681BD30"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31" w:history="1">
            <w:r w:rsidRPr="00170DB2">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Navigation</w:t>
            </w:r>
            <w:r>
              <w:rPr>
                <w:noProof/>
                <w:webHidden/>
              </w:rPr>
              <w:tab/>
            </w:r>
            <w:r>
              <w:rPr>
                <w:noProof/>
                <w:webHidden/>
              </w:rPr>
              <w:fldChar w:fldCharType="begin"/>
            </w:r>
            <w:r>
              <w:rPr>
                <w:noProof/>
                <w:webHidden/>
              </w:rPr>
              <w:instrText xml:space="preserve"> PAGEREF _Toc211384831 \h </w:instrText>
            </w:r>
            <w:r>
              <w:rPr>
                <w:noProof/>
                <w:webHidden/>
              </w:rPr>
            </w:r>
            <w:r>
              <w:rPr>
                <w:noProof/>
                <w:webHidden/>
              </w:rPr>
              <w:fldChar w:fldCharType="separate"/>
            </w:r>
            <w:r>
              <w:rPr>
                <w:noProof/>
                <w:webHidden/>
              </w:rPr>
              <w:t>29</w:t>
            </w:r>
            <w:r>
              <w:rPr>
                <w:noProof/>
                <w:webHidden/>
              </w:rPr>
              <w:fldChar w:fldCharType="end"/>
            </w:r>
          </w:hyperlink>
        </w:p>
        <w:p w14:paraId="4224A13E" w14:textId="7E90C5B1"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32" w:history="1">
            <w:r w:rsidRPr="00170DB2">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Systèmes de navigation de la page</w:t>
            </w:r>
            <w:r>
              <w:rPr>
                <w:noProof/>
                <w:webHidden/>
              </w:rPr>
              <w:tab/>
            </w:r>
            <w:r>
              <w:rPr>
                <w:noProof/>
                <w:webHidden/>
              </w:rPr>
              <w:fldChar w:fldCharType="begin"/>
            </w:r>
            <w:r>
              <w:rPr>
                <w:noProof/>
                <w:webHidden/>
              </w:rPr>
              <w:instrText xml:space="preserve"> PAGEREF _Toc211384832 \h </w:instrText>
            </w:r>
            <w:r>
              <w:rPr>
                <w:noProof/>
                <w:webHidden/>
              </w:rPr>
            </w:r>
            <w:r>
              <w:rPr>
                <w:noProof/>
                <w:webHidden/>
              </w:rPr>
              <w:fldChar w:fldCharType="separate"/>
            </w:r>
            <w:r>
              <w:rPr>
                <w:noProof/>
                <w:webHidden/>
              </w:rPr>
              <w:t>29</w:t>
            </w:r>
            <w:r>
              <w:rPr>
                <w:noProof/>
                <w:webHidden/>
              </w:rPr>
              <w:fldChar w:fldCharType="end"/>
            </w:r>
          </w:hyperlink>
        </w:p>
        <w:p w14:paraId="124AA1E4" w14:textId="10E913B8"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33" w:history="1">
            <w:r w:rsidRPr="00170DB2">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Consultation</w:t>
            </w:r>
            <w:r>
              <w:rPr>
                <w:noProof/>
                <w:webHidden/>
              </w:rPr>
              <w:tab/>
            </w:r>
            <w:r>
              <w:rPr>
                <w:noProof/>
                <w:webHidden/>
              </w:rPr>
              <w:fldChar w:fldCharType="begin"/>
            </w:r>
            <w:r>
              <w:rPr>
                <w:noProof/>
                <w:webHidden/>
              </w:rPr>
              <w:instrText xml:space="preserve"> PAGEREF _Toc211384833 \h </w:instrText>
            </w:r>
            <w:r>
              <w:rPr>
                <w:noProof/>
                <w:webHidden/>
              </w:rPr>
            </w:r>
            <w:r>
              <w:rPr>
                <w:noProof/>
                <w:webHidden/>
              </w:rPr>
              <w:fldChar w:fldCharType="separate"/>
            </w:r>
            <w:r>
              <w:rPr>
                <w:noProof/>
                <w:webHidden/>
              </w:rPr>
              <w:t>30</w:t>
            </w:r>
            <w:r>
              <w:rPr>
                <w:noProof/>
                <w:webHidden/>
              </w:rPr>
              <w:fldChar w:fldCharType="end"/>
            </w:r>
          </w:hyperlink>
        </w:p>
        <w:p w14:paraId="54315D8D" w14:textId="7B59069F"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34" w:history="1">
            <w:r w:rsidRPr="00170DB2">
              <w:rPr>
                <w:rStyle w:val="Lienhypertexte"/>
                <w:noProof/>
              </w:rPr>
              <w:t>3.11.1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Fichiers en téléchargement</w:t>
            </w:r>
            <w:r>
              <w:rPr>
                <w:noProof/>
                <w:webHidden/>
              </w:rPr>
              <w:tab/>
            </w:r>
            <w:r>
              <w:rPr>
                <w:noProof/>
                <w:webHidden/>
              </w:rPr>
              <w:fldChar w:fldCharType="begin"/>
            </w:r>
            <w:r>
              <w:rPr>
                <w:noProof/>
                <w:webHidden/>
              </w:rPr>
              <w:instrText xml:space="preserve"> PAGEREF _Toc211384834 \h </w:instrText>
            </w:r>
            <w:r>
              <w:rPr>
                <w:noProof/>
                <w:webHidden/>
              </w:rPr>
            </w:r>
            <w:r>
              <w:rPr>
                <w:noProof/>
                <w:webHidden/>
              </w:rPr>
              <w:fldChar w:fldCharType="separate"/>
            </w:r>
            <w:r>
              <w:rPr>
                <w:noProof/>
                <w:webHidden/>
              </w:rPr>
              <w:t>30</w:t>
            </w:r>
            <w:r>
              <w:rPr>
                <w:noProof/>
                <w:webHidden/>
              </w:rPr>
              <w:fldChar w:fldCharType="end"/>
            </w:r>
          </w:hyperlink>
        </w:p>
        <w:p w14:paraId="04DECD22" w14:textId="784FB3E5" w:rsidR="002A7422" w:rsidRDefault="002A742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11384835" w:history="1">
            <w:r w:rsidRPr="00170DB2">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170DB2">
              <w:rPr>
                <w:rStyle w:val="Lienhypertexte"/>
                <w:noProof/>
              </w:rPr>
              <w:t>Notes techniques</w:t>
            </w:r>
            <w:r>
              <w:rPr>
                <w:noProof/>
                <w:webHidden/>
              </w:rPr>
              <w:tab/>
            </w:r>
            <w:r>
              <w:rPr>
                <w:noProof/>
                <w:webHidden/>
              </w:rPr>
              <w:fldChar w:fldCharType="begin"/>
            </w:r>
            <w:r>
              <w:rPr>
                <w:noProof/>
                <w:webHidden/>
              </w:rPr>
              <w:instrText xml:space="preserve"> PAGEREF _Toc211384835 \h </w:instrText>
            </w:r>
            <w:r>
              <w:rPr>
                <w:noProof/>
                <w:webHidden/>
              </w:rPr>
            </w:r>
            <w:r>
              <w:rPr>
                <w:noProof/>
                <w:webHidden/>
              </w:rPr>
              <w:fldChar w:fldCharType="separate"/>
            </w:r>
            <w:r>
              <w:rPr>
                <w:noProof/>
                <w:webHidden/>
              </w:rPr>
              <w:t>31</w:t>
            </w:r>
            <w:r>
              <w:rPr>
                <w:noProof/>
                <w:webHidden/>
              </w:rPr>
              <w:fldChar w:fldCharType="end"/>
            </w:r>
          </w:hyperlink>
        </w:p>
        <w:p w14:paraId="72703BD5" w14:textId="5AF6190E"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36" w:history="1">
            <w:r w:rsidRPr="00170DB2">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Contraste des couleurs</w:t>
            </w:r>
            <w:r>
              <w:rPr>
                <w:noProof/>
                <w:webHidden/>
              </w:rPr>
              <w:tab/>
            </w:r>
            <w:r>
              <w:rPr>
                <w:noProof/>
                <w:webHidden/>
              </w:rPr>
              <w:fldChar w:fldCharType="begin"/>
            </w:r>
            <w:r>
              <w:rPr>
                <w:noProof/>
                <w:webHidden/>
              </w:rPr>
              <w:instrText xml:space="preserve"> PAGEREF _Toc211384836 \h </w:instrText>
            </w:r>
            <w:r>
              <w:rPr>
                <w:noProof/>
                <w:webHidden/>
              </w:rPr>
            </w:r>
            <w:r>
              <w:rPr>
                <w:noProof/>
                <w:webHidden/>
              </w:rPr>
              <w:fldChar w:fldCharType="separate"/>
            </w:r>
            <w:r>
              <w:rPr>
                <w:noProof/>
                <w:webHidden/>
              </w:rPr>
              <w:t>31</w:t>
            </w:r>
            <w:r>
              <w:rPr>
                <w:noProof/>
                <w:webHidden/>
              </w:rPr>
              <w:fldChar w:fldCharType="end"/>
            </w:r>
          </w:hyperlink>
        </w:p>
        <w:p w14:paraId="56B45A35" w14:textId="6EA84DAF"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37" w:history="1">
            <w:r w:rsidRPr="00170DB2">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Entre un texte et son arrière-plan</w:t>
            </w:r>
            <w:r>
              <w:rPr>
                <w:noProof/>
                <w:webHidden/>
              </w:rPr>
              <w:tab/>
            </w:r>
            <w:r>
              <w:rPr>
                <w:noProof/>
                <w:webHidden/>
              </w:rPr>
              <w:fldChar w:fldCharType="begin"/>
            </w:r>
            <w:r>
              <w:rPr>
                <w:noProof/>
                <w:webHidden/>
              </w:rPr>
              <w:instrText xml:space="preserve"> PAGEREF _Toc211384837 \h </w:instrText>
            </w:r>
            <w:r>
              <w:rPr>
                <w:noProof/>
                <w:webHidden/>
              </w:rPr>
            </w:r>
            <w:r>
              <w:rPr>
                <w:noProof/>
                <w:webHidden/>
              </w:rPr>
              <w:fldChar w:fldCharType="separate"/>
            </w:r>
            <w:r>
              <w:rPr>
                <w:noProof/>
                <w:webHidden/>
              </w:rPr>
              <w:t>31</w:t>
            </w:r>
            <w:r>
              <w:rPr>
                <w:noProof/>
                <w:webHidden/>
              </w:rPr>
              <w:fldChar w:fldCharType="end"/>
            </w:r>
          </w:hyperlink>
        </w:p>
        <w:p w14:paraId="5FF57898" w14:textId="5E514B52"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38" w:history="1">
            <w:r w:rsidRPr="00170DB2">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_Toc211384838 \h </w:instrText>
            </w:r>
            <w:r>
              <w:rPr>
                <w:noProof/>
                <w:webHidden/>
              </w:rPr>
            </w:r>
            <w:r>
              <w:rPr>
                <w:noProof/>
                <w:webHidden/>
              </w:rPr>
              <w:fldChar w:fldCharType="separate"/>
            </w:r>
            <w:r>
              <w:rPr>
                <w:noProof/>
                <w:webHidden/>
              </w:rPr>
              <w:t>31</w:t>
            </w:r>
            <w:r>
              <w:rPr>
                <w:noProof/>
                <w:webHidden/>
              </w:rPr>
              <w:fldChar w:fldCharType="end"/>
            </w:r>
          </w:hyperlink>
        </w:p>
        <w:p w14:paraId="67205B26" w14:textId="37D09376"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39" w:history="1">
            <w:r w:rsidRPr="00170DB2">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Images, alternatives et légendes</w:t>
            </w:r>
            <w:r>
              <w:rPr>
                <w:noProof/>
                <w:webHidden/>
              </w:rPr>
              <w:tab/>
            </w:r>
            <w:r>
              <w:rPr>
                <w:noProof/>
                <w:webHidden/>
              </w:rPr>
              <w:fldChar w:fldCharType="begin"/>
            </w:r>
            <w:r>
              <w:rPr>
                <w:noProof/>
                <w:webHidden/>
              </w:rPr>
              <w:instrText xml:space="preserve"> PAGEREF _Toc211384839 \h </w:instrText>
            </w:r>
            <w:r>
              <w:rPr>
                <w:noProof/>
                <w:webHidden/>
              </w:rPr>
            </w:r>
            <w:r>
              <w:rPr>
                <w:noProof/>
                <w:webHidden/>
              </w:rPr>
              <w:fldChar w:fldCharType="separate"/>
            </w:r>
            <w:r>
              <w:rPr>
                <w:noProof/>
                <w:webHidden/>
              </w:rPr>
              <w:t>31</w:t>
            </w:r>
            <w:r>
              <w:rPr>
                <w:noProof/>
                <w:webHidden/>
              </w:rPr>
              <w:fldChar w:fldCharType="end"/>
            </w:r>
          </w:hyperlink>
        </w:p>
        <w:p w14:paraId="5F55AB47" w14:textId="76B1A757"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0" w:history="1">
            <w:r w:rsidRPr="00170DB2">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Image porteuse d’information</w:t>
            </w:r>
            <w:r>
              <w:rPr>
                <w:noProof/>
                <w:webHidden/>
              </w:rPr>
              <w:tab/>
            </w:r>
            <w:r>
              <w:rPr>
                <w:noProof/>
                <w:webHidden/>
              </w:rPr>
              <w:fldChar w:fldCharType="begin"/>
            </w:r>
            <w:r>
              <w:rPr>
                <w:noProof/>
                <w:webHidden/>
              </w:rPr>
              <w:instrText xml:space="preserve"> PAGEREF _Toc211384840 \h </w:instrText>
            </w:r>
            <w:r>
              <w:rPr>
                <w:noProof/>
                <w:webHidden/>
              </w:rPr>
            </w:r>
            <w:r>
              <w:rPr>
                <w:noProof/>
                <w:webHidden/>
              </w:rPr>
              <w:fldChar w:fldCharType="separate"/>
            </w:r>
            <w:r>
              <w:rPr>
                <w:noProof/>
                <w:webHidden/>
              </w:rPr>
              <w:t>31</w:t>
            </w:r>
            <w:r>
              <w:rPr>
                <w:noProof/>
                <w:webHidden/>
              </w:rPr>
              <w:fldChar w:fldCharType="end"/>
            </w:r>
          </w:hyperlink>
        </w:p>
        <w:p w14:paraId="7498A0E6" w14:textId="43B2BB77"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1" w:history="1">
            <w:r w:rsidRPr="00170DB2">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Image décorative</w:t>
            </w:r>
            <w:r>
              <w:rPr>
                <w:noProof/>
                <w:webHidden/>
              </w:rPr>
              <w:tab/>
            </w:r>
            <w:r>
              <w:rPr>
                <w:noProof/>
                <w:webHidden/>
              </w:rPr>
              <w:fldChar w:fldCharType="begin"/>
            </w:r>
            <w:r>
              <w:rPr>
                <w:noProof/>
                <w:webHidden/>
              </w:rPr>
              <w:instrText xml:space="preserve"> PAGEREF _Toc211384841 \h </w:instrText>
            </w:r>
            <w:r>
              <w:rPr>
                <w:noProof/>
                <w:webHidden/>
              </w:rPr>
            </w:r>
            <w:r>
              <w:rPr>
                <w:noProof/>
                <w:webHidden/>
              </w:rPr>
              <w:fldChar w:fldCharType="separate"/>
            </w:r>
            <w:r>
              <w:rPr>
                <w:noProof/>
                <w:webHidden/>
              </w:rPr>
              <w:t>31</w:t>
            </w:r>
            <w:r>
              <w:rPr>
                <w:noProof/>
                <w:webHidden/>
              </w:rPr>
              <w:fldChar w:fldCharType="end"/>
            </w:r>
          </w:hyperlink>
        </w:p>
        <w:p w14:paraId="1E619D27" w14:textId="2145A4BA"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2" w:history="1">
            <w:r w:rsidRPr="00170DB2">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Image avec légende</w:t>
            </w:r>
            <w:r>
              <w:rPr>
                <w:noProof/>
                <w:webHidden/>
              </w:rPr>
              <w:tab/>
            </w:r>
            <w:r>
              <w:rPr>
                <w:noProof/>
                <w:webHidden/>
              </w:rPr>
              <w:fldChar w:fldCharType="begin"/>
            </w:r>
            <w:r>
              <w:rPr>
                <w:noProof/>
                <w:webHidden/>
              </w:rPr>
              <w:instrText xml:space="preserve"> PAGEREF _Toc211384842 \h </w:instrText>
            </w:r>
            <w:r>
              <w:rPr>
                <w:noProof/>
                <w:webHidden/>
              </w:rPr>
            </w:r>
            <w:r>
              <w:rPr>
                <w:noProof/>
                <w:webHidden/>
              </w:rPr>
              <w:fldChar w:fldCharType="separate"/>
            </w:r>
            <w:r>
              <w:rPr>
                <w:noProof/>
                <w:webHidden/>
              </w:rPr>
              <w:t>31</w:t>
            </w:r>
            <w:r>
              <w:rPr>
                <w:noProof/>
                <w:webHidden/>
              </w:rPr>
              <w:fldChar w:fldCharType="end"/>
            </w:r>
          </w:hyperlink>
        </w:p>
        <w:p w14:paraId="21D6B5EA" w14:textId="646E2862"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43" w:history="1">
            <w:r w:rsidRPr="00170DB2">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Liens ou boutons</w:t>
            </w:r>
            <w:r>
              <w:rPr>
                <w:noProof/>
                <w:webHidden/>
              </w:rPr>
              <w:tab/>
            </w:r>
            <w:r>
              <w:rPr>
                <w:noProof/>
                <w:webHidden/>
              </w:rPr>
              <w:fldChar w:fldCharType="begin"/>
            </w:r>
            <w:r>
              <w:rPr>
                <w:noProof/>
                <w:webHidden/>
              </w:rPr>
              <w:instrText xml:space="preserve"> PAGEREF _Toc211384843 \h </w:instrText>
            </w:r>
            <w:r>
              <w:rPr>
                <w:noProof/>
                <w:webHidden/>
              </w:rPr>
            </w:r>
            <w:r>
              <w:rPr>
                <w:noProof/>
                <w:webHidden/>
              </w:rPr>
              <w:fldChar w:fldCharType="separate"/>
            </w:r>
            <w:r>
              <w:rPr>
                <w:noProof/>
                <w:webHidden/>
              </w:rPr>
              <w:t>31</w:t>
            </w:r>
            <w:r>
              <w:rPr>
                <w:noProof/>
                <w:webHidden/>
              </w:rPr>
              <w:fldChar w:fldCharType="end"/>
            </w:r>
          </w:hyperlink>
        </w:p>
        <w:p w14:paraId="450D9631" w14:textId="1311EFDA" w:rsidR="002A7422" w:rsidRDefault="002A742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11384844" w:history="1">
            <w:r w:rsidRPr="00170DB2">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170DB2">
              <w:rPr>
                <w:rStyle w:val="Lienhypertexte"/>
                <w:noProof/>
              </w:rPr>
              <w:t>Aide à la mise en conformité</w:t>
            </w:r>
            <w:r>
              <w:rPr>
                <w:noProof/>
                <w:webHidden/>
              </w:rPr>
              <w:tab/>
            </w:r>
            <w:r>
              <w:rPr>
                <w:noProof/>
                <w:webHidden/>
              </w:rPr>
              <w:fldChar w:fldCharType="begin"/>
            </w:r>
            <w:r>
              <w:rPr>
                <w:noProof/>
                <w:webHidden/>
              </w:rPr>
              <w:instrText xml:space="preserve"> PAGEREF _Toc211384844 \h </w:instrText>
            </w:r>
            <w:r>
              <w:rPr>
                <w:noProof/>
                <w:webHidden/>
              </w:rPr>
            </w:r>
            <w:r>
              <w:rPr>
                <w:noProof/>
                <w:webHidden/>
              </w:rPr>
              <w:fldChar w:fldCharType="separate"/>
            </w:r>
            <w:r>
              <w:rPr>
                <w:noProof/>
                <w:webHidden/>
              </w:rPr>
              <w:t>31</w:t>
            </w:r>
            <w:r>
              <w:rPr>
                <w:noProof/>
                <w:webHidden/>
              </w:rPr>
              <w:fldChar w:fldCharType="end"/>
            </w:r>
          </w:hyperlink>
        </w:p>
        <w:p w14:paraId="3547BAE1" w14:textId="3F201984"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45" w:history="1">
            <w:r w:rsidRPr="00170DB2">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_Toc211384845 \h </w:instrText>
            </w:r>
            <w:r>
              <w:rPr>
                <w:noProof/>
                <w:webHidden/>
              </w:rPr>
            </w:r>
            <w:r>
              <w:rPr>
                <w:noProof/>
                <w:webHidden/>
              </w:rPr>
              <w:fldChar w:fldCharType="separate"/>
            </w:r>
            <w:r>
              <w:rPr>
                <w:noProof/>
                <w:webHidden/>
              </w:rPr>
              <w:t>31</w:t>
            </w:r>
            <w:r>
              <w:rPr>
                <w:noProof/>
                <w:webHidden/>
              </w:rPr>
              <w:fldChar w:fldCharType="end"/>
            </w:r>
          </w:hyperlink>
        </w:p>
        <w:p w14:paraId="1BD924DB" w14:textId="396BC636"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6" w:history="1">
            <w:r w:rsidRPr="00170DB2">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_Toc211384846 \h </w:instrText>
            </w:r>
            <w:r>
              <w:rPr>
                <w:noProof/>
                <w:webHidden/>
              </w:rPr>
            </w:r>
            <w:r>
              <w:rPr>
                <w:noProof/>
                <w:webHidden/>
              </w:rPr>
              <w:fldChar w:fldCharType="separate"/>
            </w:r>
            <w:r>
              <w:rPr>
                <w:noProof/>
                <w:webHidden/>
              </w:rPr>
              <w:t>31</w:t>
            </w:r>
            <w:r>
              <w:rPr>
                <w:noProof/>
                <w:webHidden/>
              </w:rPr>
              <w:fldChar w:fldCharType="end"/>
            </w:r>
          </w:hyperlink>
        </w:p>
        <w:p w14:paraId="7467943C" w14:textId="6AAEC6D1"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7" w:history="1">
            <w:r w:rsidRPr="00170DB2">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Comprendre les textes affichés :</w:t>
            </w:r>
            <w:r>
              <w:rPr>
                <w:noProof/>
                <w:webHidden/>
              </w:rPr>
              <w:tab/>
            </w:r>
            <w:r>
              <w:rPr>
                <w:noProof/>
                <w:webHidden/>
              </w:rPr>
              <w:fldChar w:fldCharType="begin"/>
            </w:r>
            <w:r>
              <w:rPr>
                <w:noProof/>
                <w:webHidden/>
              </w:rPr>
              <w:instrText xml:space="preserve"> PAGEREF _Toc211384847 \h </w:instrText>
            </w:r>
            <w:r>
              <w:rPr>
                <w:noProof/>
                <w:webHidden/>
              </w:rPr>
            </w:r>
            <w:r>
              <w:rPr>
                <w:noProof/>
                <w:webHidden/>
              </w:rPr>
              <w:fldChar w:fldCharType="separate"/>
            </w:r>
            <w:r>
              <w:rPr>
                <w:noProof/>
                <w:webHidden/>
              </w:rPr>
              <w:t>32</w:t>
            </w:r>
            <w:r>
              <w:rPr>
                <w:noProof/>
                <w:webHidden/>
              </w:rPr>
              <w:fldChar w:fldCharType="end"/>
            </w:r>
          </w:hyperlink>
        </w:p>
        <w:p w14:paraId="44AEC838" w14:textId="11521F99"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48" w:history="1">
            <w:r w:rsidRPr="00170DB2">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_Toc211384848 \h </w:instrText>
            </w:r>
            <w:r>
              <w:rPr>
                <w:noProof/>
                <w:webHidden/>
              </w:rPr>
            </w:r>
            <w:r>
              <w:rPr>
                <w:noProof/>
                <w:webHidden/>
              </w:rPr>
              <w:fldChar w:fldCharType="separate"/>
            </w:r>
            <w:r>
              <w:rPr>
                <w:noProof/>
                <w:webHidden/>
              </w:rPr>
              <w:t>32</w:t>
            </w:r>
            <w:r>
              <w:rPr>
                <w:noProof/>
                <w:webHidden/>
              </w:rPr>
              <w:fldChar w:fldCharType="end"/>
            </w:r>
          </w:hyperlink>
        </w:p>
        <w:p w14:paraId="0043E118" w14:textId="1D5D9873"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49" w:history="1">
            <w:r w:rsidRPr="00170DB2">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_Toc211384849 \h </w:instrText>
            </w:r>
            <w:r>
              <w:rPr>
                <w:noProof/>
                <w:webHidden/>
              </w:rPr>
            </w:r>
            <w:r>
              <w:rPr>
                <w:noProof/>
                <w:webHidden/>
              </w:rPr>
              <w:fldChar w:fldCharType="separate"/>
            </w:r>
            <w:r>
              <w:rPr>
                <w:noProof/>
                <w:webHidden/>
              </w:rPr>
              <w:t>33</w:t>
            </w:r>
            <w:r>
              <w:rPr>
                <w:noProof/>
                <w:webHidden/>
              </w:rPr>
              <w:fldChar w:fldCharType="end"/>
            </w:r>
          </w:hyperlink>
        </w:p>
        <w:p w14:paraId="471EF38A" w14:textId="78CB1BC3"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0" w:history="1">
            <w:r w:rsidRPr="00170DB2">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_Toc211384850 \h </w:instrText>
            </w:r>
            <w:r>
              <w:rPr>
                <w:noProof/>
                <w:webHidden/>
              </w:rPr>
            </w:r>
            <w:r>
              <w:rPr>
                <w:noProof/>
                <w:webHidden/>
              </w:rPr>
              <w:fldChar w:fldCharType="separate"/>
            </w:r>
            <w:r>
              <w:rPr>
                <w:noProof/>
                <w:webHidden/>
              </w:rPr>
              <w:t>34</w:t>
            </w:r>
            <w:r>
              <w:rPr>
                <w:noProof/>
                <w:webHidden/>
              </w:rPr>
              <w:fldChar w:fldCharType="end"/>
            </w:r>
          </w:hyperlink>
        </w:p>
        <w:p w14:paraId="0971DA37" w14:textId="2B2BB7CD"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1" w:history="1">
            <w:r w:rsidRPr="00170DB2">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_Toc211384851 \h </w:instrText>
            </w:r>
            <w:r>
              <w:rPr>
                <w:noProof/>
                <w:webHidden/>
              </w:rPr>
            </w:r>
            <w:r>
              <w:rPr>
                <w:noProof/>
                <w:webHidden/>
              </w:rPr>
              <w:fldChar w:fldCharType="separate"/>
            </w:r>
            <w:r>
              <w:rPr>
                <w:noProof/>
                <w:webHidden/>
              </w:rPr>
              <w:t>35</w:t>
            </w:r>
            <w:r>
              <w:rPr>
                <w:noProof/>
                <w:webHidden/>
              </w:rPr>
              <w:fldChar w:fldCharType="end"/>
            </w:r>
          </w:hyperlink>
        </w:p>
        <w:p w14:paraId="6FCD331D" w14:textId="21241FFE"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2" w:history="1">
            <w:r w:rsidRPr="00170DB2">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Trouver des couleurs alternatives conformes</w:t>
            </w:r>
            <w:r>
              <w:rPr>
                <w:noProof/>
                <w:webHidden/>
              </w:rPr>
              <w:tab/>
            </w:r>
            <w:r>
              <w:rPr>
                <w:noProof/>
                <w:webHidden/>
              </w:rPr>
              <w:fldChar w:fldCharType="begin"/>
            </w:r>
            <w:r>
              <w:rPr>
                <w:noProof/>
                <w:webHidden/>
              </w:rPr>
              <w:instrText xml:space="preserve"> PAGEREF _Toc211384852 \h </w:instrText>
            </w:r>
            <w:r>
              <w:rPr>
                <w:noProof/>
                <w:webHidden/>
              </w:rPr>
            </w:r>
            <w:r>
              <w:rPr>
                <w:noProof/>
                <w:webHidden/>
              </w:rPr>
              <w:fldChar w:fldCharType="separate"/>
            </w:r>
            <w:r>
              <w:rPr>
                <w:noProof/>
                <w:webHidden/>
              </w:rPr>
              <w:t>35</w:t>
            </w:r>
            <w:r>
              <w:rPr>
                <w:noProof/>
                <w:webHidden/>
              </w:rPr>
              <w:fldChar w:fldCharType="end"/>
            </w:r>
          </w:hyperlink>
        </w:p>
        <w:p w14:paraId="2E2ED626" w14:textId="5AEAB5F5"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53" w:history="1">
            <w:r w:rsidRPr="00170DB2">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_Toc211384853 \h </w:instrText>
            </w:r>
            <w:r>
              <w:rPr>
                <w:noProof/>
                <w:webHidden/>
              </w:rPr>
            </w:r>
            <w:r>
              <w:rPr>
                <w:noProof/>
                <w:webHidden/>
              </w:rPr>
              <w:fldChar w:fldCharType="separate"/>
            </w:r>
            <w:r>
              <w:rPr>
                <w:noProof/>
                <w:webHidden/>
              </w:rPr>
              <w:t>37</w:t>
            </w:r>
            <w:r>
              <w:rPr>
                <w:noProof/>
                <w:webHidden/>
              </w:rPr>
              <w:fldChar w:fldCharType="end"/>
            </w:r>
          </w:hyperlink>
        </w:p>
        <w:p w14:paraId="55DA37F6" w14:textId="0FB66EC6"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54" w:history="1">
            <w:r w:rsidRPr="00170DB2">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Critère 9.4 : Identifier les citations</w:t>
            </w:r>
            <w:r>
              <w:rPr>
                <w:noProof/>
                <w:webHidden/>
              </w:rPr>
              <w:tab/>
            </w:r>
            <w:r>
              <w:rPr>
                <w:noProof/>
                <w:webHidden/>
              </w:rPr>
              <w:fldChar w:fldCharType="begin"/>
            </w:r>
            <w:r>
              <w:rPr>
                <w:noProof/>
                <w:webHidden/>
              </w:rPr>
              <w:instrText xml:space="preserve"> PAGEREF _Toc211384854 \h </w:instrText>
            </w:r>
            <w:r>
              <w:rPr>
                <w:noProof/>
                <w:webHidden/>
              </w:rPr>
            </w:r>
            <w:r>
              <w:rPr>
                <w:noProof/>
                <w:webHidden/>
              </w:rPr>
              <w:fldChar w:fldCharType="separate"/>
            </w:r>
            <w:r>
              <w:rPr>
                <w:noProof/>
                <w:webHidden/>
              </w:rPr>
              <w:t>37</w:t>
            </w:r>
            <w:r>
              <w:rPr>
                <w:noProof/>
                <w:webHidden/>
              </w:rPr>
              <w:fldChar w:fldCharType="end"/>
            </w:r>
          </w:hyperlink>
        </w:p>
        <w:p w14:paraId="2FA1AF23" w14:textId="5963DB98"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5" w:history="1">
            <w:r w:rsidRPr="00170DB2">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Les citations en bloc</w:t>
            </w:r>
            <w:r>
              <w:rPr>
                <w:noProof/>
                <w:webHidden/>
              </w:rPr>
              <w:tab/>
            </w:r>
            <w:r>
              <w:rPr>
                <w:noProof/>
                <w:webHidden/>
              </w:rPr>
              <w:fldChar w:fldCharType="begin"/>
            </w:r>
            <w:r>
              <w:rPr>
                <w:noProof/>
                <w:webHidden/>
              </w:rPr>
              <w:instrText xml:space="preserve"> PAGEREF _Toc211384855 \h </w:instrText>
            </w:r>
            <w:r>
              <w:rPr>
                <w:noProof/>
                <w:webHidden/>
              </w:rPr>
            </w:r>
            <w:r>
              <w:rPr>
                <w:noProof/>
                <w:webHidden/>
              </w:rPr>
              <w:fldChar w:fldCharType="separate"/>
            </w:r>
            <w:r>
              <w:rPr>
                <w:noProof/>
                <w:webHidden/>
              </w:rPr>
              <w:t>38</w:t>
            </w:r>
            <w:r>
              <w:rPr>
                <w:noProof/>
                <w:webHidden/>
              </w:rPr>
              <w:fldChar w:fldCharType="end"/>
            </w:r>
          </w:hyperlink>
        </w:p>
        <w:p w14:paraId="68C8923A" w14:textId="0D55C8A0"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6" w:history="1">
            <w:r w:rsidRPr="00170DB2">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Les citations en ligne</w:t>
            </w:r>
            <w:r>
              <w:rPr>
                <w:noProof/>
                <w:webHidden/>
              </w:rPr>
              <w:tab/>
            </w:r>
            <w:r>
              <w:rPr>
                <w:noProof/>
                <w:webHidden/>
              </w:rPr>
              <w:fldChar w:fldCharType="begin"/>
            </w:r>
            <w:r>
              <w:rPr>
                <w:noProof/>
                <w:webHidden/>
              </w:rPr>
              <w:instrText xml:space="preserve"> PAGEREF _Toc211384856 \h </w:instrText>
            </w:r>
            <w:r>
              <w:rPr>
                <w:noProof/>
                <w:webHidden/>
              </w:rPr>
            </w:r>
            <w:r>
              <w:rPr>
                <w:noProof/>
                <w:webHidden/>
              </w:rPr>
              <w:fldChar w:fldCharType="separate"/>
            </w:r>
            <w:r>
              <w:rPr>
                <w:noProof/>
                <w:webHidden/>
              </w:rPr>
              <w:t>38</w:t>
            </w:r>
            <w:r>
              <w:rPr>
                <w:noProof/>
                <w:webHidden/>
              </w:rPr>
              <w:fldChar w:fldCharType="end"/>
            </w:r>
          </w:hyperlink>
        </w:p>
        <w:p w14:paraId="719EA3F8" w14:textId="6F68B821"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57" w:history="1">
            <w:r w:rsidRPr="00170DB2">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_Toc211384857 \h </w:instrText>
            </w:r>
            <w:r>
              <w:rPr>
                <w:noProof/>
                <w:webHidden/>
              </w:rPr>
            </w:r>
            <w:r>
              <w:rPr>
                <w:noProof/>
                <w:webHidden/>
              </w:rPr>
              <w:fldChar w:fldCharType="separate"/>
            </w:r>
            <w:r>
              <w:rPr>
                <w:noProof/>
                <w:webHidden/>
              </w:rPr>
              <w:t>39</w:t>
            </w:r>
            <w:r>
              <w:rPr>
                <w:noProof/>
                <w:webHidden/>
              </w:rPr>
              <w:fldChar w:fldCharType="end"/>
            </w:r>
          </w:hyperlink>
        </w:p>
        <w:p w14:paraId="6E054652" w14:textId="2B564E65"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58" w:history="1">
            <w:r w:rsidRPr="00170DB2">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Comprendre et corriger les erreurs détectées</w:t>
            </w:r>
            <w:r>
              <w:rPr>
                <w:noProof/>
                <w:webHidden/>
              </w:rPr>
              <w:tab/>
            </w:r>
            <w:r>
              <w:rPr>
                <w:noProof/>
                <w:webHidden/>
              </w:rPr>
              <w:fldChar w:fldCharType="begin"/>
            </w:r>
            <w:r>
              <w:rPr>
                <w:noProof/>
                <w:webHidden/>
              </w:rPr>
              <w:instrText xml:space="preserve"> PAGEREF _Toc211384858 \h </w:instrText>
            </w:r>
            <w:r>
              <w:rPr>
                <w:noProof/>
                <w:webHidden/>
              </w:rPr>
            </w:r>
            <w:r>
              <w:rPr>
                <w:noProof/>
                <w:webHidden/>
              </w:rPr>
              <w:fldChar w:fldCharType="separate"/>
            </w:r>
            <w:r>
              <w:rPr>
                <w:noProof/>
                <w:webHidden/>
              </w:rPr>
              <w:t>40</w:t>
            </w:r>
            <w:r>
              <w:rPr>
                <w:noProof/>
                <w:webHidden/>
              </w:rPr>
              <w:fldChar w:fldCharType="end"/>
            </w:r>
          </w:hyperlink>
        </w:p>
        <w:p w14:paraId="5B67A0EA" w14:textId="095DFBFE" w:rsidR="002A7422" w:rsidRDefault="002A7422">
          <w:pPr>
            <w:pStyle w:val="TM2"/>
            <w:rPr>
              <w:rFonts w:asciiTheme="minorHAnsi" w:eastAsiaTheme="minorEastAsia" w:hAnsiTheme="minorHAnsi"/>
              <w:noProof/>
              <w:kern w:val="2"/>
              <w:sz w:val="24"/>
              <w:szCs w:val="24"/>
              <w:lang w:eastAsia="fr-FR" w:bidi="ar-SA"/>
              <w14:ligatures w14:val="standardContextual"/>
            </w:rPr>
          </w:pPr>
          <w:hyperlink w:anchor="_Toc211384859" w:history="1">
            <w:r w:rsidRPr="00170DB2">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170DB2">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_Toc211384859 \h </w:instrText>
            </w:r>
            <w:r>
              <w:rPr>
                <w:noProof/>
                <w:webHidden/>
              </w:rPr>
            </w:r>
            <w:r>
              <w:rPr>
                <w:noProof/>
                <w:webHidden/>
              </w:rPr>
              <w:fldChar w:fldCharType="separate"/>
            </w:r>
            <w:r>
              <w:rPr>
                <w:noProof/>
                <w:webHidden/>
              </w:rPr>
              <w:t>42</w:t>
            </w:r>
            <w:r>
              <w:rPr>
                <w:noProof/>
                <w:webHidden/>
              </w:rPr>
              <w:fldChar w:fldCharType="end"/>
            </w:r>
          </w:hyperlink>
        </w:p>
        <w:p w14:paraId="319504DB" w14:textId="05B437CD"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60" w:history="1">
            <w:r w:rsidRPr="00170DB2">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Recommandations concernant les images</w:t>
            </w:r>
            <w:r>
              <w:rPr>
                <w:noProof/>
                <w:webHidden/>
              </w:rPr>
              <w:tab/>
            </w:r>
            <w:r>
              <w:rPr>
                <w:noProof/>
                <w:webHidden/>
              </w:rPr>
              <w:fldChar w:fldCharType="begin"/>
            </w:r>
            <w:r>
              <w:rPr>
                <w:noProof/>
                <w:webHidden/>
              </w:rPr>
              <w:instrText xml:space="preserve"> PAGEREF _Toc211384860 \h </w:instrText>
            </w:r>
            <w:r>
              <w:rPr>
                <w:noProof/>
                <w:webHidden/>
              </w:rPr>
            </w:r>
            <w:r>
              <w:rPr>
                <w:noProof/>
                <w:webHidden/>
              </w:rPr>
              <w:fldChar w:fldCharType="separate"/>
            </w:r>
            <w:r>
              <w:rPr>
                <w:noProof/>
                <w:webHidden/>
              </w:rPr>
              <w:t>42</w:t>
            </w:r>
            <w:r>
              <w:rPr>
                <w:noProof/>
                <w:webHidden/>
              </w:rPr>
              <w:fldChar w:fldCharType="end"/>
            </w:r>
          </w:hyperlink>
        </w:p>
        <w:p w14:paraId="3CE802DA" w14:textId="7980A624"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61" w:history="1">
            <w:r w:rsidRPr="00170DB2">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Recommandations concernant les émojis</w:t>
            </w:r>
            <w:r>
              <w:rPr>
                <w:noProof/>
                <w:webHidden/>
              </w:rPr>
              <w:tab/>
            </w:r>
            <w:r>
              <w:rPr>
                <w:noProof/>
                <w:webHidden/>
              </w:rPr>
              <w:fldChar w:fldCharType="begin"/>
            </w:r>
            <w:r>
              <w:rPr>
                <w:noProof/>
                <w:webHidden/>
              </w:rPr>
              <w:instrText xml:space="preserve"> PAGEREF _Toc211384861 \h </w:instrText>
            </w:r>
            <w:r>
              <w:rPr>
                <w:noProof/>
                <w:webHidden/>
              </w:rPr>
            </w:r>
            <w:r>
              <w:rPr>
                <w:noProof/>
                <w:webHidden/>
              </w:rPr>
              <w:fldChar w:fldCharType="separate"/>
            </w:r>
            <w:r>
              <w:rPr>
                <w:noProof/>
                <w:webHidden/>
              </w:rPr>
              <w:t>42</w:t>
            </w:r>
            <w:r>
              <w:rPr>
                <w:noProof/>
                <w:webHidden/>
              </w:rPr>
              <w:fldChar w:fldCharType="end"/>
            </w:r>
          </w:hyperlink>
        </w:p>
        <w:p w14:paraId="2BC22F00" w14:textId="62EACA37" w:rsidR="002A7422" w:rsidRDefault="002A7422">
          <w:pPr>
            <w:pStyle w:val="TM3"/>
            <w:rPr>
              <w:rFonts w:asciiTheme="minorHAnsi" w:eastAsiaTheme="minorEastAsia" w:hAnsiTheme="minorHAnsi"/>
              <w:bCs w:val="0"/>
              <w:noProof/>
              <w:color w:val="auto"/>
              <w:kern w:val="2"/>
              <w:lang w:eastAsia="fr-FR" w:bidi="ar-SA"/>
              <w14:ligatures w14:val="standardContextual"/>
            </w:rPr>
          </w:pPr>
          <w:hyperlink w:anchor="_Toc211384862" w:history="1">
            <w:r w:rsidRPr="00170DB2">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170DB2">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_Toc211384862 \h </w:instrText>
            </w:r>
            <w:r>
              <w:rPr>
                <w:noProof/>
                <w:webHidden/>
              </w:rPr>
            </w:r>
            <w:r>
              <w:rPr>
                <w:noProof/>
                <w:webHidden/>
              </w:rPr>
              <w:fldChar w:fldCharType="separate"/>
            </w:r>
            <w:r>
              <w:rPr>
                <w:noProof/>
                <w:webHidden/>
              </w:rPr>
              <w:t>43</w:t>
            </w:r>
            <w:r>
              <w:rPr>
                <w:noProof/>
                <w:webHidden/>
              </w:rPr>
              <w:fldChar w:fldCharType="end"/>
            </w:r>
          </w:hyperlink>
        </w:p>
        <w:p w14:paraId="61F1C734" w14:textId="5391E99E" w:rsidR="005B18EE" w:rsidRPr="007C0930" w:rsidRDefault="009A3452" w:rsidP="00943B06">
          <w:pPr>
            <w:rPr>
              <w:b/>
              <w:bCs/>
            </w:rPr>
          </w:pPr>
          <w:r w:rsidRPr="007C0930">
            <w:rPr>
              <w:smallCaps/>
              <w:color w:val="C00000"/>
              <w:sz w:val="30"/>
            </w:rPr>
            <w:lastRenderedPageBreak/>
            <w:fldChar w:fldCharType="end"/>
          </w:r>
          <w:r w:rsidR="005B18EE" w:rsidRPr="007C0930">
            <w:rPr>
              <w:b/>
              <w:bCs/>
            </w:rPr>
            <w:br w:type="page"/>
          </w:r>
        </w:p>
      </w:sdtContent>
    </w:sdt>
    <w:p w14:paraId="1D9D1EFC" w14:textId="7CD832B4" w:rsidR="00A442AF" w:rsidRPr="007C0930" w:rsidRDefault="004D456E" w:rsidP="005A4F69">
      <w:pPr>
        <w:pStyle w:val="Titre1"/>
      </w:pPr>
      <w:bookmarkStart w:id="2" w:name="_Toc211384794"/>
      <w:r w:rsidRPr="007C0930">
        <w:lastRenderedPageBreak/>
        <w:t>Contexte</w:t>
      </w:r>
      <w:bookmarkEnd w:id="2"/>
    </w:p>
    <w:p w14:paraId="24532920" w14:textId="616CF645" w:rsidR="004D456E" w:rsidRPr="007C0930" w:rsidRDefault="004D456E" w:rsidP="004D456E">
      <w:r>
        <w:t xml:space="preserve">L’audit du site </w:t>
      </w:r>
      <w:fldSimple w:instr=" MERGEFIELD Type_de_site ">
        <w:r w:rsidR="009B2B4A">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9B2B4A">
        <w:rPr>
          <w:noProof/>
        </w:rPr>
        <w:instrText>Féminin commençant par une voyelle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9B2B4A">
        <w:rPr>
          <w:noProof/>
        </w:rPr>
        <w:instrText>Féminin commençant par une voyelle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9B2B4A">
        <w:rPr>
          <w:noProof/>
        </w:rPr>
        <w:instrText>Féminin commençant par une voyelle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880CC5">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separate"/>
      </w:r>
      <w:r w:rsidR="009B2B4A">
        <w:rPr>
          <w:noProof/>
        </w:rPr>
        <w:instrText>de l'</w:instrText>
      </w:r>
      <w:r w:rsidR="00EA6037">
        <w:fldChar w:fldCharType="end"/>
      </w:r>
      <w:r w:rsidR="00EA6037">
        <w:instrText xml:space="preserve"> </w:instrText>
      </w:r>
      <w:r w:rsidR="00EA6037">
        <w:fldChar w:fldCharType="separate"/>
      </w:r>
      <w:r w:rsidR="009B2B4A">
        <w:rPr>
          <w:noProof/>
        </w:rPr>
        <w:instrText>de l'</w:instrText>
      </w:r>
      <w:r w:rsidR="00EA6037">
        <w:fldChar w:fldCharType="end"/>
      </w:r>
      <w:r w:rsidR="00EA6037">
        <w:instrText xml:space="preserve"> </w:instrText>
      </w:r>
      <w:r w:rsidR="00EA6037">
        <w:fldChar w:fldCharType="separate"/>
      </w:r>
      <w:r w:rsidR="009B2B4A">
        <w:rPr>
          <w:noProof/>
        </w:rPr>
        <w:t>de l'</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9B2B4A">
        <w:rPr>
          <w:noProof/>
        </w:rPr>
        <w:t>Optimisation du Parcours de Soins de patients Traumatisés Crâniens</w:t>
      </w:r>
      <w:r w:rsidR="003F7CBC">
        <w:fldChar w:fldCharType="end"/>
      </w:r>
      <w:r>
        <w:t xml:space="preserve"> a été réalisé par </w:t>
      </w:r>
      <w:r w:rsidR="006E5C39">
        <w:t xml:space="preserve">Nicolas </w:t>
      </w:r>
      <w:proofErr w:type="spellStart"/>
      <w:r w:rsidR="006E5C39">
        <w:t>Zerr</w:t>
      </w:r>
      <w:proofErr w:type="spellEnd"/>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795E3865" w:rsidR="004D456E" w:rsidRPr="007C0930" w:rsidRDefault="004D456E" w:rsidP="004D456E">
      <w:r w:rsidRPr="007C0930">
        <w:t xml:space="preserve">L’audit a porté sur un échantillon de </w:t>
      </w:r>
      <w:fldSimple w:instr=" MERGEFIELD Nombre_de_pages ">
        <w:r w:rsidR="009B2B4A">
          <w:rPr>
            <w:noProof/>
          </w:rPr>
          <w:t>0</w:t>
        </w:r>
      </w:fldSimple>
      <w:r w:rsidRPr="007C0930">
        <w:t xml:space="preserve"> pages</w:t>
      </w:r>
      <w:r w:rsidR="00F447A7" w:rsidRPr="007C0930">
        <w:t> :</w:t>
      </w:r>
    </w:p>
    <w:p w14:paraId="10482C66" w14:textId="77777777" w:rsidR="004D456E" w:rsidRPr="007C0930" w:rsidRDefault="004D456E" w:rsidP="004F0906">
      <w:pPr>
        <w:pStyle w:val="Listepuces"/>
      </w:pPr>
      <w:r w:rsidRPr="007C0930">
        <w:t>Accueil</w:t>
      </w:r>
    </w:p>
    <w:p w14:paraId="3BDBF443" w14:textId="77777777" w:rsidR="004D456E" w:rsidRPr="007C0930" w:rsidRDefault="004D456E" w:rsidP="004F0906">
      <w:pPr>
        <w:pStyle w:val="Listepuces"/>
      </w:pPr>
      <w:r w:rsidRPr="007C0930">
        <w:t>Contact</w:t>
      </w:r>
    </w:p>
    <w:p w14:paraId="70FDA502" w14:textId="6ABD1B03" w:rsidR="004F0906" w:rsidRDefault="004F0906" w:rsidP="004F0906">
      <w:pPr>
        <w:pStyle w:val="Listepuces"/>
      </w:pPr>
      <w:r w:rsidRPr="007C0930">
        <w:t>Mentions légales</w:t>
      </w:r>
    </w:p>
    <w:p w14:paraId="4643CA56" w14:textId="77777777" w:rsidR="00D521D9" w:rsidRPr="007C0930" w:rsidRDefault="00D521D9" w:rsidP="00D521D9">
      <w:pPr>
        <w:pStyle w:val="Listepuces"/>
      </w:pPr>
      <w:r>
        <w:t>Déclaration d’accessibilité</w:t>
      </w:r>
    </w:p>
    <w:p w14:paraId="4AFD84B7" w14:textId="50BA15DA" w:rsidR="00A7191F" w:rsidRPr="007C0930" w:rsidRDefault="00A7191F" w:rsidP="00A7191F">
      <w:pPr>
        <w:pStyle w:val="Listepuces"/>
      </w:pPr>
      <w:r w:rsidRPr="007C0930">
        <w:t>Plan du sit</w:t>
      </w:r>
      <w:r>
        <w:t>e</w:t>
      </w:r>
    </w:p>
    <w:p w14:paraId="00367274" w14:textId="2CD2028F" w:rsidR="004D456E" w:rsidRPr="007C0930" w:rsidRDefault="00A7191F" w:rsidP="004F0906">
      <w:pPr>
        <w:pStyle w:val="Listepuces"/>
      </w:pPr>
      <w:r>
        <w:t>Aide à la navigation</w:t>
      </w:r>
    </w:p>
    <w:p w14:paraId="4CF1B40B" w14:textId="0D95B06F" w:rsidR="004F0906" w:rsidRPr="007C0930" w:rsidRDefault="00A7191F" w:rsidP="004F0906">
      <w:pPr>
        <w:pStyle w:val="Listepuces"/>
      </w:pPr>
      <w:r>
        <w:t>Connexion utilisateur</w:t>
      </w:r>
    </w:p>
    <w:p w14:paraId="1B190816" w14:textId="43A103DA" w:rsidR="004D456E" w:rsidRDefault="004D456E" w:rsidP="009F05DF">
      <w:pPr>
        <w:pStyle w:val="Listepuces"/>
      </w:pPr>
      <w:r w:rsidRPr="007C0930">
        <w:t>Recherche</w:t>
      </w:r>
    </w:p>
    <w:p w14:paraId="3C736A54" w14:textId="77777777" w:rsidR="00215478" w:rsidRDefault="00215478" w:rsidP="00215478">
      <w:pPr>
        <w:pStyle w:val="Listepuces"/>
      </w:pPr>
      <w:r>
        <w:t>Liste des a</w:t>
      </w:r>
      <w:r w:rsidRPr="007C0930">
        <w:t>ctualités</w:t>
      </w:r>
    </w:p>
    <w:p w14:paraId="32C2FF78" w14:textId="77777777" w:rsidR="00215478" w:rsidRPr="007C0930" w:rsidRDefault="00215478" w:rsidP="00215478">
      <w:pPr>
        <w:pStyle w:val="Listepuces"/>
      </w:pPr>
      <w:r>
        <w:t>Actualité détaillée « Titre »</w:t>
      </w:r>
    </w:p>
    <w:p w14:paraId="7DCF6818" w14:textId="77777777" w:rsidR="00215478" w:rsidRDefault="00215478" w:rsidP="00215478">
      <w:pPr>
        <w:pStyle w:val="Listepuces"/>
      </w:pPr>
      <w:r>
        <w:t>Liste des …</w:t>
      </w:r>
    </w:p>
    <w:p w14:paraId="18D96831" w14:textId="77777777" w:rsidR="00215478" w:rsidRDefault="00215478" w:rsidP="00215478">
      <w:pPr>
        <w:pStyle w:val="Listepuces"/>
      </w:pPr>
      <w:r>
        <w:t>… détaillé « Titre »</w:t>
      </w:r>
    </w:p>
    <w:p w14:paraId="5113ECC0" w14:textId="2A17AB3A" w:rsidR="002F5AF2" w:rsidRDefault="002F5AF2" w:rsidP="009F05DF">
      <w:pPr>
        <w:pStyle w:val="Listepuces"/>
      </w:pPr>
      <w:r>
        <w:t>Page Sommaire « Titre »</w:t>
      </w:r>
    </w:p>
    <w:p w14:paraId="6F881301" w14:textId="1C849A48" w:rsidR="00A7191F" w:rsidRPr="007C0930" w:rsidRDefault="00A7191F" w:rsidP="00A7191F">
      <w:pPr>
        <w:pStyle w:val="Listepuces"/>
      </w:pPr>
      <w:r w:rsidRPr="007C0930">
        <w:t>Page de contenu 1</w:t>
      </w:r>
      <w:r w:rsidR="00FF4A4C">
        <w:t xml:space="preserve"> « Titre »</w:t>
      </w:r>
    </w:p>
    <w:p w14:paraId="131D8BC7" w14:textId="12DE5FF9" w:rsidR="00A7191F" w:rsidRPr="007C0930" w:rsidRDefault="00A7191F" w:rsidP="00A7191F">
      <w:pPr>
        <w:pStyle w:val="Listepuces"/>
      </w:pPr>
      <w:r w:rsidRPr="007C0930">
        <w:t>Page de contenu 2</w:t>
      </w:r>
      <w:r w:rsidR="00FF4A4C">
        <w:t xml:space="preserve"> « Titre »</w:t>
      </w:r>
    </w:p>
    <w:p w14:paraId="74C982B3" w14:textId="4F1BE4F2" w:rsidR="00215478" w:rsidRPr="007C0930" w:rsidRDefault="00215478" w:rsidP="00215478">
      <w:pPr>
        <w:pStyle w:val="Listepuces"/>
      </w:pPr>
      <w:r w:rsidRPr="007C0930">
        <w:t xml:space="preserve">Page de contenu </w:t>
      </w:r>
      <w:r>
        <w:t>3 « Titre »</w:t>
      </w:r>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17"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3" w:name="_Toc211384795"/>
      <w:r w:rsidRPr="007C0930">
        <w:lastRenderedPageBreak/>
        <w:t>Technologies utilisées</w:t>
      </w:r>
      <w:r w:rsidR="00235F4E">
        <w:t xml:space="preserve"> sur le site</w:t>
      </w:r>
      <w:bookmarkEnd w:id="3"/>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1F5EA672" w:rsidR="009B5A99" w:rsidRPr="007C0930" w:rsidRDefault="00AD34C4" w:rsidP="009B5A99">
      <w:pPr>
        <w:pStyle w:val="Listepuces"/>
      </w:pPr>
      <w:fldSimple w:instr=" MERGEFIELD CMS ">
        <w:r w:rsidR="009B2B4A" w:rsidRPr="004A3F3C">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4" w:name="_Toc211384796"/>
      <w:r w:rsidRPr="007C0930">
        <w:t>Outils utilisés</w:t>
      </w:r>
      <w:r w:rsidR="00235F4E">
        <w:t xml:space="preserve"> pour l’audit</w:t>
      </w:r>
      <w:bookmarkEnd w:id="4"/>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w:t>
      </w:r>
      <w:proofErr w:type="spellStart"/>
      <w:r w:rsidRPr="0076700E">
        <w:rPr>
          <w:lang w:val="en-US"/>
        </w:rPr>
        <w:t>DevTools</w:t>
      </w:r>
      <w:proofErr w:type="spellEnd"/>
      <w:r w:rsidRPr="0076700E">
        <w:rPr>
          <w:lang w:val="en-US"/>
        </w:rPr>
        <w:t xml:space="preserve"> - </w:t>
      </w:r>
      <w:r w:rsidRPr="0049483B">
        <w:rPr>
          <w:lang w:val="en-GB"/>
        </w:rPr>
        <w:t>Web Accessibility Testing</w:t>
      </w:r>
    </w:p>
    <w:p w14:paraId="75FD05B1" w14:textId="77777777" w:rsidR="00C84A41" w:rsidRPr="007C0930" w:rsidRDefault="00C84A41" w:rsidP="00C84A41">
      <w:pPr>
        <w:pStyle w:val="Listepuces"/>
      </w:pPr>
      <w:r>
        <w:t xml:space="preserve">Extension </w:t>
      </w:r>
      <w:proofErr w:type="spellStart"/>
      <w:r>
        <w:t>HeadingsMap</w:t>
      </w:r>
      <w:proofErr w:type="spellEnd"/>
    </w:p>
    <w:p w14:paraId="06D03DBB" w14:textId="77777777" w:rsidR="00C84A41" w:rsidRPr="007C0930" w:rsidRDefault="00C84A41" w:rsidP="00C84A41">
      <w:pPr>
        <w:pStyle w:val="Listepuces"/>
      </w:pPr>
      <w:proofErr w:type="spellStart"/>
      <w:r w:rsidRPr="007C0930">
        <w:t>Color</w:t>
      </w:r>
      <w:proofErr w:type="spellEnd"/>
      <w:r w:rsidRPr="007C0930">
        <w:t xml:space="preserve"> </w:t>
      </w:r>
      <w:proofErr w:type="spellStart"/>
      <w:r w:rsidRPr="007C0930">
        <w:t>Contrast</w:t>
      </w:r>
      <w:proofErr w:type="spellEnd"/>
      <w:r w:rsidRPr="007C0930">
        <w:t xml:space="preserve">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 xml:space="preserve">PDF </w:t>
      </w:r>
      <w:proofErr w:type="spellStart"/>
      <w:r>
        <w:t>Accessibility</w:t>
      </w:r>
      <w:proofErr w:type="spellEnd"/>
      <w:r>
        <w:t xml:space="preserve">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5" w:name="_Toc90452995"/>
      <w:bookmarkStart w:id="6" w:name="_Toc211384797"/>
      <w:bookmarkStart w:id="7" w:name="_Toc34666411"/>
      <w:commentRangeStart w:id="8"/>
      <w:r w:rsidRPr="007C0930">
        <w:lastRenderedPageBreak/>
        <w:t>Environnement de test</w:t>
      </w:r>
      <w:bookmarkEnd w:id="5"/>
      <w:commentRangeEnd w:id="8"/>
      <w:r w:rsidR="00E53C93">
        <w:rPr>
          <w:rStyle w:val="Marquedecommentaire"/>
          <w:rFonts w:asciiTheme="minorHAnsi" w:eastAsiaTheme="minorHAnsi" w:hAnsiTheme="minorHAnsi" w:cstheme="minorBidi"/>
          <w:b w:val="0"/>
          <w:color w:val="auto"/>
        </w:rPr>
        <w:commentReference w:id="8"/>
      </w:r>
      <w:bookmarkEnd w:id="6"/>
    </w:p>
    <w:p w14:paraId="68813C45" w14:textId="77777777" w:rsidR="00DB0C39" w:rsidRPr="007C0930" w:rsidRDefault="00DB0C39" w:rsidP="00DB0C39">
      <w:pPr>
        <w:pStyle w:val="Titre3"/>
      </w:pPr>
      <w:bookmarkStart w:id="9" w:name="_Toc90452996"/>
      <w:bookmarkStart w:id="10" w:name="_Toc211384798"/>
      <w:bookmarkEnd w:id="7"/>
      <w:r w:rsidRPr="007C0930">
        <w:t>Base de référence utilisée pour vérifier la compatibilité avec l'accessibilité</w:t>
      </w:r>
      <w:bookmarkEnd w:id="9"/>
      <w:bookmarkEnd w:id="10"/>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0FC12181" w:rsidR="0092558A" w:rsidRPr="007C0930" w:rsidRDefault="0092558A" w:rsidP="0085177B">
            <w:r>
              <w:t xml:space="preserve">Windows </w:t>
            </w:r>
            <w:fldSimple w:instr=" MERGEFIELD Version_de_Windows ">
              <w:r w:rsidR="009B2B4A">
                <w:rPr>
                  <w:noProof/>
                </w:rPr>
                <w:t>11</w:t>
              </w:r>
            </w:fldSimple>
          </w:p>
        </w:tc>
        <w:tc>
          <w:tcPr>
            <w:tcW w:w="3398" w:type="dxa"/>
          </w:tcPr>
          <w:p w14:paraId="77BAEFBD" w14:textId="0303C5AD" w:rsidR="0092558A" w:rsidRPr="007C0930" w:rsidRDefault="0092558A" w:rsidP="0085177B">
            <w:r w:rsidRPr="007C0930">
              <w:t xml:space="preserve">NVDA </w:t>
            </w:r>
            <w:fldSimple w:instr=" MERGEFIELD Version_de_NVDA ">
              <w:r w:rsidR="009B2B4A">
                <w:rPr>
                  <w:noProof/>
                </w:rPr>
                <w:t>2025.3</w:t>
              </w:r>
            </w:fldSimple>
          </w:p>
        </w:tc>
        <w:tc>
          <w:tcPr>
            <w:tcW w:w="3398" w:type="dxa"/>
          </w:tcPr>
          <w:p w14:paraId="598C203E" w14:textId="0B0E2FE8" w:rsidR="00653090" w:rsidRPr="007C0930" w:rsidRDefault="63419AA5" w:rsidP="0085177B">
            <w:r>
              <w:t xml:space="preserve">Firefox </w:t>
            </w:r>
            <w:fldSimple w:instr=" MERGEFIELD Version_de_Firefox ">
              <w:r w:rsidR="009B2B4A">
                <w:rPr>
                  <w:noProof/>
                </w:rPr>
                <w:t>143</w:t>
              </w:r>
            </w:fldSimple>
          </w:p>
        </w:tc>
      </w:tr>
      <w:tr w:rsidR="0092558A" w:rsidRPr="007C0930" w14:paraId="1001CA32" w14:textId="77777777" w:rsidTr="04C4605B">
        <w:tc>
          <w:tcPr>
            <w:tcW w:w="3398" w:type="dxa"/>
          </w:tcPr>
          <w:p w14:paraId="53194792" w14:textId="3158A76B" w:rsidR="0092558A" w:rsidRDefault="0092558A" w:rsidP="0085177B">
            <w:r>
              <w:t xml:space="preserve">Windows </w:t>
            </w:r>
            <w:fldSimple w:instr=" MERGEFIELD Version_de_Windows ">
              <w:r w:rsidR="009B2B4A">
                <w:rPr>
                  <w:noProof/>
                </w:rPr>
                <w:t>11</w:t>
              </w:r>
            </w:fldSimple>
          </w:p>
        </w:tc>
        <w:tc>
          <w:tcPr>
            <w:tcW w:w="3398" w:type="dxa"/>
          </w:tcPr>
          <w:p w14:paraId="5F146A98" w14:textId="021A9173" w:rsidR="0092558A" w:rsidRPr="007C0930" w:rsidRDefault="0092558A" w:rsidP="0085177B">
            <w:proofErr w:type="spellStart"/>
            <w:r>
              <w:t>Jaws</w:t>
            </w:r>
            <w:proofErr w:type="spellEnd"/>
            <w:r>
              <w:t xml:space="preserve"> 202</w:t>
            </w:r>
            <w:r w:rsidR="006902A3">
              <w:t>4</w:t>
            </w:r>
          </w:p>
        </w:tc>
        <w:tc>
          <w:tcPr>
            <w:tcW w:w="3398" w:type="dxa"/>
          </w:tcPr>
          <w:p w14:paraId="2D4A21DC" w14:textId="3EB09A3D" w:rsidR="0092558A" w:rsidRPr="007C0930" w:rsidRDefault="63419AA5" w:rsidP="0085177B">
            <w:r>
              <w:t xml:space="preserve">Chrome </w:t>
            </w:r>
            <w:fldSimple w:instr=" MERGEFIELD Version_de_Chrome ">
              <w:r w:rsidR="009B2B4A">
                <w:rPr>
                  <w:noProof/>
                </w:rPr>
                <w:t>140</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proofErr w:type="spellStart"/>
            <w:r w:rsidRPr="007C0930">
              <w:t>VoiceOver</w:t>
            </w:r>
            <w:proofErr w:type="spellEnd"/>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11C6F6EC" w:rsidR="00E72974" w:rsidRPr="007C0930" w:rsidRDefault="582E3F64" w:rsidP="0085177B">
            <w:r>
              <w:t xml:space="preserve">Android </w:t>
            </w:r>
            <w:fldSimple w:instr=" MERGEFIELD Version_dAndroid ">
              <w:r w:rsidR="009B2B4A">
                <w:rPr>
                  <w:noProof/>
                </w:rPr>
                <w:t>13</w:t>
              </w:r>
            </w:fldSimple>
            <w:r>
              <w:t xml:space="preserve"> natif</w:t>
            </w:r>
          </w:p>
        </w:tc>
        <w:tc>
          <w:tcPr>
            <w:tcW w:w="3398" w:type="dxa"/>
          </w:tcPr>
          <w:p w14:paraId="7635BC2E" w14:textId="5CB77F1C" w:rsidR="00E72974" w:rsidRDefault="582E3F64" w:rsidP="0085177B">
            <w:proofErr w:type="spellStart"/>
            <w:r>
              <w:t>TalkBack</w:t>
            </w:r>
            <w:proofErr w:type="spellEnd"/>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1" w:name="_Toc211384799"/>
      <w:r w:rsidRPr="007C0930">
        <w:lastRenderedPageBreak/>
        <w:t>Accessibilité du site</w:t>
      </w:r>
      <w:bookmarkEnd w:id="11"/>
    </w:p>
    <w:p w14:paraId="025F3B77" w14:textId="55A976AC" w:rsidR="001B78C0" w:rsidRDefault="00BB7986" w:rsidP="00BB7986">
      <w:r w:rsidRPr="007C0930">
        <w:t xml:space="preserve">Sur l’échantillon audité, le site </w:t>
      </w:r>
      <w:fldSimple w:instr=" MERGEFIELD Type_de_site ">
        <w:r w:rsidR="009B2B4A">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9B2B4A">
        <w:rPr>
          <w:noProof/>
        </w:rPr>
        <w:instrText>Féminin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9B2B4A">
        <w:rPr>
          <w:noProof/>
        </w:rPr>
        <w:instrText>Féminin commençant par une voyelle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9B2B4A">
        <w:rPr>
          <w:noProof/>
        </w:rPr>
        <w:instrText>Féminin commençant par une voyelle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880CC5">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separate"/>
      </w:r>
      <w:r w:rsidR="009B2B4A">
        <w:rPr>
          <w:noProof/>
        </w:rPr>
        <w:instrText>de l'</w:instrText>
      </w:r>
      <w:r w:rsidR="005A34C0">
        <w:fldChar w:fldCharType="end"/>
      </w:r>
      <w:r w:rsidR="005A34C0">
        <w:instrText xml:space="preserve"> </w:instrText>
      </w:r>
      <w:r w:rsidR="005A34C0">
        <w:fldChar w:fldCharType="separate"/>
      </w:r>
      <w:r w:rsidR="009B2B4A">
        <w:rPr>
          <w:noProof/>
        </w:rPr>
        <w:instrText>de l'</w:instrText>
      </w:r>
      <w:r w:rsidR="005A34C0">
        <w:fldChar w:fldCharType="end"/>
      </w:r>
      <w:r w:rsidR="005A34C0">
        <w:instrText xml:space="preserve"> </w:instrText>
      </w:r>
      <w:r w:rsidR="005A34C0">
        <w:fldChar w:fldCharType="separate"/>
      </w:r>
      <w:r w:rsidR="009B2B4A">
        <w:rPr>
          <w:noProof/>
        </w:rPr>
        <w:t>de l'</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9B2B4A">
        <w:rPr>
          <w:noProof/>
        </w:rPr>
        <w:t>Optimisation du Parcours de Soins de patients Traumatisés Crâniens</w:t>
      </w:r>
      <w:r w:rsidR="00384AFD">
        <w:fldChar w:fldCharType="end"/>
      </w:r>
      <w:r w:rsidR="00C55488">
        <w:t>,</w:t>
      </w:r>
      <w:r w:rsidRPr="007C0930">
        <w:t xml:space="preserve"> </w:t>
      </w:r>
      <w:fldSimple w:instr=" MERGEFIELD URL_du_site_sans_https ">
        <w:r w:rsidR="009B2B4A">
          <w:rPr>
            <w:noProof/>
          </w:rPr>
          <w:t>www.parcourscerebroleses.fr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9B2B4A" w:rsidRPr="004A3F3C">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9B2B4A"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9B2B4A">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9B2B4A"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18" w:anchor="taux-de-conformite-a-la-norme" w:history="1">
        <w:r w:rsidRPr="001B78C0">
          <w:rPr>
            <w:rStyle w:val="Lienhypertexte"/>
          </w:rPr>
          <w:t>Taux de conformité à la norme</w:t>
        </w:r>
      </w:hyperlink>
      <w:r>
        <w:t>.</w:t>
      </w:r>
    </w:p>
    <w:p w14:paraId="56A9141D" w14:textId="0FBFBE99"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B2B4A" w:rsidRPr="004A3F3C">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9B2B4A"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7047EFC7"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9B2B4A">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9B2B4A"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9B2B4A" w:rsidRPr="004A3F3C">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9B2B4A"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9B2B4A" w:rsidRPr="004A3F3C">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9B2B4A"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6BB6DCF6"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9B2B4A">
        <w:rPr>
          <w:noProof/>
        </w:rPr>
        <w:instrText xml:space="preserve">au </w:instrText>
      </w:r>
      <w:r w:rsidR="005A34C0">
        <w:fldChar w:fldCharType="end"/>
      </w:r>
      <w:r w:rsidR="005A34C0">
        <w:instrText xml:space="preserve"> </w:instrText>
      </w:r>
      <w:r w:rsidR="005A34C0">
        <w:fldChar w:fldCharType="separate"/>
      </w:r>
      <w:r w:rsidR="009B2B4A">
        <w:rPr>
          <w:noProof/>
        </w:rPr>
        <w:t xml:space="preserve">au </w:t>
      </w:r>
      <w:r w:rsidR="005A34C0">
        <w:fldChar w:fldCharType="end"/>
      </w:r>
      <w:fldSimple w:instr=" MERGEFIELD Nom_du_client ">
        <w:r w:rsidR="009B2B4A">
          <w:rPr>
            <w:noProof/>
          </w:rPr>
          <w:t>Montpellier - CHU</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9B2B4A">
          <w:rPr>
            <w:noProof/>
          </w:rPr>
          <w:instrText>Complet</w:instrText>
        </w:r>
      </w:fldSimple>
      <w:r w:rsidR="009D41DF">
        <w:instrText xml:space="preserve"> = "Simple" "</w:instrText>
      </w:r>
    </w:p>
    <w:p w14:paraId="67DC8662" w14:textId="17DC30EF"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2" w:name="_Toc211384800"/>
      <w:commentRangeStart w:id="13"/>
      <w:r w:rsidRPr="00C02ECD">
        <w:t>Avis de l’auditeur</w:t>
      </w:r>
      <w:commentRangeEnd w:id="13"/>
      <w:r w:rsidR="002B60CD">
        <w:rPr>
          <w:rStyle w:val="Marquedecommentaire"/>
          <w:rFonts w:ascii="Arial" w:eastAsiaTheme="minorHAnsi" w:hAnsi="Arial" w:cstheme="minorBidi"/>
          <w:b w:val="0"/>
          <w:color w:val="auto"/>
        </w:rPr>
        <w:commentReference w:id="13"/>
      </w:r>
      <w:bookmarkEnd w:id="12"/>
    </w:p>
    <w:p w14:paraId="52073600" w14:textId="59FC5752" w:rsidR="003F4E5E" w:rsidRDefault="003F4E5E" w:rsidP="003F4E5E">
      <w:pPr>
        <w:pStyle w:val="Titre3"/>
      </w:pPr>
      <w:bookmarkStart w:id="14" w:name="_Toc211384801"/>
      <w:r>
        <w:t>En développement</w:t>
      </w:r>
      <w:bookmarkEnd w:id="14"/>
    </w:p>
    <w:p w14:paraId="40AEC67F" w14:textId="67E38609" w:rsidR="0049483B" w:rsidRPr="0049483B" w:rsidRDefault="004D3D95" w:rsidP="0049483B">
      <w:r>
        <w:fldChar w:fldCharType="begin"/>
      </w:r>
      <w:r>
        <w:instrText xml:space="preserve"> IF </w:instrText>
      </w:r>
      <w:fldSimple w:instr=" MERGEFIELD Nombre_de_nonconformités_en_dev ">
        <w:r w:rsidR="009B2B4A">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9B2B4A"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5" w:name="_Toc211384802"/>
      <w:r>
        <w:lastRenderedPageBreak/>
        <w:t>En rédaction</w:t>
      </w:r>
      <w:bookmarkEnd w:id="15"/>
    </w:p>
    <w:p w14:paraId="6B783AF9" w14:textId="57D8C018" w:rsidR="0049483B" w:rsidRPr="0049483B" w:rsidRDefault="004D3D95" w:rsidP="0049483B">
      <w:r>
        <w:fldChar w:fldCharType="begin"/>
      </w:r>
      <w:r>
        <w:instrText xml:space="preserve"> IF </w:instrText>
      </w:r>
      <w:fldSimple w:instr=" MERGEFIELD Nombre_de_nonconformités_en_rédaction ">
        <w:r w:rsidR="009B2B4A">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9B2B4A" w:rsidRPr="00406C0A">
        <w:rPr>
          <w:b/>
          <w:bCs/>
          <w:noProof/>
        </w:rPr>
        <w:t>[-- À DÉFINIR --]</w:t>
      </w:r>
      <w:r>
        <w:fldChar w:fldCharType="end"/>
      </w:r>
      <w:r w:rsidR="008D0C48" w:rsidRPr="008D0C48">
        <w:t xml:space="preserve"> </w:t>
      </w:r>
      <w:r w:rsidR="0049483B">
        <w:t>non-conformités liées à la rédaction ont été détectées.</w:t>
      </w:r>
    </w:p>
    <w:p w14:paraId="2FF849CF" w14:textId="73166698"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9B2B4A" w:rsidRPr="004A3F3C">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9B2B4A"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6" w:name="_Toc211384803"/>
      <w:r>
        <w:t>Rappel des obligations légales</w:t>
      </w:r>
      <w:bookmarkEnd w:id="16"/>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5B6748A9"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9B2B4A">
        <w:rPr>
          <w:noProof/>
        </w:rPr>
        <w:instrText xml:space="preserve">au </w:instrText>
      </w:r>
      <w:r w:rsidR="005A34C0">
        <w:fldChar w:fldCharType="end"/>
      </w:r>
      <w:r w:rsidR="005A34C0">
        <w:instrText xml:space="preserve"> </w:instrText>
      </w:r>
      <w:r w:rsidR="005A34C0">
        <w:fldChar w:fldCharType="separate"/>
      </w:r>
      <w:r w:rsidR="009B2B4A">
        <w:rPr>
          <w:noProof/>
        </w:rPr>
        <w:t xml:space="preserve">au </w:t>
      </w:r>
      <w:r w:rsidR="005A34C0">
        <w:fldChar w:fldCharType="end"/>
      </w:r>
      <w:fldSimple w:instr=" MERGEFIELD Nom_du_client ">
        <w:r w:rsidR="009B2B4A">
          <w:rPr>
            <w:noProof/>
          </w:rPr>
          <w:t>Montpellier - CHU</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9B2B4A">
        <w:rPr>
          <w:noProof/>
        </w:rPr>
        <w:instrText xml:space="preserve">du </w:instrText>
      </w:r>
      <w:r w:rsidR="005A34C0">
        <w:fldChar w:fldCharType="end"/>
      </w:r>
      <w:r w:rsidR="005A34C0">
        <w:instrText xml:space="preserve"> </w:instrText>
      </w:r>
      <w:r w:rsidR="005A34C0">
        <w:fldChar w:fldCharType="separate"/>
      </w:r>
      <w:r w:rsidR="009B2B4A">
        <w:rPr>
          <w:noProof/>
        </w:rPr>
        <w:t xml:space="preserve">du </w:t>
      </w:r>
      <w:r w:rsidR="005A34C0">
        <w:fldChar w:fldCharType="end"/>
      </w:r>
      <w:fldSimple w:instr=" MERGEFIELD Nom_du_client ">
        <w:r w:rsidR="009B2B4A">
          <w:rPr>
            <w:noProof/>
          </w:rPr>
          <w:t>Montpellier - CHU</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6115D1E5"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9B2B4A">
        <w:rPr>
          <w:noProof/>
        </w:rPr>
        <w:instrText xml:space="preserve">du </w:instrText>
      </w:r>
      <w:r w:rsidR="005A34C0">
        <w:fldChar w:fldCharType="end"/>
      </w:r>
      <w:r w:rsidR="005A34C0">
        <w:instrText xml:space="preserve"> </w:instrText>
      </w:r>
      <w:r w:rsidR="005A34C0">
        <w:fldChar w:fldCharType="separate"/>
      </w:r>
      <w:r w:rsidR="009B2B4A">
        <w:rPr>
          <w:noProof/>
        </w:rPr>
        <w:t xml:space="preserve">du </w:t>
      </w:r>
      <w:r w:rsidR="005A34C0">
        <w:fldChar w:fldCharType="end"/>
      </w:r>
      <w:fldSimple w:instr=" MERGEFIELD Nom_du_client ">
        <w:r w:rsidR="009B2B4A">
          <w:rPr>
            <w:noProof/>
          </w:rPr>
          <w:t>Montpellier - CHU</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19" w:history="1">
        <w:r w:rsidR="00BB7986" w:rsidRPr="007C0930">
          <w:rPr>
            <w:rStyle w:val="Lienhypertexte"/>
          </w:rPr>
          <w:t>site du Référentiel Général d'Amélioration de l'Accessibilité</w:t>
        </w:r>
      </w:hyperlink>
      <w:r w:rsidR="00BB7986" w:rsidRPr="007C0930">
        <w:t xml:space="preserve">. </w:t>
      </w:r>
    </w:p>
    <w:p w14:paraId="2DD5B046" w14:textId="0C05E2CB" w:rsidR="00BB7986" w:rsidRDefault="00BB7986" w:rsidP="00BB7986">
      <w:hyperlink r:id="rId20" w:history="1">
        <w:proofErr w:type="spellStart"/>
        <w:r w:rsidRPr="007C0930">
          <w:rPr>
            <w:rStyle w:val="Lienhypertexte"/>
          </w:rPr>
          <w:t>Stratis</w:t>
        </w:r>
        <w:proofErr w:type="spellEnd"/>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9B2B4A">
        <w:rPr>
          <w:noProof/>
        </w:rPr>
        <w:instrText xml:space="preserve">le </w:instrText>
      </w:r>
      <w:r w:rsidR="005A34C0">
        <w:fldChar w:fldCharType="end"/>
      </w:r>
      <w:r w:rsidR="005A34C0">
        <w:instrText xml:space="preserve"> </w:instrText>
      </w:r>
      <w:r w:rsidR="005A34C0">
        <w:fldChar w:fldCharType="separate"/>
      </w:r>
      <w:r w:rsidR="009B2B4A">
        <w:rPr>
          <w:noProof/>
        </w:rPr>
        <w:t xml:space="preserve">le </w:t>
      </w:r>
      <w:r w:rsidR="005A34C0">
        <w:fldChar w:fldCharType="end"/>
      </w:r>
      <w:fldSimple w:instr=" MERGEFIELD Nom_du_client ">
        <w:r w:rsidR="009B2B4A">
          <w:rPr>
            <w:noProof/>
          </w:rPr>
          <w:t>Montpellier - CHU</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7" w:name="_Toc211384804"/>
      <w:r w:rsidRPr="007C0930">
        <w:t>Impacts des contenus non conformes sur les utilisateurs</w:t>
      </w:r>
      <w:bookmarkEnd w:id="17"/>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8" w:name="_Toc211384805"/>
      <w:r w:rsidRPr="007C0930">
        <w:lastRenderedPageBreak/>
        <w:t>Priorisation des corrections</w:t>
      </w:r>
      <w:bookmarkEnd w:id="18"/>
    </w:p>
    <w:p w14:paraId="6B16710F" w14:textId="26D5A08B"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9B2B4A">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9B2B4A"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9" w:name="_Toc77862247"/>
      <w:bookmarkStart w:id="20" w:name="_Toc211384806"/>
      <w:r w:rsidRPr="007C0930">
        <w:t>Contenus non soumis à l’obligation d’accessibilité</w:t>
      </w:r>
      <w:bookmarkEnd w:id="19"/>
      <w:bookmarkEnd w:id="20"/>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1" w:name="_Contenus_exemptés"/>
      <w:bookmarkStart w:id="22" w:name="_Toc211384807"/>
      <w:bookmarkEnd w:id="21"/>
      <w:r>
        <w:t>C</w:t>
      </w:r>
      <w:r w:rsidR="000C47CA">
        <w:t xml:space="preserve">ontenus </w:t>
      </w:r>
      <w:r>
        <w:t>exemptés</w:t>
      </w:r>
      <w:bookmarkEnd w:id="22"/>
    </w:p>
    <w:p w14:paraId="01A1EED9" w14:textId="16CA79C6"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9B2B4A">
        <w:rPr>
          <w:noProof/>
        </w:rPr>
        <w:instrText xml:space="preserve">du </w:instrText>
      </w:r>
      <w:r w:rsidR="005A34C0">
        <w:fldChar w:fldCharType="end"/>
      </w:r>
      <w:r w:rsidR="005A34C0">
        <w:instrText xml:space="preserve"> </w:instrText>
      </w:r>
      <w:r w:rsidR="005A34C0">
        <w:fldChar w:fldCharType="separate"/>
      </w:r>
      <w:r w:rsidR="009B2B4A">
        <w:rPr>
          <w:noProof/>
        </w:rPr>
        <w:t xml:space="preserve">du </w:t>
      </w:r>
      <w:r w:rsidR="005A34C0">
        <w:fldChar w:fldCharType="end"/>
      </w:r>
      <w:fldSimple w:instr=" MERGEFIELD Nom_du_client ">
        <w:r w:rsidR="009B2B4A">
          <w:rPr>
            <w:noProof/>
          </w:rPr>
          <w:t>Montpellier - CHU</w:t>
        </w:r>
      </w:fldSimple>
      <w:r>
        <w:t>.</w:t>
      </w:r>
    </w:p>
    <w:p w14:paraId="71721E30" w14:textId="5A1FB480"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9B2B4A">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9B2B4A">
        <w:rPr>
          <w:noProof/>
        </w:rPr>
        <w:instrText xml:space="preserve">le </w:instrText>
      </w:r>
      <w:r w:rsidR="005A34C0">
        <w:fldChar w:fldCharType="end"/>
      </w:r>
      <w:r w:rsidR="005A34C0">
        <w:instrText xml:space="preserve"> </w:instrText>
      </w:r>
      <w:r w:rsidR="005A34C0">
        <w:fldChar w:fldCharType="separate"/>
      </w:r>
      <w:r w:rsidR="009B2B4A">
        <w:rPr>
          <w:noProof/>
        </w:rPr>
        <w:t xml:space="preserve">le </w:t>
      </w:r>
      <w:r w:rsidR="005A34C0">
        <w:fldChar w:fldCharType="end"/>
      </w:r>
      <w:fldSimple w:instr=" MERGEFIELD Nom_du_client ">
        <w:r w:rsidR="009B2B4A">
          <w:rPr>
            <w:noProof/>
          </w:rPr>
          <w:t>Montpellier - CHU</w:t>
        </w:r>
      </w:fldSimple>
      <w:r>
        <w:t xml:space="preserve"> ou par </w:t>
      </w:r>
      <w:proofErr w:type="spellStart"/>
      <w:r>
        <w:t>Stratis</w:t>
      </w:r>
      <w:proofErr w:type="spellEnd"/>
      <w:r>
        <w:t xml:space="preserve"> entravant ou réduisant l’utilisation du site ou l’accès à une information alors que d’autres choix plus accessibles étaient possibles, ne peuvent faire l’objet d’une exemption.</w:t>
      </w:r>
      <w:bookmarkStart w:id="23" w:name="_Hlk100915920"/>
    </w:p>
    <w:p w14:paraId="354A7948" w14:textId="4934016F" w:rsidR="00303475" w:rsidRPr="00397179" w:rsidRDefault="00303475" w:rsidP="00397179">
      <w:hyperlink r:id="rId21"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4" w:name="_Contenus_dérogés_pour"/>
      <w:bookmarkEnd w:id="23"/>
      <w:bookmarkEnd w:id="24"/>
      <w:commentRangeStart w:id="25"/>
      <w:r w:rsidRPr="00717F1C">
        <w:rPr>
          <w:bCs/>
        </w:rPr>
        <w:lastRenderedPageBreak/>
        <w:t xml:space="preserve">La protection antispam </w:t>
      </w:r>
      <w:proofErr w:type="spellStart"/>
      <w:r w:rsidRPr="00717F1C">
        <w:rPr>
          <w:bCs/>
        </w:rPr>
        <w:t>HCaptcha</w:t>
      </w:r>
      <w:commentRangeEnd w:id="25"/>
      <w:proofErr w:type="spellEnd"/>
      <w:r>
        <w:rPr>
          <w:rStyle w:val="Marquedecommentaire"/>
          <w:rFonts w:ascii="Arial" w:eastAsiaTheme="minorHAnsi" w:hAnsi="Arial" w:cstheme="minorBidi"/>
          <w:b w:val="0"/>
        </w:rPr>
        <w:commentReference w:id="25"/>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proofErr w:type="spellStart"/>
      <w:r w:rsidRPr="0076700E">
        <w:rPr>
          <w:rFonts w:ascii="Courier New" w:hAnsi="Courier New" w:cs="Courier New"/>
          <w:i/>
          <w:iCs/>
          <w:color w:val="404040"/>
        </w:rPr>
        <w:t>frameborder</w:t>
      </w:r>
      <w:proofErr w:type="spellEnd"/>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6" w:name="_Toc211384808"/>
      <w:r w:rsidRPr="007C0930">
        <w:t>Contenus dérogés pour charge disproportionnée</w:t>
      </w:r>
      <w:bookmarkEnd w:id="26"/>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22" w:anchor="derogation-pour-charge-disproportionnee" w:history="1">
        <w:r w:rsidR="006F2C5D">
          <w:rPr>
            <w:rStyle w:val="Lienhypertexte"/>
          </w:rPr>
          <w:t>Source : accessibilite.numerique.gouv.fr</w:t>
        </w:r>
      </w:hyperlink>
      <w:r w:rsidRPr="007C0930">
        <w:t>).</w:t>
      </w:r>
    </w:p>
    <w:p w14:paraId="16355491" w14:textId="4E540A93"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"La "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9B2B4A">
        <w:rPr>
          <w:noProof/>
        </w:rPr>
        <w:instrText xml:space="preserve">Le </w:instrText>
      </w:r>
      <w:r>
        <w:fldChar w:fldCharType="end"/>
      </w:r>
      <w:r>
        <w:instrText xml:space="preserve"> </w:instrText>
      </w:r>
      <w:r>
        <w:fldChar w:fldCharType="separate"/>
      </w:r>
      <w:r w:rsidR="009B2B4A">
        <w:rPr>
          <w:noProof/>
        </w:rPr>
        <w:t xml:space="preserve">Le </w:t>
      </w:r>
      <w:r>
        <w:fldChar w:fldCharType="end"/>
      </w:r>
      <w:fldSimple w:instr=" MERGEFIELD Nom_du_client ">
        <w:r w:rsidR="009B2B4A">
          <w:rPr>
            <w:noProof/>
          </w:rPr>
          <w:t>Montpellier - CHU</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9B2B4A">
        <w:rPr>
          <w:noProof/>
        </w:rPr>
        <w:instrText>Masculin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"elle"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9B2B4A">
        <w:rPr>
          <w:noProof/>
        </w:rPr>
        <w:instrText>il</w:instrText>
      </w:r>
      <w:r>
        <w:fldChar w:fldCharType="end"/>
      </w:r>
      <w:r>
        <w:instrText xml:space="preserve"> </w:instrText>
      </w:r>
      <w:r>
        <w:fldChar w:fldCharType="separate"/>
      </w:r>
      <w:r w:rsidR="009B2B4A">
        <w:rPr>
          <w:noProof/>
        </w:rPr>
        <w:t>il</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7" w:name="_Descriptions_des_erreurs"/>
      <w:bookmarkStart w:id="28" w:name="_Toc211384809"/>
      <w:bookmarkEnd w:id="27"/>
      <w:r w:rsidRPr="007C0930">
        <w:lastRenderedPageBreak/>
        <w:t>Descriptions des erreurs d’accessibilité</w:t>
      </w:r>
      <w:bookmarkEnd w:id="28"/>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1F87DCAE"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9B2B4A" w:rsidRPr="004A3F3C">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9B2B4A" w:rsidRPr="004A3F3C">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9B2B4A">
        <w:rPr>
          <w:noProof/>
        </w:rPr>
        <w:instrText xml:space="preserve">au </w:instrText>
      </w:r>
      <w:r w:rsidR="005A34C0">
        <w:fldChar w:fldCharType="end"/>
      </w:r>
      <w:r w:rsidR="005A34C0">
        <w:instrText xml:space="preserve"> </w:instrText>
      </w:r>
      <w:r w:rsidR="005A34C0">
        <w:fldChar w:fldCharType="separate"/>
      </w:r>
      <w:r w:rsidR="009B2B4A">
        <w:rPr>
          <w:noProof/>
        </w:rPr>
        <w:t xml:space="preserve">au </w:t>
      </w:r>
      <w:r w:rsidR="005A34C0">
        <w:fldChar w:fldCharType="end"/>
      </w:r>
      <w:fldSimple w:instr=" MERGEFIELD Nom_du_client ">
        <w:r w:rsidR="009B2B4A" w:rsidRPr="004A3F3C">
          <w:rPr>
            <w:noProof/>
          </w:rPr>
          <w:t>Montpellier - CHU</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4124DDB0"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9B2B4A" w:rsidRPr="004A3F3C">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9B2B4A" w:rsidRPr="004A3F3C">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9B2B4A">
        <w:rPr>
          <w:noProof/>
        </w:rPr>
        <w:instrText xml:space="preserve">du </w:instrText>
      </w:r>
      <w:r w:rsidR="005A34C0">
        <w:fldChar w:fldCharType="end"/>
      </w:r>
      <w:r w:rsidR="005A34C0">
        <w:instrText xml:space="preserve"> </w:instrText>
      </w:r>
      <w:r w:rsidR="005A34C0">
        <w:fldChar w:fldCharType="separate"/>
      </w:r>
      <w:r w:rsidR="009B2B4A">
        <w:rPr>
          <w:noProof/>
        </w:rPr>
        <w:t xml:space="preserve">du </w:t>
      </w:r>
      <w:r w:rsidR="005A34C0">
        <w:fldChar w:fldCharType="end"/>
      </w:r>
      <w:fldSimple w:instr=" MERGEFIELD Nom_du_client ">
        <w:r w:rsidR="009B2B4A" w:rsidRPr="004A3F3C">
          <w:rPr>
            <w:noProof/>
          </w:rPr>
          <w:t>Montpellier - CHU</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9B2B4A" w:rsidRPr="004A3F3C">
          <w:rPr>
            <w:noProof/>
          </w:rPr>
          <w:instrText>Non</w:instrText>
        </w:r>
      </w:fldSimple>
      <w:r w:rsidR="003B4940">
        <w:instrText xml:space="preserve"> = "Oui" "</w:instrText>
      </w:r>
    </w:p>
    <w:p w14:paraId="438DA668" w14:textId="0D34045D"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9" w:name="_Toc211384810"/>
      <w:r w:rsidRPr="007C0930">
        <w:t>Images</w:t>
      </w:r>
      <w:bookmarkEnd w:id="29"/>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4A251238" w:rsidR="009A3452" w:rsidRPr="007C0930" w:rsidRDefault="009A3452" w:rsidP="009A3452">
      <w:pPr>
        <w:pStyle w:val="Titre3"/>
      </w:pPr>
      <w:bookmarkStart w:id="30" w:name="_Toc211384811"/>
      <w:r w:rsidRPr="007C0930">
        <w:t>Alternatives aux images porteuses d’information</w:t>
      </w:r>
      <w:bookmarkEnd w:id="30"/>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4E7ADAE8" w14:textId="72410186" w:rsidR="008B40CA" w:rsidRDefault="008B40CA" w:rsidP="008B40CA">
      <w:pPr>
        <w:pStyle w:val="Titre4"/>
      </w:pPr>
      <w:r w:rsidRPr="007C0930">
        <w:t>Critère 1.7. Pour chaque image porteuse d’information ayant une description détaillée, cette description est-elle pertinente ?</w:t>
      </w:r>
    </w:p>
    <w:p w14:paraId="5AE38344" w14:textId="77777777" w:rsidR="0024249D" w:rsidRPr="007C0930" w:rsidRDefault="0024249D" w:rsidP="0024249D">
      <w:pPr>
        <w:rPr>
          <w:b/>
          <w:bCs/>
        </w:rPr>
      </w:pPr>
      <w:r w:rsidRPr="007C0930">
        <w:rPr>
          <w:b/>
          <w:bCs/>
        </w:rPr>
        <w:t>Contenus impactés :</w:t>
      </w:r>
    </w:p>
    <w:p w14:paraId="652FA55D" w14:textId="77777777" w:rsidR="0024249D" w:rsidRPr="00A93E67" w:rsidRDefault="0024249D" w:rsidP="0024249D">
      <w:pPr>
        <w:pStyle w:val="Listepuces"/>
        <w:rPr>
          <w:rStyle w:val="Accentuation"/>
        </w:rPr>
      </w:pPr>
      <w:r w:rsidRPr="00A93E67">
        <w:rPr>
          <w:rStyle w:val="Accentuation"/>
        </w:rPr>
        <w:lastRenderedPageBreak/>
        <w:t xml:space="preserve">Page </w:t>
      </w:r>
      <w:r w:rsidRPr="000542E7">
        <w:rPr>
          <w:rStyle w:val="Accentuation"/>
        </w:rPr>
        <w:t>de contenu 1 « TC modérés et sévères chez l’adulte »</w:t>
      </w:r>
      <w:r w:rsidRPr="00A93E67">
        <w:rPr>
          <w:rStyle w:val="Accentuation"/>
        </w:rPr>
        <w:t> :</w:t>
      </w:r>
    </w:p>
    <w:p w14:paraId="6FE7BC92" w14:textId="79CBAB3A" w:rsidR="0024249D" w:rsidRPr="007C0930" w:rsidRDefault="0024249D" w:rsidP="0024249D">
      <w:pPr>
        <w:pStyle w:val="Listepuces"/>
        <w:tabs>
          <w:tab w:val="clear" w:pos="567"/>
          <w:tab w:val="num" w:pos="992"/>
        </w:tabs>
        <w:ind w:left="850"/>
      </w:pPr>
      <w:r w:rsidRPr="00AE2EF1">
        <w:rPr>
          <w:rStyle w:val="Accentuationintense"/>
        </w:rPr>
        <w:t>Rédactionnel</w:t>
      </w:r>
      <w:r>
        <w:t xml:space="preserve"> - Impact : Majeur</w:t>
      </w:r>
      <w:r w:rsidR="007C173F">
        <w:br/>
      </w:r>
      <w:r w:rsidRPr="00161623">
        <w:t xml:space="preserve">L'image du graphique des résultats de l'étude </w:t>
      </w:r>
      <w:r w:rsidRPr="0024249D">
        <w:t>Paris-TBI fournit beaucoup d'information absente du contenu de la page.</w:t>
      </w:r>
      <w:r w:rsidRPr="0024249D">
        <w:br/>
      </w:r>
      <w:r w:rsidRPr="00161623">
        <w:t>Compléter le contenu de la page avec le même niveau d'information (ajouter la liste des exemples fournis par l'étude)</w:t>
      </w:r>
      <w:r w:rsidRPr="0024249D">
        <w:t>.</w:t>
      </w:r>
    </w:p>
    <w:p w14:paraId="42EE09FD" w14:textId="0F97EA46" w:rsidR="009A3452" w:rsidRPr="007C0930" w:rsidRDefault="009A3452" w:rsidP="009A3452">
      <w:pPr>
        <w:pStyle w:val="Titre3"/>
      </w:pPr>
      <w:bookmarkStart w:id="31" w:name="_Toc211384812"/>
      <w:r w:rsidRPr="007C0930">
        <w:t>Alternatives vides aux images de décoration</w:t>
      </w:r>
      <w:bookmarkEnd w:id="31"/>
    </w:p>
    <w:p w14:paraId="41021962" w14:textId="0452E130" w:rsidR="00EA053B" w:rsidRPr="007C0930" w:rsidRDefault="009C41CE" w:rsidP="00EA053B">
      <w:pPr>
        <w:rPr>
          <w:noProof/>
        </w:rPr>
      </w:pPr>
      <w:bookmarkStart w:id="32" w:name="_Hlk63330299"/>
      <w:r w:rsidRPr="007C0930">
        <w:rPr>
          <w:b/>
          <w:bCs/>
        </w:rPr>
        <w:t>Problème utilisateur :</w:t>
      </w:r>
      <w:r w:rsidRPr="007C0930">
        <w:t xml:space="preserve"> </w:t>
      </w:r>
      <w:bookmarkEnd w:id="32"/>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6EB0CC3B" w:rsidR="00EA053B" w:rsidRPr="007C0930" w:rsidRDefault="00EA053B" w:rsidP="00EA053B">
      <w:pPr>
        <w:pStyle w:val="Titre4"/>
      </w:pPr>
      <w:r w:rsidRPr="007C0930">
        <w:t>Critère 1.2. Chaque image de décoration est-elle correctement ignorée par les technologies d’assistance ?</w:t>
      </w:r>
    </w:p>
    <w:p w14:paraId="5E1824EF" w14:textId="77777777" w:rsidR="00EA053B" w:rsidRDefault="00EA053B" w:rsidP="00EA053B">
      <w:pPr>
        <w:rPr>
          <w:b/>
          <w:bCs/>
        </w:rPr>
      </w:pPr>
      <w:bookmarkStart w:id="33" w:name="_Hlk63330396"/>
      <w:r w:rsidRPr="007C0930">
        <w:rPr>
          <w:b/>
          <w:bCs/>
        </w:rPr>
        <w:t>Contenus impactés :</w:t>
      </w:r>
    </w:p>
    <w:p w14:paraId="470F4C72" w14:textId="27F0FD13" w:rsidR="00087D57" w:rsidRPr="00A93E67" w:rsidRDefault="00087D57" w:rsidP="00087D57">
      <w:pPr>
        <w:pStyle w:val="Listepuces"/>
        <w:rPr>
          <w:rStyle w:val="Accentuation"/>
        </w:rPr>
      </w:pPr>
      <w:r>
        <w:rPr>
          <w:rStyle w:val="Accentuation"/>
        </w:rPr>
        <w:t>Toutes les pages</w:t>
      </w:r>
      <w:r w:rsidRPr="00A93E67">
        <w:rPr>
          <w:rStyle w:val="Accentuation"/>
        </w:rPr>
        <w:t> :</w:t>
      </w:r>
    </w:p>
    <w:p w14:paraId="6F3DEC15" w14:textId="7FD9822B" w:rsidR="0034149B" w:rsidRDefault="0034149B" w:rsidP="000A66B4">
      <w:pPr>
        <w:pStyle w:val="Listepuces"/>
        <w:tabs>
          <w:tab w:val="clear" w:pos="567"/>
          <w:tab w:val="num" w:pos="992"/>
        </w:tabs>
        <w:ind w:left="850"/>
      </w:pPr>
      <w:r>
        <w:t>Impact : Majeur</w:t>
      </w:r>
      <w:r>
        <w:br/>
      </w:r>
      <w:r w:rsidR="00151A0C" w:rsidRPr="00151A0C">
        <w:t>Les images décoratives agrandies en fenêtre modale possèdent un texte alternatif par défaut, non pertinent et inutile</w:t>
      </w:r>
      <w:r w:rsidR="006114E0">
        <w:t xml:space="preserve"> </w:t>
      </w:r>
      <w:r w:rsidR="00640219" w:rsidRPr="00640219">
        <w:rPr>
          <w:rStyle w:val="Codeenligne"/>
        </w:rPr>
        <w:t>alt="image 1 of 1"</w:t>
      </w:r>
      <w:r w:rsidR="00151A0C" w:rsidRPr="00151A0C">
        <w:t>.</w:t>
      </w:r>
      <w:r w:rsidR="00151A0C">
        <w:br/>
      </w:r>
      <w:r w:rsidR="00151A0C" w:rsidRPr="00151A0C">
        <w:t>Supprimer ce texte alternatif par défaut.</w:t>
      </w:r>
    </w:p>
    <w:p w14:paraId="17C93442" w14:textId="4E9A304B" w:rsidR="009A3452" w:rsidRPr="007C0930" w:rsidRDefault="009A3452" w:rsidP="009A3452">
      <w:pPr>
        <w:pStyle w:val="Titre3"/>
      </w:pPr>
      <w:bookmarkStart w:id="34" w:name="_Toc211384813"/>
      <w:bookmarkEnd w:id="33"/>
      <w:r w:rsidRPr="007C0930">
        <w:t>Lisibilité des textes en images</w:t>
      </w:r>
      <w:bookmarkEnd w:id="34"/>
    </w:p>
    <w:p w14:paraId="7A825F31" w14:textId="77777777" w:rsidR="00E9054F" w:rsidRDefault="00A37424" w:rsidP="00E9054F">
      <w:pPr>
        <w:rPr>
          <w:noProof/>
        </w:rPr>
      </w:pPr>
      <w:r w:rsidRPr="007C0930">
        <w:rPr>
          <w:b/>
          <w:bCs/>
        </w:rPr>
        <w:t>Problème utilisateur :</w:t>
      </w:r>
      <w:r w:rsidRPr="007C0930">
        <w:t xml:space="preserve"> </w:t>
      </w:r>
      <w:r w:rsidR="00E9054F">
        <w:rPr>
          <w:noProof/>
        </w:rPr>
        <w:t>Les déficients visuels vont avoir de grandes difficultés à lire des textes en images, car ils ne pourront pas agrandir les textes par exemple.</w:t>
      </w:r>
    </w:p>
    <w:p w14:paraId="59B68E92" w14:textId="2BE75BF7" w:rsidR="00A37424" w:rsidRPr="007C0930" w:rsidRDefault="00E9054F" w:rsidP="00A37424">
      <w:pPr>
        <w:rPr>
          <w:noProof/>
        </w:rPr>
      </w:pPr>
      <w:r w:rsidRPr="059B9D77">
        <w:rPr>
          <w:noProof/>
        </w:rPr>
        <w:t>Certains utilisateurs présentant des troubles de la lecture peuvent avoir recours à des feuilles de styles personnalisées pour modifier la police d'écriture et en utiliser une plus spécifique. Les textes en images ne peuvent être adaptés.</w:t>
      </w:r>
    </w:p>
    <w:p w14:paraId="5A34E6EF" w14:textId="5C9B5860" w:rsidR="008B40CA" w:rsidRPr="007C0930" w:rsidRDefault="008B40CA" w:rsidP="008B40CA">
      <w:pPr>
        <w:pStyle w:val="Titre4"/>
      </w:pPr>
      <w:r w:rsidRPr="007C0930">
        <w:lastRenderedPageBreak/>
        <w:t>Critère 1.8. Chaque image texte porteuse d’information, en l’absence d’un mécanisme de remplacement, doit si possible être remplacée par du texte stylé. Cette règle est-elle respectée (hors cas particuliers) ?</w:t>
      </w:r>
    </w:p>
    <w:p w14:paraId="39CE82F7" w14:textId="77777777" w:rsidR="008B40CA" w:rsidRPr="007C0930" w:rsidRDefault="008B40CA" w:rsidP="008B40CA">
      <w:pPr>
        <w:rPr>
          <w:b/>
          <w:bCs/>
        </w:rPr>
      </w:pPr>
      <w:r w:rsidRPr="007C0930">
        <w:rPr>
          <w:b/>
          <w:bCs/>
        </w:rPr>
        <w:t>Contenus impactés :</w:t>
      </w:r>
    </w:p>
    <w:p w14:paraId="3FD8FCA4" w14:textId="3EEA754D" w:rsidR="00C056F2" w:rsidRPr="00A93E67" w:rsidRDefault="00C056F2" w:rsidP="00C056F2">
      <w:pPr>
        <w:pStyle w:val="Listepuces"/>
        <w:rPr>
          <w:rStyle w:val="Accentuation"/>
        </w:rPr>
      </w:pPr>
      <w:r w:rsidRPr="00A93E67">
        <w:rPr>
          <w:rStyle w:val="Accentuation"/>
        </w:rPr>
        <w:t xml:space="preserve">Page </w:t>
      </w:r>
      <w:r w:rsidR="00EE5F78">
        <w:rPr>
          <w:rStyle w:val="Accentuation"/>
        </w:rPr>
        <w:t>de contenu 2 « TC enfants »</w:t>
      </w:r>
      <w:r w:rsidRPr="00A93E67">
        <w:rPr>
          <w:rStyle w:val="Accentuation"/>
        </w:rPr>
        <w:t> :</w:t>
      </w:r>
    </w:p>
    <w:p w14:paraId="3B3761AF" w14:textId="51F0B048" w:rsidR="008B40CA" w:rsidRPr="007C0930" w:rsidRDefault="006C1472" w:rsidP="00A86906">
      <w:pPr>
        <w:pStyle w:val="Listepuces"/>
        <w:tabs>
          <w:tab w:val="clear" w:pos="567"/>
          <w:tab w:val="num" w:pos="992"/>
        </w:tabs>
        <w:ind w:left="850"/>
      </w:pPr>
      <w:r w:rsidRPr="003A2A88">
        <w:rPr>
          <w:rStyle w:val="Accentuationintense"/>
        </w:rPr>
        <w:t>Rédactionnel</w:t>
      </w:r>
      <w:r>
        <w:t xml:space="preserve"> - </w:t>
      </w:r>
      <w:r w:rsidR="00D90506">
        <w:t>Impact :</w:t>
      </w:r>
      <w:r>
        <w:t xml:space="preserve"> </w:t>
      </w:r>
      <w:r w:rsidR="00252F15">
        <w:t>Bloquant</w:t>
      </w:r>
      <w:r w:rsidR="00252F15">
        <w:br/>
      </w:r>
      <w:r w:rsidR="00C62E56" w:rsidRPr="00C62E56">
        <w:t xml:space="preserve">Le tableau de données illustrant </w:t>
      </w:r>
      <w:r w:rsidR="00B3682F">
        <w:t xml:space="preserve"> « A</w:t>
      </w:r>
      <w:r w:rsidR="00C62E56" w:rsidRPr="00C62E56">
        <w:t>ppréciation de la profondeur du coma</w:t>
      </w:r>
      <w:r w:rsidR="00B3682F">
        <w:t> »</w:t>
      </w:r>
      <w:r w:rsidR="00C62E56" w:rsidRPr="00C62E56">
        <w:t xml:space="preserve"> est intégré sous forme d’image sans description détaillée</w:t>
      </w:r>
      <w:r w:rsidR="006962F2" w:rsidRPr="00C62E56">
        <w:t>.</w:t>
      </w:r>
      <w:r w:rsidR="003A2A88">
        <w:br/>
      </w:r>
      <w:r w:rsidR="003A2A88" w:rsidRPr="003A2A88">
        <w:t>Ajouter une description textuelle complète et structurée.</w:t>
      </w:r>
    </w:p>
    <w:p w14:paraId="48F60E62" w14:textId="77777777" w:rsidR="004C3C65" w:rsidRPr="007C0930" w:rsidRDefault="004C3C65" w:rsidP="004C3C65">
      <w:pPr>
        <w:pStyle w:val="Titre2"/>
      </w:pPr>
      <w:bookmarkStart w:id="35" w:name="_Toc211384814"/>
      <w:r w:rsidRPr="007C0930">
        <w:t>Cadres</w:t>
      </w:r>
      <w:bookmarkEnd w:id="35"/>
    </w:p>
    <w:p w14:paraId="2292AC55" w14:textId="25981744" w:rsidR="004C3C65" w:rsidRPr="007C0930" w:rsidRDefault="004006EA" w:rsidP="004006EA">
      <w:pPr>
        <w:pStyle w:val="Paragrapheencadre"/>
      </w:pPr>
      <w:r w:rsidRPr="007C0930">
        <w:rPr>
          <w:b/>
        </w:rPr>
        <w:t>Recommandation :</w:t>
      </w:r>
      <w:r w:rsidRPr="007C0930">
        <w:t xml:space="preserve"> </w:t>
      </w:r>
      <w:r w:rsidR="004C3C65" w:rsidRPr="007C0930">
        <w:t>Donner à chaque cadre un titre pertinent.</w:t>
      </w:r>
    </w:p>
    <w:p w14:paraId="6FE9ED7A" w14:textId="3D800614" w:rsidR="004C3C65" w:rsidRPr="007C0930" w:rsidRDefault="004C3C65" w:rsidP="004C3C65">
      <w:pPr>
        <w:pStyle w:val="Titre3"/>
      </w:pPr>
      <w:bookmarkStart w:id="36" w:name="_Toc211384815"/>
      <w:r w:rsidRPr="007C0930">
        <w:t>Identification des cadres</w:t>
      </w:r>
      <w:bookmarkEnd w:id="36"/>
    </w:p>
    <w:p w14:paraId="7C484ECA" w14:textId="4684CC52" w:rsidR="004C3C65" w:rsidRPr="007C0930" w:rsidRDefault="00A37424" w:rsidP="004C3C65">
      <w:pPr>
        <w:rPr>
          <w:noProof/>
        </w:rPr>
      </w:pPr>
      <w:bookmarkStart w:id="37" w:name="_Hlk63330663"/>
      <w:r w:rsidRPr="007C0930">
        <w:rPr>
          <w:b/>
          <w:bCs/>
        </w:rPr>
        <w:t>Problème utilisateur :</w:t>
      </w:r>
      <w:r w:rsidRPr="007C0930">
        <w:t xml:space="preserve"> </w:t>
      </w:r>
      <w:bookmarkEnd w:id="37"/>
      <w:r w:rsidR="00E9054F">
        <w:rPr>
          <w:noProof/>
        </w:rPr>
        <w:t>Les lecteurs d’écrans disposent de fonctionnalités avancées de navigation rapide par type d’éléments dans la page, ou par l’intermédiaire d’une liste des éléments de la page. Dans ces deux modes de navigation, l’absence d’identification des cadres peut poser un problème de repérage dans la structure de la page ou de compréhension des contenus pour les aveugles.</w:t>
      </w:r>
    </w:p>
    <w:p w14:paraId="1EC1F6A3" w14:textId="7D9426BD" w:rsidR="004C3C65" w:rsidRDefault="004C3C65" w:rsidP="004C3C65">
      <w:pPr>
        <w:pStyle w:val="Titre4"/>
      </w:pPr>
      <w:r w:rsidRPr="007C0930">
        <w:t>Critère 2.1. Chaque cadre a-t-il un titre de cadre ?</w:t>
      </w:r>
    </w:p>
    <w:p w14:paraId="2B43D089" w14:textId="77777777" w:rsidR="00BB10BE" w:rsidRPr="007C0930" w:rsidRDefault="00BB10BE" w:rsidP="00BB10BE">
      <w:pPr>
        <w:rPr>
          <w:b/>
          <w:bCs/>
        </w:rPr>
      </w:pPr>
      <w:r w:rsidRPr="007C0930">
        <w:rPr>
          <w:b/>
          <w:bCs/>
        </w:rPr>
        <w:t>Contenus impactés :</w:t>
      </w:r>
    </w:p>
    <w:p w14:paraId="63A3D38F" w14:textId="03A7B343" w:rsidR="00BB10BE" w:rsidRPr="00A93E67" w:rsidRDefault="00BB10BE" w:rsidP="00BB10BE">
      <w:pPr>
        <w:pStyle w:val="Listepuces"/>
        <w:rPr>
          <w:rStyle w:val="Accentuation"/>
        </w:rPr>
      </w:pPr>
      <w:r w:rsidRPr="00A93E67">
        <w:rPr>
          <w:rStyle w:val="Accentuation"/>
        </w:rPr>
        <w:t>Page</w:t>
      </w:r>
      <w:r>
        <w:rPr>
          <w:rStyle w:val="Accentuation"/>
        </w:rPr>
        <w:t xml:space="preserve"> de contenu 1</w:t>
      </w:r>
      <w:r w:rsidR="00FD6931">
        <w:rPr>
          <w:rStyle w:val="Accentuation"/>
        </w:rPr>
        <w:t xml:space="preserve"> « TC modérés et sévères chez l’adulte »</w:t>
      </w:r>
      <w:r w:rsidRPr="00A93E67">
        <w:rPr>
          <w:rStyle w:val="Accentuation"/>
        </w:rPr>
        <w:t> :</w:t>
      </w:r>
    </w:p>
    <w:p w14:paraId="1EF81335" w14:textId="0D93E694" w:rsidR="00BB10BE" w:rsidRPr="0097763C" w:rsidRDefault="00BB10BE" w:rsidP="008D3CE9">
      <w:pPr>
        <w:pStyle w:val="Listepuces"/>
        <w:tabs>
          <w:tab w:val="clear" w:pos="567"/>
          <w:tab w:val="num" w:pos="992"/>
        </w:tabs>
        <w:ind w:left="850"/>
      </w:pPr>
      <w:r w:rsidRPr="00F241BB">
        <w:rPr>
          <w:rStyle w:val="Accentuationintense"/>
        </w:rPr>
        <w:t>Rédactionnel</w:t>
      </w:r>
      <w:r>
        <w:t xml:space="preserve"> - Impact : </w:t>
      </w:r>
      <w:r w:rsidR="00F241BB">
        <w:t>Majeur</w:t>
      </w:r>
      <w:r w:rsidR="002E7EF9">
        <w:br/>
      </w:r>
      <w:r w:rsidR="002E7EF9" w:rsidRPr="0097763C">
        <w:t>L</w:t>
      </w:r>
      <w:r w:rsidR="00B6030A">
        <w:t xml:space="preserve">a balise </w:t>
      </w:r>
      <w:r w:rsidR="00347A21" w:rsidRPr="000C0F1C">
        <w:rPr>
          <w:rStyle w:val="Codeenligne"/>
        </w:rPr>
        <w:t>&lt;iframe&gt;</w:t>
      </w:r>
      <w:r w:rsidR="00347A21">
        <w:t xml:space="preserve"> de chacune des trois</w:t>
      </w:r>
      <w:r w:rsidR="002E7EF9" w:rsidRPr="0097763C">
        <w:t xml:space="preserve"> vidéos du bloc </w:t>
      </w:r>
      <w:r w:rsidR="00166477" w:rsidRPr="0097763C">
        <w:t>« Vidéos sur le</w:t>
      </w:r>
      <w:r w:rsidR="007846CB" w:rsidRPr="0097763C">
        <w:t xml:space="preserve"> Traumatisme crânien » </w:t>
      </w:r>
      <w:r w:rsidR="002E7EF9" w:rsidRPr="0097763C">
        <w:t>n</w:t>
      </w:r>
      <w:r w:rsidR="0014530D">
        <w:t xml:space="preserve">e possède pas </w:t>
      </w:r>
      <w:r w:rsidR="002E7EF9" w:rsidRPr="0097763C">
        <w:t>de titre</w:t>
      </w:r>
      <w:r w:rsidR="00DA2DFD" w:rsidRPr="0097763C">
        <w:t>s</w:t>
      </w:r>
      <w:r w:rsidR="002E7EF9" w:rsidRPr="0097763C">
        <w:t xml:space="preserve"> (attribut </w:t>
      </w:r>
      <w:r w:rsidR="002E7EF9" w:rsidRPr="000C0F1C">
        <w:rPr>
          <w:rStyle w:val="Codeenligne"/>
        </w:rPr>
        <w:t>title</w:t>
      </w:r>
      <w:r w:rsidR="002E7EF9" w:rsidRPr="0097763C">
        <w:t>).</w:t>
      </w:r>
      <w:r w:rsidR="002E7EF9" w:rsidRPr="002E7EF9">
        <w:t> </w:t>
      </w:r>
      <w:r w:rsidR="002E7EF9" w:rsidRPr="002E7EF9">
        <w:br/>
      </w:r>
      <w:r w:rsidR="004C6BDB" w:rsidRPr="00A6435D">
        <w:t>Définir un titre pertinent</w:t>
      </w:r>
      <w:r w:rsidR="00A6435D" w:rsidRPr="00A6435D">
        <w:t xml:space="preserve"> dans le bloc Vidéo en backoffice</w:t>
      </w:r>
      <w:r w:rsidR="00A6435D">
        <w:t>.</w:t>
      </w:r>
      <w:r w:rsidR="004C6BDB" w:rsidRPr="00A6435D">
        <w:t xml:space="preserve"> </w:t>
      </w:r>
      <w:r w:rsidR="00A6435D">
        <w:t>E</w:t>
      </w:r>
      <w:r w:rsidR="0014530D" w:rsidRPr="00A6435D">
        <w:t>xemple</w:t>
      </w:r>
      <w:r w:rsidR="00894D2C">
        <w:t> </w:t>
      </w:r>
      <w:r w:rsidR="00BD5FDD">
        <w:t>pour la première vidéo</w:t>
      </w:r>
      <w:r w:rsidR="00894D2C">
        <w:t>: « vidéo YouTube </w:t>
      </w:r>
      <w:r w:rsidR="00FC6ADA">
        <w:t>Animée</w:t>
      </w:r>
      <w:r w:rsidR="000C0F1C">
        <w:t xml:space="preserve"> </w:t>
      </w:r>
      <w:r w:rsidR="00894D2C">
        <w:t xml:space="preserve">: </w:t>
      </w:r>
      <w:r w:rsidR="000C0F1C" w:rsidRPr="000C0F1C">
        <w:t>Accompagner votre proche cérébrolésé</w:t>
      </w:r>
      <w:r w:rsidR="000C0F1C">
        <w:t> »</w:t>
      </w:r>
      <w:r w:rsidR="002E7EF9" w:rsidRPr="0097763C">
        <w:t>.</w:t>
      </w:r>
      <w:r w:rsidR="00A650CF">
        <w:br/>
      </w:r>
      <w:r w:rsidR="00A650CF" w:rsidRPr="00A650CF">
        <w:lastRenderedPageBreak/>
        <w:t xml:space="preserve">Cela corrigera la non-conformité sur le </w:t>
      </w:r>
      <w:r w:rsidR="00A650CF" w:rsidRPr="00A650CF">
        <w:rPr>
          <w:rStyle w:val="Lienhypertexte"/>
        </w:rPr>
        <w:t>critère 4.7</w:t>
      </w:r>
      <w:r w:rsidR="00A650CF" w:rsidRPr="00A650CF">
        <w:t>. car ce titre sera affiché au-dessus de la vidéo</w:t>
      </w:r>
      <w:r w:rsidR="00A650CF">
        <w:t>.</w:t>
      </w:r>
    </w:p>
    <w:p w14:paraId="4B9211B4" w14:textId="77777777" w:rsidR="00FF3B55" w:rsidRPr="007C0930" w:rsidRDefault="00FF3B55" w:rsidP="00FF3B55">
      <w:pPr>
        <w:pStyle w:val="Titre2"/>
      </w:pPr>
      <w:bookmarkStart w:id="38" w:name="_Toc211384816"/>
      <w:r w:rsidRPr="007C0930">
        <w:t>Couleurs</w:t>
      </w:r>
      <w:bookmarkEnd w:id="38"/>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721CD943" w14:textId="52FBF540" w:rsidR="00FF3B55" w:rsidRPr="007C0930" w:rsidRDefault="00FF3B55" w:rsidP="00FF3B55">
      <w:pPr>
        <w:pStyle w:val="Titre3"/>
      </w:pPr>
      <w:bookmarkStart w:id="39" w:name="_Toc211384817"/>
      <w:r w:rsidRPr="007C0930">
        <w:t>Lisibilité des contenus</w:t>
      </w:r>
      <w:bookmarkEnd w:id="39"/>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t>Les malvoyants ne pouvant percevoir certains textes, seront dans l’incapacité de lire ou interagir avec certains contenus.</w:t>
      </w:r>
    </w:p>
    <w:p w14:paraId="3F5C9D73" w14:textId="26FC6CC5" w:rsidR="00FF3B55" w:rsidRPr="007C0930" w:rsidRDefault="00FF3B55" w:rsidP="00FF3B55">
      <w:pPr>
        <w:pStyle w:val="Titre4"/>
      </w:pPr>
      <w:r w:rsidRPr="007C0930">
        <w:t>Critère 3.2. Dans chaque page web, le contraste entre la couleur du texte et la couleur de son arrière-plan est-il suffisamment élevé (hors cas particuliers) ?</w:t>
      </w:r>
    </w:p>
    <w:p w14:paraId="7C7A3AF9" w14:textId="77777777" w:rsidR="00DA510F" w:rsidRPr="007C0930" w:rsidRDefault="00DA510F" w:rsidP="00DA510F">
      <w:pPr>
        <w:rPr>
          <w:b/>
          <w:bCs/>
        </w:rPr>
      </w:pPr>
      <w:r w:rsidRPr="007C0930">
        <w:rPr>
          <w:b/>
          <w:bCs/>
        </w:rPr>
        <w:t>Contenus impactés :</w:t>
      </w:r>
    </w:p>
    <w:p w14:paraId="78355C83" w14:textId="54B41FD6" w:rsidR="00DA510F" w:rsidRPr="00A93E67" w:rsidRDefault="00996C7F" w:rsidP="00DA510F">
      <w:pPr>
        <w:pStyle w:val="Listepuces"/>
        <w:rPr>
          <w:rStyle w:val="Accentuation"/>
        </w:rPr>
      </w:pPr>
      <w:r>
        <w:rPr>
          <w:rStyle w:val="Accentuation"/>
        </w:rPr>
        <w:t>Toutes les pages</w:t>
      </w:r>
      <w:r w:rsidR="00DA510F" w:rsidRPr="00A93E67">
        <w:rPr>
          <w:rStyle w:val="Accentuation"/>
        </w:rPr>
        <w:t> :</w:t>
      </w:r>
    </w:p>
    <w:p w14:paraId="322B09BF" w14:textId="3193FBBC" w:rsidR="00DA510F" w:rsidRPr="007C0930" w:rsidRDefault="00DA510F" w:rsidP="003A161B">
      <w:pPr>
        <w:pStyle w:val="Listepuces"/>
        <w:tabs>
          <w:tab w:val="clear" w:pos="567"/>
          <w:tab w:val="num" w:pos="992"/>
        </w:tabs>
        <w:ind w:left="850"/>
      </w:pPr>
      <w:r>
        <w:t xml:space="preserve">Impact : </w:t>
      </w:r>
      <w:r w:rsidR="00996C7F">
        <w:t>Bloquant</w:t>
      </w:r>
      <w:r w:rsidR="00996C7F">
        <w:br/>
      </w:r>
      <w:r w:rsidR="00996C7F" w:rsidRPr="00996C7F">
        <w:t>Dans le pied de page, lors du survol du lien « Conformité RGAA », le contraste entre l</w:t>
      </w:r>
      <w:r w:rsidR="00E828A8">
        <w:t>a couleur du</w:t>
      </w:r>
      <w:r w:rsidR="00996C7F" w:rsidRPr="00996C7F">
        <w:t xml:space="preserve"> texte</w:t>
      </w:r>
      <w:r w:rsidR="007E54D5">
        <w:t xml:space="preserve"> </w:t>
      </w:r>
      <w:r w:rsidR="00D62C22" w:rsidRPr="00D62C22">
        <w:t>#0</w:t>
      </w:r>
      <w:r w:rsidR="00D62C22">
        <w:t>DA</w:t>
      </w:r>
      <w:r w:rsidR="00D62C22" w:rsidRPr="00D62C22">
        <w:t>3</w:t>
      </w:r>
      <w:r w:rsidR="00D62C22">
        <w:t>AD [</w:t>
      </w:r>
      <w:r w:rsidR="00D62C22" w:rsidRPr="00D62C22">
        <w:t>var(--color-2--1)</w:t>
      </w:r>
      <w:r w:rsidR="00D62C22">
        <w:t>]</w:t>
      </w:r>
      <w:r w:rsidR="00996C7F" w:rsidRPr="00996C7F">
        <w:t xml:space="preserve"> et la couleur de fond </w:t>
      </w:r>
      <w:r w:rsidR="00673635" w:rsidRPr="00673635">
        <w:t>#0a5477</w:t>
      </w:r>
      <w:r w:rsidR="00673635">
        <w:t xml:space="preserve"> [</w:t>
      </w:r>
      <w:r w:rsidR="007964BF" w:rsidRPr="007964BF">
        <w:t>var(--color-1--1)</w:t>
      </w:r>
      <w:r w:rsidR="00673635">
        <w:t xml:space="preserve">] </w:t>
      </w:r>
      <w:r w:rsidR="00996C7F" w:rsidRPr="00996C7F">
        <w:t>est insuffisant (ratio 2,69).</w:t>
      </w:r>
      <w:r w:rsidR="00996C7F">
        <w:br/>
      </w:r>
      <w:r w:rsidR="007964BF">
        <w:t>Remplacer</w:t>
      </w:r>
      <w:r w:rsidR="00996C7F" w:rsidRPr="00996C7F">
        <w:t xml:space="preserve"> la couleur du texte au survol </w:t>
      </w:r>
      <w:r w:rsidR="00E13FA6" w:rsidRPr="00D62C22">
        <w:t>#0</w:t>
      </w:r>
      <w:r w:rsidR="00E13FA6">
        <w:t>DA</w:t>
      </w:r>
      <w:r w:rsidR="00E13FA6" w:rsidRPr="00D62C22">
        <w:t>3</w:t>
      </w:r>
      <w:r w:rsidR="00E13FA6">
        <w:t>AD [</w:t>
      </w:r>
      <w:r w:rsidR="00E13FA6" w:rsidRPr="00D62C22">
        <w:t>var(--color-2--1)</w:t>
      </w:r>
      <w:r w:rsidR="00E13FA6">
        <w:t>]</w:t>
      </w:r>
      <w:r w:rsidR="00E13FA6" w:rsidRPr="00996C7F">
        <w:t xml:space="preserve"> </w:t>
      </w:r>
      <w:r w:rsidR="00E13FA6">
        <w:t>par la couleur</w:t>
      </w:r>
      <w:r w:rsidR="00996C7F" w:rsidRPr="00996C7F">
        <w:t xml:space="preserve"> #B6CCD6 (--color-1--3).</w:t>
      </w:r>
    </w:p>
    <w:p w14:paraId="6E56DCAA" w14:textId="307FABA8" w:rsidR="00C11EC3" w:rsidRPr="007C0930" w:rsidRDefault="00C11EC3" w:rsidP="00C11EC3">
      <w:pPr>
        <w:pStyle w:val="Titre2"/>
      </w:pPr>
      <w:bookmarkStart w:id="40" w:name="_Toc211384818"/>
      <w:r w:rsidRPr="007C0930">
        <w:t>Multimédia</w:t>
      </w:r>
      <w:bookmarkEnd w:id="40"/>
    </w:p>
    <w:p w14:paraId="155C4778" w14:textId="6DA1977A" w:rsidR="00C11EC3" w:rsidRPr="007C0930" w:rsidRDefault="004006EA" w:rsidP="004006EA">
      <w:pPr>
        <w:pStyle w:val="Paragrapheencadre"/>
      </w:pPr>
      <w:bookmarkStart w:id="41" w:name="_Hlk63345991"/>
      <w:r w:rsidRPr="007C0930">
        <w:rPr>
          <w:b/>
        </w:rPr>
        <w:t>Recommandation :</w:t>
      </w:r>
      <w:r w:rsidRPr="007C0930">
        <w:t xml:space="preserve"> </w:t>
      </w:r>
      <w:r w:rsidR="00C11EC3" w:rsidRPr="007C0930">
        <w:t xml:space="preserve">Donner si nécessaire à chaque média temporel une transcription textuelle, des sous-titres synchronisés et une audiodescription </w:t>
      </w:r>
      <w:r w:rsidR="00C11EC3" w:rsidRPr="007C0930">
        <w:lastRenderedPageBreak/>
        <w:t>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41"/>
    </w:p>
    <w:p w14:paraId="56D00EDD" w14:textId="34D8EE59" w:rsidR="005511E3" w:rsidRPr="007C0930" w:rsidRDefault="005511E3" w:rsidP="005511E3">
      <w:pPr>
        <w:pStyle w:val="Paragrapheencadre"/>
      </w:pPr>
      <w:r w:rsidRPr="007C0930">
        <w:rPr>
          <w:b/>
          <w:bCs w:val="0"/>
        </w:rPr>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72E72F47" w14:textId="5DDC53E5" w:rsidR="00D97361" w:rsidRPr="007C0930" w:rsidRDefault="00D97361" w:rsidP="00D97361">
      <w:pPr>
        <w:pStyle w:val="Titre3"/>
      </w:pPr>
      <w:bookmarkStart w:id="42" w:name="_Toc211384819"/>
      <w:r w:rsidRPr="007C0930">
        <w:t>Identification des vidéos</w:t>
      </w:r>
      <w:bookmarkEnd w:id="42"/>
    </w:p>
    <w:p w14:paraId="2A0D99A0" w14:textId="606E7F41" w:rsidR="00D97361" w:rsidRPr="007C0930" w:rsidRDefault="00D97361" w:rsidP="00D97361">
      <w:r w:rsidRPr="007C0930">
        <w:rPr>
          <w:b/>
          <w:bCs/>
        </w:rPr>
        <w:t>Problème utilisateur :</w:t>
      </w:r>
      <w:r w:rsidRPr="007C0930">
        <w:t xml:space="preserve"> </w:t>
      </w:r>
      <w:r w:rsidR="00E9054F" w:rsidRPr="4AD4CCF3">
        <w:rPr>
          <w:rFonts w:eastAsia="Segoe UI"/>
          <w:szCs w:val="26"/>
        </w:rPr>
        <w:t>L’absence d’identification des vidéos par un titre ou un résumé peut rendre la recherche d’information particulièrement laborieuse pour les utilisateurs aveugles et les grands malvoyants.</w:t>
      </w:r>
    </w:p>
    <w:p w14:paraId="66CB5914" w14:textId="17B036C1" w:rsidR="00D97361" w:rsidRPr="007C0930" w:rsidRDefault="00D97361" w:rsidP="00D97361">
      <w:pPr>
        <w:pStyle w:val="Titre4"/>
      </w:pPr>
      <w:r w:rsidRPr="007C0930">
        <w:t>Critère 4.7. Chaque média temporel est-il clairement identifiable (hors cas particuliers) ?</w:t>
      </w:r>
    </w:p>
    <w:p w14:paraId="222538D2" w14:textId="77777777" w:rsidR="00D97361" w:rsidRPr="007C0930" w:rsidRDefault="00D97361" w:rsidP="00D97361">
      <w:pPr>
        <w:rPr>
          <w:b/>
          <w:bCs/>
        </w:rPr>
      </w:pPr>
      <w:r w:rsidRPr="007C0930">
        <w:rPr>
          <w:b/>
          <w:bCs/>
        </w:rPr>
        <w:t>Contenus impactés :</w:t>
      </w:r>
    </w:p>
    <w:p w14:paraId="0901A0FE" w14:textId="59BE5188" w:rsidR="00D97361" w:rsidRPr="00A93E67" w:rsidRDefault="00D97361" w:rsidP="00D97361">
      <w:pPr>
        <w:pStyle w:val="Listepuces"/>
        <w:rPr>
          <w:rStyle w:val="Accentuation"/>
        </w:rPr>
      </w:pPr>
      <w:r w:rsidRPr="00A93E67">
        <w:rPr>
          <w:rStyle w:val="Accentuation"/>
        </w:rPr>
        <w:t>Page</w:t>
      </w:r>
      <w:r w:rsidR="00E42F31">
        <w:rPr>
          <w:rStyle w:val="Accentuation"/>
        </w:rPr>
        <w:t xml:space="preserve"> </w:t>
      </w:r>
      <w:r w:rsidR="00FA0763">
        <w:rPr>
          <w:rStyle w:val="Accentuation"/>
        </w:rPr>
        <w:t>contenu 1 « TC modérés et sévères chez l’adulte »</w:t>
      </w:r>
      <w:r w:rsidRPr="00A93E67">
        <w:rPr>
          <w:rStyle w:val="Accentuation"/>
        </w:rPr>
        <w:t> :</w:t>
      </w:r>
    </w:p>
    <w:p w14:paraId="1E89D571" w14:textId="58D2A910" w:rsidR="00D97361" w:rsidRPr="007C0930" w:rsidRDefault="006C1472" w:rsidP="00E95547">
      <w:pPr>
        <w:pStyle w:val="Listepuces"/>
        <w:tabs>
          <w:tab w:val="clear" w:pos="567"/>
          <w:tab w:val="num" w:pos="992"/>
        </w:tabs>
        <w:ind w:left="850"/>
      </w:pPr>
      <w:r w:rsidRPr="00FA0763">
        <w:rPr>
          <w:rStyle w:val="Accentuationintense"/>
        </w:rPr>
        <w:t>Rédactionnel</w:t>
      </w:r>
      <w:r>
        <w:t xml:space="preserve"> - </w:t>
      </w:r>
      <w:r w:rsidR="00D90506">
        <w:t>Impact :</w:t>
      </w:r>
      <w:r>
        <w:t xml:space="preserve"> </w:t>
      </w:r>
      <w:r w:rsidR="00FA0763">
        <w:t>Majeur</w:t>
      </w:r>
      <w:r w:rsidR="00F00C82">
        <w:rPr>
          <w:szCs w:val="22"/>
        </w:rPr>
        <w:br/>
      </w:r>
      <w:r w:rsidR="00F00C82" w:rsidRPr="00F00C82">
        <w:t>La vidéo n'est pas clairement identifiable.</w:t>
      </w:r>
      <w:r w:rsidR="00F00C82">
        <w:br/>
      </w:r>
      <w:r w:rsidR="00F00C82" w:rsidRPr="00F00C82">
        <w:t xml:space="preserve">Corriger la non-conformité sur le </w:t>
      </w:r>
      <w:r w:rsidR="00F00C82" w:rsidRPr="00F00C82">
        <w:rPr>
          <w:rStyle w:val="Lienhypertexte"/>
        </w:rPr>
        <w:t>critère 2.1</w:t>
      </w:r>
      <w:r w:rsidR="00F00C82" w:rsidRPr="00F00C82">
        <w:t>.</w:t>
      </w:r>
    </w:p>
    <w:p w14:paraId="2DECFB4D" w14:textId="6FF8E666" w:rsidR="00037BB9" w:rsidRPr="007C0930" w:rsidRDefault="00037BB9" w:rsidP="00CF46DE">
      <w:pPr>
        <w:pStyle w:val="Titre2"/>
      </w:pPr>
      <w:bookmarkStart w:id="43" w:name="_Toc211384820"/>
      <w:bookmarkStart w:id="44" w:name="_Hlk63346297"/>
      <w:r w:rsidRPr="007C0930">
        <w:t>Tableaux</w:t>
      </w:r>
      <w:bookmarkEnd w:id="43"/>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0D36D3D2" w14:textId="56819A2C" w:rsidR="00116F46" w:rsidRPr="007C0930" w:rsidRDefault="00116F46" w:rsidP="00116F46">
      <w:pPr>
        <w:pStyle w:val="Titre3"/>
      </w:pPr>
      <w:bookmarkStart w:id="45" w:name="_Toc211384821"/>
      <w:r w:rsidRPr="007C0930">
        <w:lastRenderedPageBreak/>
        <w:t>Identification des en-têtes et liaisons des cellules d’en-têtes et de données</w:t>
      </w:r>
      <w:bookmarkEnd w:id="45"/>
    </w:p>
    <w:p w14:paraId="246D9C8F" w14:textId="77777777" w:rsidR="00E9054F" w:rsidRDefault="00116F46" w:rsidP="00E9054F">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312F7864" w:rsidR="00116F46" w:rsidRPr="007C0930" w:rsidRDefault="00E9054F" w:rsidP="00116F46">
      <w:pPr>
        <w:rPr>
          <w:noProof/>
        </w:rPr>
      </w:pPr>
      <w:r>
        <w:rPr>
          <w:noProof/>
        </w:rPr>
        <w:t>Ils seront dans l’impossibilité de comprendre et d’utiliser le tableau en l’absence des liaisons programmatiques entre les cellules d’en-tête et de données.</w:t>
      </w:r>
    </w:p>
    <w:p w14:paraId="5014133E" w14:textId="0504F3BA" w:rsidR="00116F46" w:rsidRDefault="00116F46" w:rsidP="00116F46">
      <w:pPr>
        <w:pStyle w:val="Titre4"/>
      </w:pPr>
      <w:r w:rsidRPr="007C0930">
        <w:t>Critère 5.6. Pour chaque tableau de données, chaque en-tête de colonne et chaque en-tête de ligne sont-ils correctement déclarés ?</w:t>
      </w:r>
    </w:p>
    <w:p w14:paraId="14F38A77" w14:textId="77777777" w:rsidR="008E5680" w:rsidRPr="007C0930" w:rsidRDefault="008E5680" w:rsidP="008E5680">
      <w:pPr>
        <w:rPr>
          <w:b/>
          <w:bCs/>
        </w:rPr>
      </w:pPr>
      <w:r w:rsidRPr="007C0930">
        <w:rPr>
          <w:b/>
          <w:bCs/>
        </w:rPr>
        <w:t>Contenus impactés :</w:t>
      </w:r>
    </w:p>
    <w:p w14:paraId="5E13C647" w14:textId="491119F4" w:rsidR="008E5680" w:rsidRPr="00A93E67" w:rsidRDefault="008E5680" w:rsidP="008E5680">
      <w:pPr>
        <w:pStyle w:val="Listepuces"/>
        <w:rPr>
          <w:rStyle w:val="Accentuation"/>
        </w:rPr>
      </w:pPr>
      <w:r w:rsidRPr="00A93E67">
        <w:rPr>
          <w:rStyle w:val="Accentuation"/>
        </w:rPr>
        <w:t xml:space="preserve">Page </w:t>
      </w:r>
      <w:r w:rsidR="00CE660B" w:rsidRPr="00CE660B">
        <w:rPr>
          <w:rStyle w:val="Accentuation"/>
        </w:rPr>
        <w:t>de contenu 1 « TC modérés et sévères chez l’adulte »</w:t>
      </w:r>
      <w:r w:rsidRPr="00A93E67">
        <w:rPr>
          <w:rStyle w:val="Accentuation"/>
        </w:rPr>
        <w:t> </w:t>
      </w:r>
      <w:r w:rsidR="003746AD" w:rsidRPr="003746AD">
        <w:rPr>
          <w:rStyle w:val="Accentuation"/>
          <w:color w:val="auto"/>
        </w:rPr>
        <w:t>et</w:t>
      </w:r>
      <w:r w:rsidR="003746AD">
        <w:rPr>
          <w:rStyle w:val="Accentuation"/>
        </w:rPr>
        <w:t xml:space="preserve"> </w:t>
      </w:r>
      <w:r w:rsidR="003746AD" w:rsidRPr="00A93E67">
        <w:rPr>
          <w:rStyle w:val="Accentuation"/>
        </w:rPr>
        <w:t xml:space="preserve">Page </w:t>
      </w:r>
      <w:r w:rsidR="003746AD" w:rsidRPr="00CE660B">
        <w:rPr>
          <w:rStyle w:val="Accentuation"/>
        </w:rPr>
        <w:t xml:space="preserve">de contenu </w:t>
      </w:r>
      <w:r w:rsidR="003746AD">
        <w:rPr>
          <w:rStyle w:val="Accentuation"/>
        </w:rPr>
        <w:t>2</w:t>
      </w:r>
      <w:r w:rsidR="003746AD" w:rsidRPr="00CE660B">
        <w:rPr>
          <w:rStyle w:val="Accentuation"/>
        </w:rPr>
        <w:t xml:space="preserve"> « TC </w:t>
      </w:r>
      <w:r w:rsidR="003746AD">
        <w:rPr>
          <w:rStyle w:val="Accentuation"/>
        </w:rPr>
        <w:t>enfants</w:t>
      </w:r>
      <w:r w:rsidR="003746AD" w:rsidRPr="00CE660B">
        <w:rPr>
          <w:rStyle w:val="Accentuation"/>
        </w:rPr>
        <w:t xml:space="preserve"> »</w:t>
      </w:r>
      <w:r w:rsidR="003746AD">
        <w:rPr>
          <w:rStyle w:val="Accentuation"/>
        </w:rPr>
        <w:t xml:space="preserve"> </w:t>
      </w:r>
      <w:r w:rsidRPr="00A93E67">
        <w:rPr>
          <w:rStyle w:val="Accentuation"/>
        </w:rPr>
        <w:t>:</w:t>
      </w:r>
    </w:p>
    <w:p w14:paraId="129D6007" w14:textId="6B153328" w:rsidR="003746AD" w:rsidRDefault="008E5680" w:rsidP="00435663">
      <w:pPr>
        <w:pStyle w:val="Listepuces"/>
        <w:tabs>
          <w:tab w:val="clear" w:pos="567"/>
          <w:tab w:val="num" w:pos="992"/>
        </w:tabs>
        <w:ind w:left="850"/>
      </w:pPr>
      <w:r w:rsidRPr="008E5680">
        <w:rPr>
          <w:rStyle w:val="Accentuationintense"/>
        </w:rPr>
        <w:t>Rédactionnel</w:t>
      </w:r>
      <w:r>
        <w:t xml:space="preserve"> - Impact : Majeur</w:t>
      </w:r>
      <w:r>
        <w:br/>
      </w:r>
      <w:r w:rsidR="00C83D5E" w:rsidRPr="00C83D5E">
        <w:t xml:space="preserve">Dans </w:t>
      </w:r>
      <w:r w:rsidR="00906A3C">
        <w:t>le bloc</w:t>
      </w:r>
      <w:r w:rsidR="00C83D5E" w:rsidRPr="00C83D5E">
        <w:t xml:space="preserve"> </w:t>
      </w:r>
      <w:r w:rsidR="0056370A">
        <w:t>« </w:t>
      </w:r>
      <w:r w:rsidR="0056370A" w:rsidRPr="0056370A">
        <w:t>Catégories de sévérité du TCC</w:t>
      </w:r>
      <w:r w:rsidR="0056370A">
        <w:t> »</w:t>
      </w:r>
      <w:r w:rsidR="00BF29EB">
        <w:t xml:space="preserve">, </w:t>
      </w:r>
      <w:r w:rsidR="00BF29EB" w:rsidRPr="00BF29EB">
        <w:t>les intitulés des lignes</w:t>
      </w:r>
      <w:r w:rsidR="00BB7496">
        <w:t xml:space="preserve"> du tableau</w:t>
      </w:r>
      <w:r w:rsidR="00BF29EB" w:rsidRPr="00BF29EB">
        <w:t xml:space="preserve"> sont </w:t>
      </w:r>
      <w:r w:rsidR="003602B8">
        <w:t>balisés avec des</w:t>
      </w:r>
      <w:r w:rsidR="00BF29EB" w:rsidRPr="00BF29EB">
        <w:t xml:space="preserve"> </w:t>
      </w:r>
      <w:r w:rsidR="00BF29EB" w:rsidRPr="00DA56D3">
        <w:rPr>
          <w:rStyle w:val="Codeenligne"/>
        </w:rPr>
        <w:t>&lt;td&gt;</w:t>
      </w:r>
      <w:r w:rsidR="00BF29EB" w:rsidRPr="00BF29EB">
        <w:t xml:space="preserve"> au lieu de balises d’en-tête</w:t>
      </w:r>
      <w:r w:rsidR="00DA56D3">
        <w:t xml:space="preserve"> </w:t>
      </w:r>
      <w:r w:rsidR="00DA56D3" w:rsidRPr="00DA56D3">
        <w:rPr>
          <w:rStyle w:val="Codeenligne"/>
        </w:rPr>
        <w:t>&lt;th&gt;</w:t>
      </w:r>
      <w:r w:rsidR="00DA56D3">
        <w:t>.</w:t>
      </w:r>
      <w:r w:rsidR="00BF29EB">
        <w:br/>
      </w:r>
      <w:r w:rsidR="00DA56D3" w:rsidRPr="00DA56D3">
        <w:t xml:space="preserve">Remplacer les cellules </w:t>
      </w:r>
      <w:r w:rsidR="00DA56D3" w:rsidRPr="00DA56D3">
        <w:rPr>
          <w:rStyle w:val="Codeenligne"/>
        </w:rPr>
        <w:t>&lt;td&gt;</w:t>
      </w:r>
      <w:r w:rsidR="00DA56D3" w:rsidRPr="00DA56D3">
        <w:t xml:space="preserve"> de la première colonne par des balises </w:t>
      </w:r>
      <w:r w:rsidR="00DA56D3" w:rsidRPr="00DA56D3">
        <w:rPr>
          <w:rStyle w:val="Codeenligne"/>
        </w:rPr>
        <w:t>&lt;th scope="row"&gt;</w:t>
      </w:r>
      <w:r w:rsidR="00DA56D3">
        <w:t>.</w:t>
      </w:r>
    </w:p>
    <w:p w14:paraId="7AD630EC" w14:textId="3B64B757" w:rsidR="00B93588" w:rsidRPr="00A93E67" w:rsidRDefault="00B93588" w:rsidP="00B93588">
      <w:pPr>
        <w:pStyle w:val="Listepuces"/>
        <w:rPr>
          <w:rStyle w:val="Accentuation"/>
        </w:rPr>
      </w:pPr>
      <w:r w:rsidRPr="00A93E67">
        <w:rPr>
          <w:rStyle w:val="Accentuation"/>
        </w:rPr>
        <w:t xml:space="preserve">Page </w:t>
      </w:r>
      <w:r w:rsidRPr="00CE660B">
        <w:rPr>
          <w:rStyle w:val="Accentuation"/>
        </w:rPr>
        <w:t xml:space="preserve">de contenu </w:t>
      </w:r>
      <w:r>
        <w:rPr>
          <w:rStyle w:val="Accentuation"/>
        </w:rPr>
        <w:t>2</w:t>
      </w:r>
      <w:r w:rsidRPr="00CE660B">
        <w:rPr>
          <w:rStyle w:val="Accentuation"/>
        </w:rPr>
        <w:t xml:space="preserve"> « TC </w:t>
      </w:r>
      <w:r>
        <w:rPr>
          <w:rStyle w:val="Accentuation"/>
        </w:rPr>
        <w:t>enfants</w:t>
      </w:r>
      <w:r w:rsidRPr="00CE660B">
        <w:rPr>
          <w:rStyle w:val="Accentuation"/>
        </w:rPr>
        <w:t xml:space="preserve"> »</w:t>
      </w:r>
      <w:r>
        <w:rPr>
          <w:rStyle w:val="Accentuation"/>
        </w:rPr>
        <w:t xml:space="preserve"> </w:t>
      </w:r>
      <w:r w:rsidRPr="00A93E67">
        <w:rPr>
          <w:rStyle w:val="Accentuation"/>
        </w:rPr>
        <w:t>:</w:t>
      </w:r>
    </w:p>
    <w:p w14:paraId="7E14B0F9" w14:textId="76C6D33F" w:rsidR="00B93588" w:rsidRDefault="00B93588" w:rsidP="006021DC">
      <w:pPr>
        <w:pStyle w:val="Listepuces"/>
        <w:tabs>
          <w:tab w:val="clear" w:pos="567"/>
          <w:tab w:val="num" w:pos="992"/>
        </w:tabs>
        <w:ind w:left="850"/>
      </w:pPr>
      <w:r w:rsidRPr="008E5680">
        <w:rPr>
          <w:rStyle w:val="Accentuationintense"/>
        </w:rPr>
        <w:t>Rédactionnel</w:t>
      </w:r>
      <w:r>
        <w:t xml:space="preserve"> - Impact : Majeur</w:t>
      </w:r>
      <w:r>
        <w:br/>
      </w:r>
      <w:r w:rsidR="002A23B1" w:rsidRPr="0007109F">
        <w:t xml:space="preserve">Dans le bloc « Évolution et conséquences selon l’âge et la gravité », les titres des colonnes et des lignes </w:t>
      </w:r>
      <w:r w:rsidR="001F7479" w:rsidRPr="0007109F">
        <w:t xml:space="preserve">du tableau </w:t>
      </w:r>
      <w:r w:rsidR="002A23B1" w:rsidRPr="0007109F">
        <w:t>sont seulement affichés en gras sans balises d’en-tête</w:t>
      </w:r>
      <w:r w:rsidR="00FE7622" w:rsidRPr="0007109F">
        <w:t>.</w:t>
      </w:r>
      <w:r w:rsidR="001F7479">
        <w:rPr>
          <w:rFonts w:ascii="Times New Roman" w:eastAsia="Times New Roman" w:hAnsi="Times New Roman" w:cs="Times New Roman"/>
          <w:lang w:eastAsia="fr-FR" w:bidi="ar-SA"/>
        </w:rPr>
        <w:br/>
      </w:r>
      <w:r w:rsidR="001F7479" w:rsidRPr="001F7479">
        <w:t xml:space="preserve">Utiliser de vraies balises </w:t>
      </w:r>
      <w:r w:rsidR="001F7479" w:rsidRPr="0007109F">
        <w:rPr>
          <w:rStyle w:val="Codeenligne"/>
        </w:rPr>
        <w:t>&lt;th scope="col"&gt;</w:t>
      </w:r>
      <w:r w:rsidR="001F7479" w:rsidRPr="001F7479">
        <w:t xml:space="preserve"> et </w:t>
      </w:r>
      <w:r w:rsidR="001F7479" w:rsidRPr="0007109F">
        <w:rPr>
          <w:rStyle w:val="Codeenligne"/>
        </w:rPr>
        <w:t>&lt;th scope="row"&gt;</w:t>
      </w:r>
      <w:r w:rsidR="001F7479">
        <w:t>.</w:t>
      </w:r>
    </w:p>
    <w:p w14:paraId="5F7E58C6" w14:textId="50103AFD" w:rsidR="0000599B" w:rsidRPr="00A93E67" w:rsidRDefault="0000599B" w:rsidP="0000599B">
      <w:pPr>
        <w:pStyle w:val="Listepuces"/>
        <w:rPr>
          <w:rStyle w:val="Accentuation"/>
        </w:rPr>
      </w:pPr>
      <w:r w:rsidRPr="00A93E67">
        <w:rPr>
          <w:rStyle w:val="Accentuation"/>
        </w:rPr>
        <w:t xml:space="preserve">Page </w:t>
      </w:r>
      <w:r w:rsidRPr="00CE660B">
        <w:rPr>
          <w:rStyle w:val="Accentuation"/>
        </w:rPr>
        <w:t xml:space="preserve">de contenu </w:t>
      </w:r>
      <w:r>
        <w:rPr>
          <w:rStyle w:val="Accentuation"/>
        </w:rPr>
        <w:t>3</w:t>
      </w:r>
      <w:r w:rsidRPr="00CE660B">
        <w:rPr>
          <w:rStyle w:val="Accentuation"/>
        </w:rPr>
        <w:t xml:space="preserve"> </w:t>
      </w:r>
      <w:r>
        <w:rPr>
          <w:rStyle w:val="Accentuation"/>
        </w:rPr>
        <w:t>« Transport</w:t>
      </w:r>
      <w:r w:rsidR="00AE79F1">
        <w:rPr>
          <w:rStyle w:val="Accentuation"/>
        </w:rPr>
        <w:t xml:space="preserve"> sanitaires</w:t>
      </w:r>
      <w:r w:rsidRPr="00A93E67">
        <w:rPr>
          <w:rStyle w:val="Accentuation"/>
        </w:rPr>
        <w:t> :</w:t>
      </w:r>
    </w:p>
    <w:p w14:paraId="40643627" w14:textId="757123D1" w:rsidR="0000599B" w:rsidRPr="007C0930" w:rsidRDefault="0000599B" w:rsidP="00AD5C68">
      <w:pPr>
        <w:pStyle w:val="Listepuces"/>
        <w:tabs>
          <w:tab w:val="clear" w:pos="567"/>
          <w:tab w:val="num" w:pos="992"/>
        </w:tabs>
        <w:ind w:left="850"/>
      </w:pPr>
      <w:r w:rsidRPr="008E5680">
        <w:rPr>
          <w:rStyle w:val="Accentuationintense"/>
        </w:rPr>
        <w:t>Rédactionnel</w:t>
      </w:r>
      <w:r>
        <w:t xml:space="preserve"> - Impact : Majeur</w:t>
      </w:r>
      <w:r>
        <w:br/>
      </w:r>
      <w:r w:rsidRPr="00C83D5E">
        <w:t xml:space="preserve">Dans </w:t>
      </w:r>
      <w:r>
        <w:t xml:space="preserve">le </w:t>
      </w:r>
      <w:r w:rsidR="00AE79F1">
        <w:t>« Tableau comparatif rapide »</w:t>
      </w:r>
      <w:r>
        <w:t xml:space="preserve"> </w:t>
      </w:r>
      <w:r w:rsidRPr="00BF29EB">
        <w:t>les intitulés des lignes</w:t>
      </w:r>
      <w:r>
        <w:t xml:space="preserve"> du tableau</w:t>
      </w:r>
      <w:r w:rsidRPr="00BF29EB">
        <w:t xml:space="preserve"> sont </w:t>
      </w:r>
      <w:r>
        <w:t>balisés avec des</w:t>
      </w:r>
      <w:r w:rsidRPr="00BF29EB">
        <w:t xml:space="preserve"> </w:t>
      </w:r>
      <w:r w:rsidRPr="00DA56D3">
        <w:rPr>
          <w:rStyle w:val="Codeenligne"/>
        </w:rPr>
        <w:t>&lt;td&gt;</w:t>
      </w:r>
      <w:r w:rsidRPr="00BF29EB">
        <w:t xml:space="preserve"> au lieu de balises d’en-tête</w:t>
      </w:r>
      <w:r>
        <w:t xml:space="preserve"> </w:t>
      </w:r>
      <w:r w:rsidRPr="00DA56D3">
        <w:rPr>
          <w:rStyle w:val="Codeenligne"/>
        </w:rPr>
        <w:t>&lt;th&gt;</w:t>
      </w:r>
      <w:r>
        <w:t>.</w:t>
      </w:r>
      <w:r>
        <w:br/>
      </w:r>
      <w:r w:rsidRPr="00DA56D3">
        <w:t xml:space="preserve">Remplacer les cellules </w:t>
      </w:r>
      <w:r w:rsidRPr="00DA56D3">
        <w:rPr>
          <w:rStyle w:val="Codeenligne"/>
        </w:rPr>
        <w:t>&lt;td&gt;</w:t>
      </w:r>
      <w:r w:rsidRPr="00DA56D3">
        <w:t xml:space="preserve"> de la première colonne par des balises </w:t>
      </w:r>
      <w:r w:rsidRPr="00DA56D3">
        <w:rPr>
          <w:rStyle w:val="Codeenligne"/>
        </w:rPr>
        <w:t>&lt;th scope="row"&gt;</w:t>
      </w:r>
      <w:r>
        <w:t>.</w:t>
      </w:r>
    </w:p>
    <w:p w14:paraId="2D332451" w14:textId="2A06D208" w:rsidR="00116F46" w:rsidRPr="007C0930" w:rsidRDefault="00BA75AE" w:rsidP="00116F46">
      <w:pPr>
        <w:pStyle w:val="Titre4"/>
      </w:pPr>
      <w:r w:rsidRPr="007C0930">
        <w:lastRenderedPageBreak/>
        <w:t>Critère 5.7. Pour chaque tableau de données, la technique appropriée permettant d’associer chaque cellule avec ses en-têtes est-elle utilisée (hors cas particuliers) ?</w:t>
      </w:r>
    </w:p>
    <w:p w14:paraId="1E04F565" w14:textId="77777777" w:rsidR="00116F46" w:rsidRPr="007C0930" w:rsidRDefault="00116F46" w:rsidP="00116F46">
      <w:pPr>
        <w:rPr>
          <w:b/>
          <w:bCs/>
        </w:rPr>
      </w:pPr>
      <w:r w:rsidRPr="007C0930">
        <w:rPr>
          <w:b/>
          <w:bCs/>
        </w:rPr>
        <w:t>Contenus impactés :</w:t>
      </w:r>
    </w:p>
    <w:p w14:paraId="4D21BC77" w14:textId="53AD263B" w:rsidR="002430F8" w:rsidRPr="00A93E67" w:rsidRDefault="002430F8" w:rsidP="002430F8">
      <w:pPr>
        <w:pStyle w:val="Listepuces"/>
        <w:rPr>
          <w:rStyle w:val="Accentuation"/>
        </w:rPr>
      </w:pPr>
      <w:r w:rsidRPr="00A93E67">
        <w:rPr>
          <w:rStyle w:val="Accentuation"/>
        </w:rPr>
        <w:t xml:space="preserve">Page </w:t>
      </w:r>
      <w:r w:rsidR="00CE660B" w:rsidRPr="00CE660B">
        <w:rPr>
          <w:rStyle w:val="Accentuation"/>
        </w:rPr>
        <w:t>de contenu 1 « TC modérés et sévères chez l’adulte »</w:t>
      </w:r>
      <w:r w:rsidR="00D32245">
        <w:rPr>
          <w:rStyle w:val="Accentuation"/>
        </w:rPr>
        <w:t xml:space="preserve"> </w:t>
      </w:r>
      <w:r w:rsidR="00D32245" w:rsidRPr="003746AD">
        <w:rPr>
          <w:rStyle w:val="Accentuation"/>
          <w:color w:val="auto"/>
        </w:rPr>
        <w:t>et</w:t>
      </w:r>
      <w:r w:rsidR="00D32245">
        <w:rPr>
          <w:rStyle w:val="Accentuation"/>
        </w:rPr>
        <w:t xml:space="preserve"> </w:t>
      </w:r>
      <w:r w:rsidR="00D32245" w:rsidRPr="00A93E67">
        <w:rPr>
          <w:rStyle w:val="Accentuation"/>
        </w:rPr>
        <w:t xml:space="preserve">Page </w:t>
      </w:r>
      <w:r w:rsidR="00D32245" w:rsidRPr="00CE660B">
        <w:rPr>
          <w:rStyle w:val="Accentuation"/>
        </w:rPr>
        <w:t xml:space="preserve">de contenu </w:t>
      </w:r>
      <w:r w:rsidR="00D32245">
        <w:rPr>
          <w:rStyle w:val="Accentuation"/>
        </w:rPr>
        <w:t>2</w:t>
      </w:r>
      <w:r w:rsidR="00D32245" w:rsidRPr="00CE660B">
        <w:rPr>
          <w:rStyle w:val="Accentuation"/>
        </w:rPr>
        <w:t xml:space="preserve"> « TC </w:t>
      </w:r>
      <w:r w:rsidR="00D32245">
        <w:rPr>
          <w:rStyle w:val="Accentuation"/>
        </w:rPr>
        <w:t>enfants</w:t>
      </w:r>
      <w:r w:rsidR="00D32245" w:rsidRPr="00CE660B">
        <w:rPr>
          <w:rStyle w:val="Accentuation"/>
        </w:rPr>
        <w:t xml:space="preserve"> »</w:t>
      </w:r>
      <w:r w:rsidRPr="00A93E67">
        <w:rPr>
          <w:rStyle w:val="Accentuation"/>
        </w:rPr>
        <w:t> :</w:t>
      </w:r>
    </w:p>
    <w:p w14:paraId="2247EF88" w14:textId="23D607A2" w:rsidR="002430F8" w:rsidRPr="007C0930" w:rsidRDefault="006C1472" w:rsidP="00E95547">
      <w:pPr>
        <w:pStyle w:val="Listepuces"/>
        <w:tabs>
          <w:tab w:val="clear" w:pos="567"/>
          <w:tab w:val="num" w:pos="992"/>
        </w:tabs>
        <w:ind w:left="850"/>
      </w:pPr>
      <w:r w:rsidRPr="00CE660B">
        <w:rPr>
          <w:rStyle w:val="Accentuationintense"/>
        </w:rPr>
        <w:t>Rédactionnel</w:t>
      </w:r>
      <w:r>
        <w:t xml:space="preserve"> - </w:t>
      </w:r>
      <w:r w:rsidR="00D90506">
        <w:t>Impact :</w:t>
      </w:r>
      <w:r>
        <w:t xml:space="preserve"> </w:t>
      </w:r>
      <w:r w:rsidR="00CE660B">
        <w:t>Majeur</w:t>
      </w:r>
      <w:r w:rsidR="007F12D7">
        <w:rPr>
          <w:rFonts w:cs="Arial"/>
          <w:szCs w:val="26"/>
        </w:rPr>
        <w:br/>
      </w:r>
      <w:r w:rsidR="002378A4" w:rsidRPr="00C83D5E">
        <w:t xml:space="preserve">Dans </w:t>
      </w:r>
      <w:r w:rsidR="002378A4">
        <w:t>le bloc</w:t>
      </w:r>
      <w:r w:rsidR="002378A4" w:rsidRPr="00C83D5E">
        <w:t xml:space="preserve"> </w:t>
      </w:r>
      <w:r w:rsidR="002378A4">
        <w:t>« </w:t>
      </w:r>
      <w:r w:rsidR="002378A4" w:rsidRPr="0056370A">
        <w:t>Catégories de sévérité du TCC</w:t>
      </w:r>
      <w:r w:rsidR="002378A4">
        <w:t xml:space="preserve"> », </w:t>
      </w:r>
      <w:r w:rsidR="002378A4" w:rsidRPr="00BF29EB">
        <w:t>les intitulés des lignes</w:t>
      </w:r>
      <w:r w:rsidR="002378A4">
        <w:t xml:space="preserve"> du tableau</w:t>
      </w:r>
      <w:r w:rsidR="002378A4" w:rsidRPr="00BF29EB">
        <w:t xml:space="preserve"> sont </w:t>
      </w:r>
      <w:r w:rsidR="002378A4">
        <w:t>balisés avec des</w:t>
      </w:r>
      <w:r w:rsidR="002378A4" w:rsidRPr="00BF29EB">
        <w:t xml:space="preserve"> </w:t>
      </w:r>
      <w:r w:rsidR="002378A4" w:rsidRPr="00DA56D3">
        <w:rPr>
          <w:rStyle w:val="Codeenligne"/>
        </w:rPr>
        <w:t>&lt;td&gt;</w:t>
      </w:r>
      <w:r w:rsidR="002378A4" w:rsidRPr="00BF29EB">
        <w:t xml:space="preserve"> au lieu de balises d’en-tête</w:t>
      </w:r>
      <w:r w:rsidR="002378A4">
        <w:t xml:space="preserve"> </w:t>
      </w:r>
      <w:r w:rsidR="002378A4" w:rsidRPr="00DA56D3">
        <w:rPr>
          <w:rStyle w:val="Codeenligne"/>
        </w:rPr>
        <w:t>&lt;th&gt;</w:t>
      </w:r>
      <w:r w:rsidR="002378A4">
        <w:t>.</w:t>
      </w:r>
      <w:r w:rsidR="007F12D7" w:rsidRPr="007F12D7">
        <w:t> </w:t>
      </w:r>
      <w:r w:rsidR="007F12D7" w:rsidRPr="007F12D7">
        <w:br/>
        <w:t xml:space="preserve">Réaliser la correction du </w:t>
      </w:r>
      <w:r w:rsidR="007F12D7" w:rsidRPr="007F12D7">
        <w:rPr>
          <w:rStyle w:val="Lienhypertexte"/>
        </w:rPr>
        <w:t>critère 5.6</w:t>
      </w:r>
    </w:p>
    <w:p w14:paraId="537D88E8" w14:textId="21DCC7E2" w:rsidR="00CF46DE" w:rsidRPr="007C0930" w:rsidRDefault="00CF46DE" w:rsidP="00CF46DE">
      <w:pPr>
        <w:pStyle w:val="Titre2"/>
      </w:pPr>
      <w:bookmarkStart w:id="46" w:name="_Toc211384822"/>
      <w:r w:rsidRPr="007C0930">
        <w:t>Liens</w:t>
      </w:r>
      <w:bookmarkEnd w:id="46"/>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2B92BF57" w:rsidR="00CF46DE" w:rsidRPr="007C0930" w:rsidRDefault="00CF46DE" w:rsidP="00CF46DE">
      <w:pPr>
        <w:pStyle w:val="Titre3"/>
      </w:pPr>
      <w:bookmarkStart w:id="47" w:name="_Hlk63346034"/>
      <w:bookmarkStart w:id="48" w:name="_Toc211384823"/>
      <w:r w:rsidRPr="007C0930">
        <w:t>Liens explicites</w:t>
      </w:r>
      <w:bookmarkEnd w:id="47"/>
      <w:bookmarkEnd w:id="48"/>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1D0A34A7" w:rsidR="00CF46DE" w:rsidRPr="007C0930" w:rsidRDefault="00CF46DE" w:rsidP="00CF46DE">
      <w:pPr>
        <w:pStyle w:val="Titre4"/>
      </w:pPr>
      <w:r w:rsidRPr="007C0930">
        <w:lastRenderedPageBreak/>
        <w:t>Critère 6.1. Chaque lien est-il explicite (hors cas particuliers) ?</w:t>
      </w:r>
    </w:p>
    <w:p w14:paraId="50CB218A" w14:textId="77777777" w:rsidR="00DA2E00" w:rsidRDefault="00DA2E00" w:rsidP="00DA2E00">
      <w:pPr>
        <w:rPr>
          <w:b/>
          <w:bCs/>
        </w:rPr>
      </w:pPr>
      <w:r w:rsidRPr="007C0930">
        <w:rPr>
          <w:b/>
          <w:bCs/>
        </w:rPr>
        <w:t>Contenus impactés :</w:t>
      </w:r>
    </w:p>
    <w:p w14:paraId="04A55DFC" w14:textId="0144EFF5" w:rsidR="00CD2DC2" w:rsidRPr="00A93E67" w:rsidRDefault="00CD2DC2" w:rsidP="00CD2DC2">
      <w:pPr>
        <w:pStyle w:val="Listepuces"/>
        <w:rPr>
          <w:rStyle w:val="Accentuation"/>
        </w:rPr>
      </w:pPr>
      <w:r>
        <w:rPr>
          <w:rStyle w:val="Accentuation"/>
        </w:rPr>
        <w:t>Toutes les pages</w:t>
      </w:r>
      <w:r w:rsidRPr="00A93E67">
        <w:rPr>
          <w:rStyle w:val="Accentuation"/>
        </w:rPr>
        <w:t> :</w:t>
      </w:r>
    </w:p>
    <w:p w14:paraId="05899B1D" w14:textId="774F7CC8" w:rsidR="00F10EF4" w:rsidRPr="00B30553" w:rsidRDefault="00CD2DC2" w:rsidP="007C108E">
      <w:pPr>
        <w:pStyle w:val="Listepuces"/>
        <w:tabs>
          <w:tab w:val="clear" w:pos="567"/>
          <w:tab w:val="num" w:pos="992"/>
        </w:tabs>
        <w:ind w:left="850"/>
        <w:rPr>
          <w:b/>
          <w:bCs/>
        </w:rPr>
      </w:pPr>
      <w:r>
        <w:t>Impact : Majeur</w:t>
      </w:r>
      <w:r w:rsidR="00225728">
        <w:br/>
      </w:r>
      <w:r w:rsidR="009B18A7" w:rsidRPr="00776A62">
        <w:t xml:space="preserve">Le texte alternatif du lien </w:t>
      </w:r>
      <w:r w:rsidR="009B18A7" w:rsidRPr="00776A62">
        <w:t xml:space="preserve">image </w:t>
      </w:r>
      <w:r w:rsidR="009B18A7" w:rsidRPr="00776A62">
        <w:t xml:space="preserve">du logo « ARS » dans l’en-tête </w:t>
      </w:r>
      <w:r w:rsidR="009B18A7" w:rsidRPr="00776A62">
        <w:t xml:space="preserve">de la page </w:t>
      </w:r>
      <w:r w:rsidR="009B18A7" w:rsidRPr="00776A62">
        <w:t>n’indique pas clairement la destination du lien.</w:t>
      </w:r>
      <w:r w:rsidR="004E27AA" w:rsidRPr="00776A62">
        <w:br/>
      </w:r>
      <w:r w:rsidR="009B18A7" w:rsidRPr="00776A62">
        <w:t>Rempl</w:t>
      </w:r>
      <w:r w:rsidR="008B5041" w:rsidRPr="00776A62">
        <w:t>acer</w:t>
      </w:r>
      <w:r w:rsidR="00F10EF4" w:rsidRPr="00776A62">
        <w:t xml:space="preserve"> </w:t>
      </w:r>
      <w:r w:rsidR="004E27AA" w:rsidRPr="00776A62">
        <w:t>le texte alternatif par « </w:t>
      </w:r>
      <w:r w:rsidR="004E27AA" w:rsidRPr="00776A62">
        <w:t>Agence régionale de santé Occitanie</w:t>
      </w:r>
      <w:r w:rsidR="004E27AA" w:rsidRPr="00776A62">
        <w:t> »</w:t>
      </w:r>
      <w:r w:rsidR="008B5041" w:rsidRPr="00776A62">
        <w:t>.</w:t>
      </w:r>
    </w:p>
    <w:p w14:paraId="43FD71D6" w14:textId="5FE39688" w:rsidR="00B30553" w:rsidRPr="009C79AA" w:rsidRDefault="00B30553" w:rsidP="002268BF">
      <w:pPr>
        <w:pStyle w:val="Listepuces"/>
        <w:tabs>
          <w:tab w:val="clear" w:pos="567"/>
          <w:tab w:val="num" w:pos="992"/>
        </w:tabs>
        <w:ind w:left="850"/>
        <w:rPr>
          <w:b/>
          <w:bCs/>
        </w:rPr>
      </w:pPr>
      <w:r>
        <w:t>Impact : Majeur</w:t>
      </w:r>
      <w:r>
        <w:br/>
      </w:r>
      <w:r w:rsidR="00A5416E" w:rsidRPr="00776A62">
        <w:t xml:space="preserve">Aussi, </w:t>
      </w:r>
      <w:r w:rsidR="00A5560F" w:rsidRPr="00776A62">
        <w:t>d</w:t>
      </w:r>
      <w:r w:rsidR="00A5560F" w:rsidRPr="00776A62">
        <w:t>ans le bloc des partenaires en pied de page, les liens images ne précisent pas clairement leur destination</w:t>
      </w:r>
      <w:r w:rsidR="00A5416E" w:rsidRPr="00776A62">
        <w:t>.</w:t>
      </w:r>
      <w:r w:rsidR="005D249D" w:rsidRPr="00776A62">
        <w:br/>
      </w:r>
      <w:r w:rsidR="009C79AA" w:rsidRPr="00776A62">
        <w:t>Remplacer le texte alternatif par un texte descriptif indiquant la destination</w:t>
      </w:r>
      <w:r w:rsidR="009C79AA" w:rsidRPr="00776A62">
        <w:t>.</w:t>
      </w:r>
      <w:r w:rsidR="009B30A4">
        <w:t xml:space="preserve"> </w:t>
      </w:r>
    </w:p>
    <w:p w14:paraId="1BD279BC" w14:textId="2AF82084" w:rsidR="00DA2E00" w:rsidRPr="00A93E67" w:rsidRDefault="00DA2E00" w:rsidP="00DA2E00">
      <w:pPr>
        <w:pStyle w:val="Listepuces"/>
        <w:rPr>
          <w:rStyle w:val="Accentuation"/>
        </w:rPr>
      </w:pPr>
      <w:r w:rsidRPr="00A93E67">
        <w:rPr>
          <w:rStyle w:val="Accentuation"/>
        </w:rPr>
        <w:t xml:space="preserve">Page </w:t>
      </w:r>
      <w:r w:rsidR="004D3528">
        <w:rPr>
          <w:rStyle w:val="Accentuation"/>
        </w:rPr>
        <w:t>de contenu 1 « TC modérés et sévères chez l’adulte</w:t>
      </w:r>
      <w:r w:rsidR="00F770B9">
        <w:rPr>
          <w:rStyle w:val="Accentuation"/>
        </w:rPr>
        <w:t> »</w:t>
      </w:r>
      <w:r w:rsidRPr="00A93E67">
        <w:rPr>
          <w:rStyle w:val="Accentuation"/>
        </w:rPr>
        <w:t> :</w:t>
      </w:r>
    </w:p>
    <w:p w14:paraId="7494E986" w14:textId="4A8F7FBA" w:rsidR="00DA2E00" w:rsidRDefault="00DA2E00" w:rsidP="00FF695E">
      <w:pPr>
        <w:pStyle w:val="Listepuces"/>
        <w:tabs>
          <w:tab w:val="clear" w:pos="567"/>
          <w:tab w:val="num" w:pos="992"/>
        </w:tabs>
        <w:ind w:left="850"/>
      </w:pPr>
      <w:r w:rsidRPr="00F770B9">
        <w:rPr>
          <w:rStyle w:val="Accentuationintense"/>
        </w:rPr>
        <w:t>Rédactionnel</w:t>
      </w:r>
      <w:r>
        <w:t xml:space="preserve"> - Impact : </w:t>
      </w:r>
      <w:r w:rsidR="00F770B9">
        <w:t>Majeur</w:t>
      </w:r>
      <w:r w:rsidR="00F770B9">
        <w:br/>
      </w:r>
      <w:r w:rsidR="00EB2DE2" w:rsidRPr="00EB2DE2">
        <w:t xml:space="preserve">Dans le bloc « </w:t>
      </w:r>
      <w:proofErr w:type="spellStart"/>
      <w:r w:rsidR="00EB2DE2" w:rsidRPr="00EB2DE2">
        <w:t>Infowidget</w:t>
      </w:r>
      <w:proofErr w:type="spellEnd"/>
      <w:r w:rsidR="00EB2DE2" w:rsidRPr="00EB2DE2">
        <w:t xml:space="preserve"> », au niveau du titre « Autres centres ressources », un lien vide est présent après le dernier lien « linkedin.com ».</w:t>
      </w:r>
      <w:r w:rsidR="00EB2DE2">
        <w:br/>
      </w:r>
      <w:r w:rsidR="00EB2DE2" w:rsidRPr="00EB2DE2">
        <w:t>Supprimer ce lien vide</w:t>
      </w:r>
      <w:r w:rsidR="00EB2DE2">
        <w:t>.</w:t>
      </w:r>
    </w:p>
    <w:p w14:paraId="17A02985" w14:textId="1C7DD7F4" w:rsidR="006770D0" w:rsidRPr="00A93E67" w:rsidRDefault="006770D0" w:rsidP="006770D0">
      <w:pPr>
        <w:pStyle w:val="Listepuces"/>
        <w:rPr>
          <w:rStyle w:val="Accentuation"/>
        </w:rPr>
      </w:pPr>
      <w:r w:rsidRPr="00A93E67">
        <w:rPr>
          <w:rStyle w:val="Accentuation"/>
        </w:rPr>
        <w:t xml:space="preserve">Page </w:t>
      </w:r>
      <w:r>
        <w:rPr>
          <w:rStyle w:val="Accentuation"/>
        </w:rPr>
        <w:t xml:space="preserve">de contenu </w:t>
      </w:r>
      <w:r w:rsidR="007A1E64">
        <w:rPr>
          <w:rStyle w:val="Accentuation"/>
        </w:rPr>
        <w:t>2</w:t>
      </w:r>
      <w:r>
        <w:rPr>
          <w:rStyle w:val="Accentuation"/>
        </w:rPr>
        <w:t xml:space="preserve"> « TC </w:t>
      </w:r>
      <w:r w:rsidR="007A1E64">
        <w:rPr>
          <w:rStyle w:val="Accentuation"/>
        </w:rPr>
        <w:t>enfants</w:t>
      </w:r>
      <w:r>
        <w:rPr>
          <w:rStyle w:val="Accentuation"/>
        </w:rPr>
        <w:t> »</w:t>
      </w:r>
      <w:r w:rsidRPr="00A93E67">
        <w:rPr>
          <w:rStyle w:val="Accentuation"/>
        </w:rPr>
        <w:t> :</w:t>
      </w:r>
    </w:p>
    <w:p w14:paraId="718BB4B3" w14:textId="5A4833EB" w:rsidR="006770D0" w:rsidRPr="00582503" w:rsidRDefault="006770D0" w:rsidP="004D1AF7">
      <w:pPr>
        <w:pStyle w:val="Listepuces"/>
        <w:tabs>
          <w:tab w:val="clear" w:pos="567"/>
          <w:tab w:val="num" w:pos="992"/>
        </w:tabs>
        <w:ind w:left="850"/>
      </w:pPr>
      <w:r w:rsidRPr="00F770B9">
        <w:rPr>
          <w:rStyle w:val="Accentuationintense"/>
        </w:rPr>
        <w:t>Rédactionnel</w:t>
      </w:r>
      <w:r>
        <w:t xml:space="preserve"> - Impact : Majeur</w:t>
      </w:r>
      <w:r>
        <w:br/>
      </w:r>
      <w:r w:rsidRPr="00EB2DE2">
        <w:t xml:space="preserve">Dans le bloc « </w:t>
      </w:r>
      <w:r w:rsidR="00AE1CE9" w:rsidRPr="00AE1CE9">
        <w:t>Définition et mécanismes</w:t>
      </w:r>
      <w:r w:rsidR="00AE1CE9">
        <w:t> »</w:t>
      </w:r>
      <w:r w:rsidR="00C35B85">
        <w:t xml:space="preserve"> </w:t>
      </w:r>
      <w:r w:rsidRPr="00EB2DE2">
        <w:t xml:space="preserve">un lien vide est présent </w:t>
      </w:r>
      <w:r w:rsidR="00C35B85">
        <w:t xml:space="preserve">avant </w:t>
      </w:r>
      <w:r w:rsidRPr="00EB2DE2">
        <w:t xml:space="preserve">le </w:t>
      </w:r>
      <w:r w:rsidR="00C35B85">
        <w:t>lien « </w:t>
      </w:r>
      <w:r w:rsidR="00C35B85" w:rsidRPr="00C35B85">
        <w:t>syndrome du bébé secoué</w:t>
      </w:r>
      <w:r w:rsidR="00C35B85">
        <w:t> »</w:t>
      </w:r>
      <w:r w:rsidRPr="00EB2DE2">
        <w:t>.</w:t>
      </w:r>
      <w:r>
        <w:br/>
      </w:r>
      <w:r w:rsidRPr="00EB2DE2">
        <w:t>Supprimer ce lien vide</w:t>
      </w:r>
      <w:r>
        <w:t>.</w:t>
      </w:r>
    </w:p>
    <w:p w14:paraId="42078927" w14:textId="30245593" w:rsidR="00CF46DE" w:rsidRPr="007C0930" w:rsidRDefault="00EB06A3" w:rsidP="00CF46DE">
      <w:pPr>
        <w:pStyle w:val="Titre4"/>
      </w:pPr>
      <w:r w:rsidRPr="007C0930">
        <w:t xml:space="preserve">Critère 6.2. </w:t>
      </w:r>
      <w:r w:rsidRPr="009B43F6">
        <w:t>Dans chaque page web, chaque lien a-t-il un intitulé ?</w:t>
      </w:r>
    </w:p>
    <w:p w14:paraId="01426659" w14:textId="77777777" w:rsidR="00582503" w:rsidRPr="007C0930" w:rsidRDefault="00582503" w:rsidP="00582503">
      <w:pPr>
        <w:rPr>
          <w:b/>
          <w:bCs/>
        </w:rPr>
      </w:pPr>
      <w:r w:rsidRPr="007C0930">
        <w:rPr>
          <w:b/>
          <w:bCs/>
        </w:rPr>
        <w:t>Contenus impactés :</w:t>
      </w:r>
    </w:p>
    <w:p w14:paraId="6B5D145C" w14:textId="0E7E0E89" w:rsidR="00582503" w:rsidRPr="00A93E67" w:rsidRDefault="00CD2DC2" w:rsidP="00582503">
      <w:pPr>
        <w:pStyle w:val="Listepuces"/>
        <w:rPr>
          <w:rStyle w:val="Accentuation"/>
        </w:rPr>
      </w:pPr>
      <w:r>
        <w:rPr>
          <w:rStyle w:val="Accentuation"/>
        </w:rPr>
        <w:t>Page d’a</w:t>
      </w:r>
      <w:r w:rsidR="0074736D">
        <w:rPr>
          <w:rStyle w:val="Accentuation"/>
        </w:rPr>
        <w:t>ccueil</w:t>
      </w:r>
      <w:r w:rsidR="00582503" w:rsidRPr="00A93E67">
        <w:rPr>
          <w:rStyle w:val="Accentuation"/>
        </w:rPr>
        <w:t> :</w:t>
      </w:r>
    </w:p>
    <w:p w14:paraId="033E1F46" w14:textId="114255C0" w:rsidR="00582503" w:rsidRPr="00F70043" w:rsidRDefault="00D90506" w:rsidP="00582503">
      <w:pPr>
        <w:pStyle w:val="Listepuces"/>
        <w:tabs>
          <w:tab w:val="clear" w:pos="567"/>
          <w:tab w:val="num" w:pos="992"/>
        </w:tabs>
        <w:ind w:left="850"/>
      </w:pPr>
      <w:r>
        <w:t>Impact :</w:t>
      </w:r>
      <w:r w:rsidR="00582503">
        <w:t xml:space="preserve"> </w:t>
      </w:r>
      <w:r w:rsidR="007342B1">
        <w:t>Majeur</w:t>
      </w:r>
      <w:r w:rsidR="007342B1">
        <w:br/>
      </w:r>
      <w:r w:rsidR="007342B1" w:rsidRPr="00F70043">
        <w:t>Dans le bloc « Proche de vous », l’image ne possède pas de texte alternatif, ce qui constitue un lien sans intitulé.</w:t>
      </w:r>
      <w:r w:rsidR="007342B1" w:rsidRPr="00F70043">
        <w:br/>
        <w:t xml:space="preserve">Ajouter un texte alternatif à l’image décrivant le lien, exemple : </w:t>
      </w:r>
      <w:r w:rsidR="006A6FEE" w:rsidRPr="00F70043">
        <w:t>« </w:t>
      </w:r>
      <w:r w:rsidR="007342B1" w:rsidRPr="00F70043">
        <w:t>Cartographie générale</w:t>
      </w:r>
      <w:r w:rsidR="006A6FEE" w:rsidRPr="00F70043">
        <w:t> »</w:t>
      </w:r>
      <w:r w:rsidR="007342B1" w:rsidRPr="00F70043">
        <w:t>.</w:t>
      </w:r>
    </w:p>
    <w:p w14:paraId="2745572D" w14:textId="4009B792" w:rsidR="00C11EE4" w:rsidRPr="007C0930" w:rsidRDefault="00C11EE4" w:rsidP="00C11EE4">
      <w:pPr>
        <w:pStyle w:val="Titre2"/>
      </w:pPr>
      <w:bookmarkStart w:id="49" w:name="_Toc211384824"/>
      <w:bookmarkEnd w:id="44"/>
      <w:r w:rsidRPr="007C0930">
        <w:lastRenderedPageBreak/>
        <w:t>Scripts</w:t>
      </w:r>
      <w:bookmarkEnd w:id="49"/>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31FC7B76" w:rsidR="00C11EE4" w:rsidRPr="007C0930" w:rsidRDefault="00C11EE4" w:rsidP="00C11EE4">
      <w:pPr>
        <w:pStyle w:val="Titre3"/>
      </w:pPr>
      <w:bookmarkStart w:id="50" w:name="_Toc211384825"/>
      <w:r w:rsidRPr="007C0930">
        <w:t>Compatibilité des scripts avec l’accessibilité</w:t>
      </w:r>
      <w:bookmarkEnd w:id="50"/>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7DDD6870" w:rsidR="00C11EE4" w:rsidRDefault="00C11EE4" w:rsidP="00C11EE4">
      <w:pPr>
        <w:pStyle w:val="Titre4"/>
      </w:pPr>
      <w:r w:rsidRPr="007C0930">
        <w:t>Critère 7.1. Chaque script est-il, si nécessaire, compatible avec les technologies d’assistance ?</w:t>
      </w:r>
    </w:p>
    <w:p w14:paraId="4B54A409" w14:textId="77777777" w:rsidR="00E53D2C" w:rsidRDefault="00E53D2C" w:rsidP="00E53D2C">
      <w:pPr>
        <w:rPr>
          <w:b/>
          <w:bCs/>
        </w:rPr>
      </w:pPr>
      <w:r w:rsidRPr="007C0930">
        <w:rPr>
          <w:b/>
          <w:bCs/>
        </w:rPr>
        <w:t>Contenus impactés :</w:t>
      </w:r>
    </w:p>
    <w:p w14:paraId="5A2C3F8F" w14:textId="5203FA19" w:rsidR="008C037D" w:rsidRPr="00A93E67" w:rsidRDefault="008C037D" w:rsidP="008C037D">
      <w:pPr>
        <w:pStyle w:val="Listepuces"/>
        <w:rPr>
          <w:rStyle w:val="Accentuation"/>
        </w:rPr>
      </w:pPr>
      <w:r>
        <w:rPr>
          <w:rStyle w:val="Accentuation"/>
        </w:rPr>
        <w:t>Toutes les pages</w:t>
      </w:r>
      <w:r w:rsidRPr="00A93E67">
        <w:rPr>
          <w:rStyle w:val="Accentuation"/>
        </w:rPr>
        <w:t> :</w:t>
      </w:r>
    </w:p>
    <w:p w14:paraId="27372958" w14:textId="649A227C" w:rsidR="008C037D" w:rsidRPr="008656A4" w:rsidRDefault="008C037D" w:rsidP="00E53D2C">
      <w:pPr>
        <w:pStyle w:val="Listepuces"/>
        <w:tabs>
          <w:tab w:val="clear" w:pos="567"/>
          <w:tab w:val="num" w:pos="992"/>
        </w:tabs>
        <w:ind w:left="850"/>
      </w:pPr>
      <w:r>
        <w:t>Impact : Majeur</w:t>
      </w:r>
      <w:r>
        <w:br/>
      </w:r>
      <w:r w:rsidR="00687100" w:rsidRPr="00687100">
        <w:t xml:space="preserve">La fenêtre modale « partage de page par </w:t>
      </w:r>
      <w:proofErr w:type="gramStart"/>
      <w:r w:rsidR="00687100" w:rsidRPr="00687100">
        <w:t>email »</w:t>
      </w:r>
      <w:proofErr w:type="gramEnd"/>
      <w:r w:rsidR="00687100" w:rsidRPr="00687100">
        <w:t xml:space="preserve"> ne comporte pas de bouton permettant de la fermer</w:t>
      </w:r>
      <w:r w:rsidRPr="00687100">
        <w:t>. </w:t>
      </w:r>
      <w:r w:rsidRPr="00687100">
        <w:br/>
      </w:r>
      <w:r w:rsidR="001059AC" w:rsidRPr="00687100">
        <w:t>Ajouter un bouton de fermeture</w:t>
      </w:r>
      <w:r w:rsidRPr="00687100">
        <w:t>.</w:t>
      </w:r>
    </w:p>
    <w:p w14:paraId="0925D31A" w14:textId="01C2FB4E" w:rsidR="00E53D2C" w:rsidRPr="00A93E67" w:rsidRDefault="00E53D2C" w:rsidP="00E53D2C">
      <w:pPr>
        <w:pStyle w:val="Listepuces"/>
        <w:rPr>
          <w:rStyle w:val="Accentuation"/>
        </w:rPr>
      </w:pPr>
      <w:r w:rsidRPr="00A93E67">
        <w:rPr>
          <w:rStyle w:val="Accentuation"/>
        </w:rPr>
        <w:t xml:space="preserve">Page </w:t>
      </w:r>
      <w:r w:rsidR="00FD3EA0">
        <w:rPr>
          <w:rStyle w:val="Accentuation"/>
        </w:rPr>
        <w:t>Act</w:t>
      </w:r>
      <w:r w:rsidR="000247D6">
        <w:rPr>
          <w:rStyle w:val="Accentuation"/>
        </w:rPr>
        <w:t>u</w:t>
      </w:r>
      <w:r w:rsidR="00FD3EA0">
        <w:rPr>
          <w:rStyle w:val="Accentuation"/>
        </w:rPr>
        <w:t>alités</w:t>
      </w:r>
      <w:r w:rsidRPr="00A93E67">
        <w:rPr>
          <w:rStyle w:val="Accentuation"/>
        </w:rPr>
        <w:t> :</w:t>
      </w:r>
    </w:p>
    <w:p w14:paraId="0B203A28" w14:textId="0CC1CC4E" w:rsidR="00E53D2C" w:rsidRDefault="00E53D2C" w:rsidP="00E53D2C">
      <w:pPr>
        <w:pStyle w:val="Listepuces"/>
        <w:tabs>
          <w:tab w:val="clear" w:pos="567"/>
          <w:tab w:val="num" w:pos="992"/>
        </w:tabs>
        <w:ind w:left="850"/>
      </w:pPr>
      <w:r>
        <w:t xml:space="preserve">Impact : </w:t>
      </w:r>
      <w:r w:rsidR="00FD3EA0">
        <w:t>Majeur</w:t>
      </w:r>
      <w:r w:rsidR="00FD3EA0">
        <w:br/>
      </w:r>
      <w:r w:rsidR="003F40E2" w:rsidRPr="003F40E2">
        <w:t>La fenêtre modale d</w:t>
      </w:r>
      <w:r w:rsidR="00DD3820">
        <w:t>es</w:t>
      </w:r>
      <w:r w:rsidR="003F40E2" w:rsidRPr="003F40E2">
        <w:t xml:space="preserve"> </w:t>
      </w:r>
      <w:r w:rsidR="003F40E2">
        <w:t>Filtre</w:t>
      </w:r>
      <w:r w:rsidR="00A3435A">
        <w:t>s</w:t>
      </w:r>
      <w:r w:rsidR="003F40E2" w:rsidRPr="003F40E2">
        <w:t xml:space="preserve"> possède un nom accessible non pertinent. </w:t>
      </w:r>
      <w:r w:rsidR="003F40E2" w:rsidRPr="003F40E2">
        <w:br/>
        <w:t xml:space="preserve">Ajouter l’attribut </w:t>
      </w:r>
      <w:r w:rsidR="003F40E2" w:rsidRPr="00A3435A">
        <w:rPr>
          <w:rStyle w:val="Codeenligne"/>
        </w:rPr>
        <w:t>aria-labelledby</w:t>
      </w:r>
      <w:r w:rsidR="003F40E2" w:rsidRPr="003F40E2">
        <w:t xml:space="preserve"> au conteneur en le reliant à l’identifiant du titre de la modale.</w:t>
      </w:r>
    </w:p>
    <w:p w14:paraId="04CB6EDD" w14:textId="3B0F9947" w:rsidR="006B4B56" w:rsidRPr="007C0930" w:rsidRDefault="006B4B56" w:rsidP="006B4B56">
      <w:pPr>
        <w:pStyle w:val="Titre2"/>
      </w:pPr>
      <w:bookmarkStart w:id="51" w:name="_Toc211384826"/>
      <w:r w:rsidRPr="007C0930">
        <w:lastRenderedPageBreak/>
        <w:t>Structuration de l’information</w:t>
      </w:r>
      <w:bookmarkEnd w:id="51"/>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6D1E6C51" w:rsidR="006B4B56" w:rsidRPr="007C0930" w:rsidRDefault="006B4B56" w:rsidP="006B4B56">
      <w:pPr>
        <w:pStyle w:val="Titre3"/>
      </w:pPr>
      <w:bookmarkStart w:id="52" w:name="_Toc211384827"/>
      <w:r w:rsidRPr="007C0930">
        <w:t>Structuration des pages : titres et listes</w:t>
      </w:r>
      <w:bookmarkEnd w:id="52"/>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1486D257" w:rsidR="006B4B56" w:rsidRDefault="006B4B56" w:rsidP="006B4B56">
      <w:pPr>
        <w:pStyle w:val="Titre4"/>
        <w:rPr>
          <w:lang w:eastAsia="fr-FR"/>
        </w:rPr>
      </w:pPr>
      <w:r w:rsidRPr="007C0930">
        <w:rPr>
          <w:lang w:eastAsia="fr-FR"/>
        </w:rPr>
        <w:t>Critère 9.1. Dans chaque page web, l’information est-elle structurée par l’utilisation appropriée de titres ?</w:t>
      </w:r>
    </w:p>
    <w:p w14:paraId="7E530502" w14:textId="77777777" w:rsidR="00F94C75" w:rsidRPr="007C0930" w:rsidRDefault="00F94C75" w:rsidP="00F94C75">
      <w:pPr>
        <w:rPr>
          <w:b/>
          <w:bCs/>
        </w:rPr>
      </w:pPr>
      <w:r w:rsidRPr="007C0930">
        <w:rPr>
          <w:b/>
          <w:bCs/>
        </w:rPr>
        <w:t>Contenus impactés :</w:t>
      </w:r>
    </w:p>
    <w:p w14:paraId="51F417DC" w14:textId="3617F93A" w:rsidR="00F94C75" w:rsidRPr="00A93E67" w:rsidRDefault="00595BDB" w:rsidP="00F94C75">
      <w:pPr>
        <w:pStyle w:val="Listepuces"/>
        <w:rPr>
          <w:rStyle w:val="Accentuation"/>
        </w:rPr>
      </w:pPr>
      <w:r>
        <w:rPr>
          <w:rStyle w:val="Accentuation"/>
        </w:rPr>
        <w:t>Page d’a</w:t>
      </w:r>
      <w:r w:rsidR="00F94C75">
        <w:rPr>
          <w:rStyle w:val="Accentuation"/>
        </w:rPr>
        <w:t>ccueil</w:t>
      </w:r>
      <w:r w:rsidR="00F94C75" w:rsidRPr="00A93E67">
        <w:rPr>
          <w:rStyle w:val="Accentuation"/>
        </w:rPr>
        <w:t> :</w:t>
      </w:r>
    </w:p>
    <w:p w14:paraId="1C442FC3" w14:textId="0E2647BF" w:rsidR="00F94C75" w:rsidRPr="007C0930" w:rsidRDefault="00F94C75" w:rsidP="00F94C75">
      <w:pPr>
        <w:pStyle w:val="Listepuces"/>
        <w:tabs>
          <w:tab w:val="clear" w:pos="567"/>
          <w:tab w:val="num" w:pos="992"/>
        </w:tabs>
        <w:ind w:left="850"/>
      </w:pPr>
      <w:r>
        <w:t xml:space="preserve">Impact : </w:t>
      </w:r>
      <w:r w:rsidR="00CE7D06">
        <w:t>Mineur</w:t>
      </w:r>
      <w:r w:rsidR="00CE7D06">
        <w:br/>
      </w:r>
      <w:r w:rsidR="00FB5B2D" w:rsidRPr="00FB5B2D">
        <w:t xml:space="preserve">La hiérarchie </w:t>
      </w:r>
      <w:r w:rsidR="002B44B3">
        <w:t>des titres</w:t>
      </w:r>
      <w:r w:rsidR="000570DB">
        <w:t xml:space="preserve"> </w:t>
      </w:r>
      <w:r w:rsidR="00FB5B2D" w:rsidRPr="00FB5B2D">
        <w:t xml:space="preserve">est incorrecte car le titre de niveau 2 </w:t>
      </w:r>
      <w:r w:rsidR="00D7465F">
        <w:t>« Proche de vous »</w:t>
      </w:r>
      <w:r w:rsidR="00FB5B2D" w:rsidRPr="00FB5B2D">
        <w:t xml:space="preserve"> est parent d</w:t>
      </w:r>
      <w:r w:rsidR="00D006C4">
        <w:t>es</w:t>
      </w:r>
      <w:r w:rsidR="00FB5B2D" w:rsidRPr="00FB5B2D">
        <w:t xml:space="preserve"> titre</w:t>
      </w:r>
      <w:r w:rsidR="00D006C4">
        <w:t>s</w:t>
      </w:r>
      <w:r w:rsidR="00FB5B2D" w:rsidRPr="00FB5B2D">
        <w:t xml:space="preserve"> de niveau 2 </w:t>
      </w:r>
      <w:r w:rsidR="00D006C4">
        <w:t>« Professionnels de santé » et « Sur la carte »</w:t>
      </w:r>
      <w:r w:rsidR="00FB5B2D" w:rsidRPr="00FB5B2D">
        <w:t>. </w:t>
      </w:r>
      <w:r w:rsidR="00FB5B2D" w:rsidRPr="00FB5B2D">
        <w:br/>
        <w:t xml:space="preserve">Passer </w:t>
      </w:r>
      <w:r w:rsidR="00D006C4">
        <w:t xml:space="preserve">ces deux titres </w:t>
      </w:r>
      <w:r w:rsidR="00FB5B2D" w:rsidRPr="00FB5B2D">
        <w:t>en niveau 3.</w:t>
      </w:r>
    </w:p>
    <w:p w14:paraId="66B717B4" w14:textId="749CF805" w:rsidR="006B4B56" w:rsidRPr="007C0930" w:rsidRDefault="006B4B56" w:rsidP="006B4B56">
      <w:pPr>
        <w:pStyle w:val="Titre4"/>
        <w:rPr>
          <w:lang w:eastAsia="fr-FR"/>
        </w:rPr>
      </w:pPr>
      <w:r w:rsidRPr="007C0930">
        <w:rPr>
          <w:lang w:eastAsia="fr-FR"/>
        </w:rPr>
        <w:t>Critère 9.3. Dans chaque page web, chaque liste est-elle correctement structurée ?</w:t>
      </w:r>
    </w:p>
    <w:p w14:paraId="1915550C" w14:textId="77777777" w:rsidR="006B4B56" w:rsidRPr="007C0930" w:rsidRDefault="006B4B56" w:rsidP="006B4B56">
      <w:pPr>
        <w:rPr>
          <w:b/>
          <w:bCs/>
        </w:rPr>
      </w:pPr>
      <w:r w:rsidRPr="007C0930">
        <w:rPr>
          <w:b/>
          <w:bCs/>
        </w:rPr>
        <w:t>Contenus impactés :</w:t>
      </w:r>
    </w:p>
    <w:p w14:paraId="1035EBF2" w14:textId="19553BCB" w:rsidR="005829D4" w:rsidRPr="00A93E67" w:rsidRDefault="00E1386E" w:rsidP="005829D4">
      <w:pPr>
        <w:pStyle w:val="Listepuces"/>
        <w:rPr>
          <w:rStyle w:val="Accentuation"/>
        </w:rPr>
      </w:pPr>
      <w:r>
        <w:rPr>
          <w:rStyle w:val="Accentuation"/>
        </w:rPr>
        <w:t>Mentions légales</w:t>
      </w:r>
      <w:r w:rsidR="005829D4" w:rsidRPr="00A93E67">
        <w:rPr>
          <w:rStyle w:val="Accentuation"/>
        </w:rPr>
        <w:t> :</w:t>
      </w:r>
    </w:p>
    <w:p w14:paraId="7216AB8F" w14:textId="7C850FB2" w:rsidR="006B4B56" w:rsidRPr="007C0930" w:rsidRDefault="006C1472" w:rsidP="00E95547">
      <w:pPr>
        <w:pStyle w:val="Listepuces"/>
        <w:tabs>
          <w:tab w:val="clear" w:pos="567"/>
          <w:tab w:val="num" w:pos="992"/>
        </w:tabs>
        <w:ind w:left="850"/>
      </w:pPr>
      <w:r w:rsidRPr="00E1386E">
        <w:rPr>
          <w:rStyle w:val="Accentuationintense"/>
        </w:rPr>
        <w:t>Rédactionnel</w:t>
      </w:r>
      <w:r>
        <w:t xml:space="preserve"> - </w:t>
      </w:r>
      <w:r w:rsidR="00D90506">
        <w:t>Impact :</w:t>
      </w:r>
      <w:r>
        <w:t xml:space="preserve"> </w:t>
      </w:r>
      <w:r w:rsidR="00E1386E">
        <w:t>Majeur</w:t>
      </w:r>
      <w:r w:rsidR="00E1386E">
        <w:br/>
      </w:r>
      <w:r w:rsidR="00E1386E" w:rsidRPr="00E1386E">
        <w:t>Dans le bloc «</w:t>
      </w:r>
      <w:r w:rsidR="009C1916" w:rsidRPr="009C1916">
        <w:t>Présentation du Site</w:t>
      </w:r>
      <w:r w:rsidR="00E1386E" w:rsidRPr="00E1386E">
        <w:t xml:space="preserve">», la liste </w:t>
      </w:r>
      <w:r w:rsidR="00E92490">
        <w:t xml:space="preserve">de </w:t>
      </w:r>
      <w:r w:rsidR="00E1386E" w:rsidRPr="00E1386E">
        <w:t>«</w:t>
      </w:r>
      <w:r w:rsidR="00D66AB8" w:rsidRPr="00D66AB8">
        <w:t xml:space="preserve">Le projet « Optimiser les Parcours de Santé du Traumatisé Crânien » (Projet </w:t>
      </w:r>
      <w:proofErr w:type="spellStart"/>
      <w:r w:rsidR="00D66AB8" w:rsidRPr="00D66AB8">
        <w:t>OptimiPS</w:t>
      </w:r>
      <w:proofErr w:type="spellEnd"/>
      <w:r w:rsidR="00D66AB8" w:rsidRPr="00D66AB8">
        <w:t xml:space="preserve">-TC) est porté </w:t>
      </w:r>
      <w:r w:rsidR="00D66AB8" w:rsidRPr="00D66AB8">
        <w:lastRenderedPageBreak/>
        <w:t>par </w:t>
      </w:r>
      <w:r w:rsidR="00E1386E" w:rsidRPr="00E1386E">
        <w:t xml:space="preserve">» est simulée avec </w:t>
      </w:r>
      <w:r w:rsidR="00D627DF">
        <w:t>l’utilisation de la balise</w:t>
      </w:r>
      <w:r w:rsidR="00E1386E" w:rsidRPr="00E1386E">
        <w:t xml:space="preserve"> </w:t>
      </w:r>
      <w:r w:rsidR="002253B2" w:rsidRPr="002253B2">
        <w:rPr>
          <w:rStyle w:val="Codeenligne"/>
        </w:rPr>
        <w:t>&lt;p&gt;</w:t>
      </w:r>
      <w:r w:rsidR="00E1386E" w:rsidRPr="00E1386E">
        <w:t>. </w:t>
      </w:r>
      <w:r w:rsidR="00E1386E" w:rsidRPr="00E1386E">
        <w:br/>
        <w:t xml:space="preserve">Utiliser une liste sémantique </w:t>
      </w:r>
      <w:r w:rsidR="00E1386E" w:rsidRPr="00E1386E">
        <w:rPr>
          <w:rStyle w:val="Codeenligne"/>
        </w:rPr>
        <w:t>&lt;ul&gt;&lt;li&gt;</w:t>
      </w:r>
      <w:r w:rsidR="00E1386E" w:rsidRPr="00E1386E">
        <w:t>.</w:t>
      </w:r>
    </w:p>
    <w:p w14:paraId="63265588" w14:textId="2B8A0FDB" w:rsidR="0070265C" w:rsidRPr="007C0930" w:rsidRDefault="0070265C" w:rsidP="0070265C">
      <w:pPr>
        <w:pStyle w:val="Titre2"/>
      </w:pPr>
      <w:bookmarkStart w:id="53" w:name="_Toc211384828"/>
      <w:bookmarkStart w:id="54" w:name="_Hlk64363662"/>
      <w:r w:rsidRPr="007C0930">
        <w:t>Présentation de l’information</w:t>
      </w:r>
      <w:bookmarkEnd w:id="53"/>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0F1C2415" w14:textId="2F221F0D" w:rsidR="00165C70" w:rsidRPr="007C0930" w:rsidRDefault="00165C70" w:rsidP="00165C70">
      <w:pPr>
        <w:pStyle w:val="Titre3"/>
      </w:pPr>
      <w:bookmarkStart w:id="55" w:name="_Toc211384829"/>
      <w:r w:rsidRPr="007C0930">
        <w:t>Personnalisation de l’affichage</w:t>
      </w:r>
      <w:bookmarkEnd w:id="55"/>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5681A863"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Pr="007C0930" w:rsidRDefault="00CF7004" w:rsidP="00CF7004">
      <w:pPr>
        <w:rPr>
          <w:b/>
          <w:bCs/>
        </w:rPr>
      </w:pPr>
      <w:r w:rsidRPr="007C0930">
        <w:rPr>
          <w:b/>
          <w:bCs/>
        </w:rPr>
        <w:t>Contenus impactés :</w:t>
      </w:r>
    </w:p>
    <w:p w14:paraId="54255A2B" w14:textId="4A98CECA" w:rsidR="00CF7004" w:rsidRPr="00A93E67" w:rsidRDefault="00274124" w:rsidP="00CF7004">
      <w:pPr>
        <w:pStyle w:val="Listepuces"/>
        <w:rPr>
          <w:rStyle w:val="Accentuation"/>
        </w:rPr>
      </w:pPr>
      <w:r>
        <w:rPr>
          <w:rStyle w:val="Accentuation"/>
        </w:rPr>
        <w:lastRenderedPageBreak/>
        <w:t>Toutes les pages</w:t>
      </w:r>
      <w:r w:rsidR="00CF7004" w:rsidRPr="00A93E67">
        <w:rPr>
          <w:rStyle w:val="Accentuation"/>
        </w:rPr>
        <w:t> :</w:t>
      </w:r>
    </w:p>
    <w:p w14:paraId="3FD739B0" w14:textId="06931C38" w:rsidR="00CF7004" w:rsidRDefault="00BE453C" w:rsidP="007D4653">
      <w:pPr>
        <w:pStyle w:val="Listepuces"/>
        <w:tabs>
          <w:tab w:val="clear" w:pos="567"/>
          <w:tab w:val="num" w:pos="992"/>
        </w:tabs>
        <w:ind w:left="850"/>
      </w:pPr>
      <w:r>
        <w:t>Impact :</w:t>
      </w:r>
      <w:r w:rsidR="00CF7004">
        <w:t xml:space="preserve"> </w:t>
      </w:r>
      <w:r w:rsidR="00274124">
        <w:t>Majeur</w:t>
      </w:r>
      <w:r w:rsidR="00274124">
        <w:br/>
      </w:r>
      <w:r w:rsidR="00F31D19" w:rsidRPr="008067B3">
        <w:t>En résolution inférieure à 1280px, lorsque les propriétés d’espacement sont redéfinies, le lien « Nous contacter » dans le pied de page chevauche la bordure et devient illisible</w:t>
      </w:r>
      <w:r w:rsidR="00C105C6" w:rsidRPr="008067B3">
        <w:t>.</w:t>
      </w:r>
      <w:r w:rsidR="00274124" w:rsidRPr="008067B3">
        <w:br/>
        <w:t>Corriger le CSS.</w:t>
      </w:r>
    </w:p>
    <w:p w14:paraId="16E56625" w14:textId="102211D3" w:rsidR="00F8189F" w:rsidRPr="00A93E67" w:rsidRDefault="00F8189F" w:rsidP="00F8189F">
      <w:pPr>
        <w:pStyle w:val="Listepuces"/>
        <w:rPr>
          <w:rStyle w:val="Accentuation"/>
        </w:rPr>
      </w:pPr>
      <w:r>
        <w:rPr>
          <w:rStyle w:val="Accentuation"/>
        </w:rPr>
        <w:t>Accueil</w:t>
      </w:r>
      <w:r w:rsidRPr="00A93E67">
        <w:rPr>
          <w:rStyle w:val="Accentuation"/>
        </w:rPr>
        <w:t> :</w:t>
      </w:r>
    </w:p>
    <w:p w14:paraId="2787917E" w14:textId="492E83CF" w:rsidR="00F8189F" w:rsidRDefault="00F8189F" w:rsidP="00F8189F">
      <w:pPr>
        <w:pStyle w:val="Listepuces"/>
        <w:tabs>
          <w:tab w:val="clear" w:pos="567"/>
          <w:tab w:val="num" w:pos="992"/>
        </w:tabs>
        <w:ind w:left="850"/>
      </w:pPr>
      <w:r>
        <w:t>Impact : Majeur</w:t>
      </w:r>
      <w:r w:rsidR="007E69FF">
        <w:br/>
      </w:r>
      <w:r w:rsidR="007E69FF" w:rsidRPr="008067B3">
        <w:t xml:space="preserve">Dans </w:t>
      </w:r>
      <w:r w:rsidR="000110A2" w:rsidRPr="008067B3">
        <w:t>le bloc « Proche de vous » et l</w:t>
      </w:r>
      <w:r w:rsidR="007E69FF" w:rsidRPr="008067B3">
        <w:t>orsque les propriétés d’espacement sont redéfinies</w:t>
      </w:r>
      <w:r w:rsidR="000110A2" w:rsidRPr="008067B3">
        <w:t> :</w:t>
      </w:r>
      <w:r w:rsidRPr="008067B3">
        <w:br/>
      </w:r>
      <w:r w:rsidR="00AB5634" w:rsidRPr="008067B3">
        <w:t>En résolution inférieur à</w:t>
      </w:r>
      <w:r w:rsidR="00776E3A" w:rsidRPr="008067B3">
        <w:t xml:space="preserve"> 790px, le titre </w:t>
      </w:r>
      <w:r w:rsidR="00F3419A" w:rsidRPr="008067B3">
        <w:t xml:space="preserve">« Professionnels de </w:t>
      </w:r>
      <w:r w:rsidR="00E7406B" w:rsidRPr="008067B3">
        <w:t>santé chevauche</w:t>
      </w:r>
      <w:r w:rsidR="00D21FAE" w:rsidRPr="008067B3">
        <w:t xml:space="preserve"> avec l’image de la carte.</w:t>
      </w:r>
      <w:r w:rsidR="00D21FAE" w:rsidRPr="008067B3">
        <w:br/>
        <w:t xml:space="preserve">En </w:t>
      </w:r>
      <w:r w:rsidR="00E7406B" w:rsidRPr="008067B3">
        <w:t>résolution</w:t>
      </w:r>
      <w:r w:rsidR="00D21FAE" w:rsidRPr="008067B3">
        <w:t xml:space="preserve"> </w:t>
      </w:r>
      <w:r w:rsidR="00A1748C" w:rsidRPr="008067B3">
        <w:t>inferieur à 355px</w:t>
      </w:r>
      <w:r w:rsidR="00D21FAE" w:rsidRPr="008067B3">
        <w:t xml:space="preserve">, </w:t>
      </w:r>
      <w:r w:rsidR="00E349EB" w:rsidRPr="008067B3">
        <w:t>le titre du bloc « Focus sur l’actualité » chevauche avec l’image de la carte.</w:t>
      </w:r>
      <w:r w:rsidR="004663E5" w:rsidRPr="008067B3">
        <w:br/>
        <w:t xml:space="preserve">Corriger </w:t>
      </w:r>
      <w:r w:rsidR="00CD0645" w:rsidRPr="008067B3">
        <w:t>le</w:t>
      </w:r>
      <w:r w:rsidR="004663E5" w:rsidRPr="008067B3">
        <w:t xml:space="preserve"> CSS</w:t>
      </w:r>
      <w:r w:rsidR="00CD0645" w:rsidRPr="008067B3">
        <w:t>.</w:t>
      </w:r>
    </w:p>
    <w:p w14:paraId="59B9C928" w14:textId="540021FF" w:rsidR="00FE7005" w:rsidRPr="007C0930" w:rsidRDefault="00FE7005" w:rsidP="00FE7005">
      <w:pPr>
        <w:pStyle w:val="Titre3"/>
      </w:pPr>
      <w:bookmarkStart w:id="56" w:name="_Toc161995390"/>
      <w:r w:rsidRPr="007C0930">
        <w:t>Visibilité des liens par rapport au texte environnant</w:t>
      </w:r>
      <w:bookmarkEnd w:id="56"/>
    </w:p>
    <w:p w14:paraId="4766EBFB" w14:textId="77777777" w:rsidR="00FE7005" w:rsidRPr="007C0930" w:rsidRDefault="00FE7005" w:rsidP="00FE7005">
      <w:r w:rsidRPr="007C0930">
        <w:rPr>
          <w:b/>
          <w:bCs/>
        </w:rPr>
        <w:t>Problème utilisateur :</w:t>
      </w:r>
      <w:r w:rsidRPr="007C0930">
        <w:t xml:space="preserve"> </w:t>
      </w:r>
      <w:r w:rsidRPr="013218B6">
        <w:rPr>
          <w:rFonts w:eastAsia="Arial" w:cs="Arial"/>
          <w:noProof/>
          <w:szCs w:val="26"/>
        </w:rPr>
        <w:t xml:space="preserve">Les déficients visuels pourraient ignorer des liens, dont la nature ne serait pas évidente, si ces derniers ne sont pas visuellement discernables du reste du texte dans lequel ils sont insérés. Dans une moindre mesure les handicapés mentaux pourraient également </w:t>
      </w:r>
      <w:r>
        <w:rPr>
          <w:rFonts w:eastAsia="Arial" w:cs="Arial"/>
          <w:noProof/>
          <w:szCs w:val="26"/>
        </w:rPr>
        <w:t>rencontrer</w:t>
      </w:r>
      <w:r w:rsidRPr="013218B6">
        <w:rPr>
          <w:rFonts w:eastAsia="Arial" w:cs="Arial"/>
          <w:noProof/>
          <w:szCs w:val="26"/>
        </w:rPr>
        <w:t xml:space="preserve"> des difficultés dans le même genre de situation.</w:t>
      </w:r>
    </w:p>
    <w:p w14:paraId="5277DDF7" w14:textId="242511C0" w:rsidR="00FE7005" w:rsidRPr="007C0930" w:rsidRDefault="00FE7005" w:rsidP="00FE7005">
      <w:pPr>
        <w:pStyle w:val="Titre4"/>
        <w:rPr>
          <w:lang w:eastAsia="fr-FR"/>
        </w:rPr>
      </w:pPr>
      <w:r w:rsidRPr="007C0930">
        <w:rPr>
          <w:lang w:eastAsia="fr-FR"/>
        </w:rPr>
        <w:t>Critère 10.6. Dans chaque page web, chaque lien dont la nature n’est pas évidente est-il visible par rapport au texte environnant ?</w:t>
      </w:r>
    </w:p>
    <w:p w14:paraId="5B8B2824" w14:textId="77777777" w:rsidR="00FE7005" w:rsidRPr="007C0930" w:rsidRDefault="00FE7005" w:rsidP="00FE7005">
      <w:pPr>
        <w:rPr>
          <w:b/>
          <w:bCs/>
        </w:rPr>
      </w:pPr>
      <w:r w:rsidRPr="007C0930">
        <w:rPr>
          <w:b/>
          <w:bCs/>
        </w:rPr>
        <w:t>Contenus impactés :</w:t>
      </w:r>
    </w:p>
    <w:p w14:paraId="048FDE00" w14:textId="7047DF0E" w:rsidR="00FE7005" w:rsidRPr="00A93E67" w:rsidRDefault="005E63BD" w:rsidP="00FE7005">
      <w:pPr>
        <w:pStyle w:val="Listepuces"/>
        <w:rPr>
          <w:rStyle w:val="Accentuation"/>
        </w:rPr>
      </w:pPr>
      <w:r>
        <w:rPr>
          <w:rStyle w:val="Accentuation"/>
        </w:rPr>
        <w:t>Toutes les pages</w:t>
      </w:r>
      <w:r w:rsidR="00FE7005" w:rsidRPr="00A93E67">
        <w:rPr>
          <w:rStyle w:val="Accentuation"/>
        </w:rPr>
        <w:t> :</w:t>
      </w:r>
    </w:p>
    <w:p w14:paraId="1E444F37" w14:textId="485DB136" w:rsidR="00FE7005" w:rsidRPr="007C0930" w:rsidRDefault="00FE7005" w:rsidP="00FE7005">
      <w:pPr>
        <w:pStyle w:val="Listepuces"/>
        <w:tabs>
          <w:tab w:val="clear" w:pos="567"/>
          <w:tab w:val="num" w:pos="992"/>
        </w:tabs>
        <w:ind w:left="850"/>
      </w:pPr>
      <w:r>
        <w:t xml:space="preserve">Impact : </w:t>
      </w:r>
      <w:r w:rsidR="005E63BD">
        <w:t>Majeur</w:t>
      </w:r>
      <w:r w:rsidR="005E63BD">
        <w:br/>
      </w:r>
      <w:r w:rsidR="005E63BD" w:rsidRPr="005E63BD">
        <w:t>Dans le fil d'Ariane, les textes cliquables ne sont pas distinguables des textes non cliquables.</w:t>
      </w:r>
      <w:r w:rsidR="005E63BD" w:rsidRPr="005E63BD">
        <w:br/>
        <w:t>Passer le texte non cliquable en gras</w:t>
      </w:r>
      <w:r w:rsidR="005E63BD">
        <w:t>.</w:t>
      </w:r>
    </w:p>
    <w:p w14:paraId="3027A086" w14:textId="7666863A" w:rsidR="00165C70" w:rsidRPr="007C0930" w:rsidRDefault="00165C70" w:rsidP="00165C70">
      <w:pPr>
        <w:pStyle w:val="Titre3"/>
      </w:pPr>
      <w:bookmarkStart w:id="57" w:name="_Toc211384830"/>
      <w:r w:rsidRPr="007C0930">
        <w:t>Visibilité du focus</w:t>
      </w:r>
      <w:bookmarkEnd w:id="57"/>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0CC4D686" w:rsidR="00165C70" w:rsidRPr="007C0930" w:rsidRDefault="00D15C55" w:rsidP="00165C70">
      <w:pPr>
        <w:pStyle w:val="Titre4"/>
        <w:rPr>
          <w:lang w:eastAsia="fr-FR"/>
        </w:rPr>
      </w:pPr>
      <w:r w:rsidRPr="007C0930">
        <w:rPr>
          <w:lang w:eastAsia="fr-FR"/>
        </w:rPr>
        <w:lastRenderedPageBreak/>
        <w:t>Critère 10.7. Dans chaque page web, pour chaque élément recevant le focus, la prise de focus est-elle visible ?</w:t>
      </w:r>
    </w:p>
    <w:p w14:paraId="23B34F7B" w14:textId="77777777" w:rsidR="00165C70" w:rsidRPr="007C0930" w:rsidRDefault="00165C70" w:rsidP="00165C70">
      <w:pPr>
        <w:rPr>
          <w:b/>
          <w:bCs/>
        </w:rPr>
      </w:pPr>
      <w:r w:rsidRPr="007C0930">
        <w:rPr>
          <w:b/>
          <w:bCs/>
        </w:rPr>
        <w:t>Contenus impactés :</w:t>
      </w:r>
    </w:p>
    <w:p w14:paraId="74D52DBC" w14:textId="5426F058" w:rsidR="0040162E" w:rsidRPr="00A93E67" w:rsidRDefault="002F2CF7" w:rsidP="0040162E">
      <w:pPr>
        <w:pStyle w:val="Listepuces"/>
        <w:rPr>
          <w:rStyle w:val="Accentuation"/>
        </w:rPr>
      </w:pPr>
      <w:r>
        <w:rPr>
          <w:rStyle w:val="Accentuation"/>
        </w:rPr>
        <w:t>Toutes les pages</w:t>
      </w:r>
      <w:r w:rsidR="0040162E" w:rsidRPr="00A93E67">
        <w:rPr>
          <w:rStyle w:val="Accentuation"/>
        </w:rPr>
        <w:t> :</w:t>
      </w:r>
    </w:p>
    <w:p w14:paraId="4F074F41" w14:textId="296E53AE" w:rsidR="00BD5F32" w:rsidRDefault="00D90506" w:rsidP="002F71D9">
      <w:pPr>
        <w:pStyle w:val="Listepuces"/>
        <w:tabs>
          <w:tab w:val="clear" w:pos="567"/>
          <w:tab w:val="num" w:pos="992"/>
        </w:tabs>
        <w:ind w:left="850"/>
      </w:pPr>
      <w:r>
        <w:t>Impact :</w:t>
      </w:r>
      <w:r w:rsidR="006C1472">
        <w:t xml:space="preserve"> </w:t>
      </w:r>
      <w:r w:rsidR="002F2CF7">
        <w:t>Majeur</w:t>
      </w:r>
      <w:r w:rsidR="001C2DE7">
        <w:br/>
      </w:r>
      <w:r w:rsidR="00AD2765" w:rsidRPr="00AD2765">
        <w:t>Dans l’en-tête, la prise de focus n’est pas visible sur les liens des logos et sur l’icône de recherche.</w:t>
      </w:r>
      <w:r w:rsidR="001F4786">
        <w:br/>
      </w:r>
      <w:r w:rsidR="001F4786" w:rsidRPr="004C514D">
        <w:t xml:space="preserve">Corriger la propriété CSS </w:t>
      </w:r>
      <w:r w:rsidR="001F4786" w:rsidRPr="004C514D">
        <w:rPr>
          <w:rStyle w:val="Codeenligne"/>
        </w:rPr>
        <w:t>outline</w:t>
      </w:r>
    </w:p>
    <w:p w14:paraId="6CEABF28" w14:textId="625A33AA" w:rsidR="001717C5" w:rsidRDefault="001F4786" w:rsidP="002F71D9">
      <w:pPr>
        <w:pStyle w:val="Listepuces"/>
        <w:tabs>
          <w:tab w:val="clear" w:pos="567"/>
          <w:tab w:val="num" w:pos="992"/>
        </w:tabs>
        <w:ind w:left="850"/>
      </w:pPr>
      <w:r>
        <w:t>Impact : Majeur</w:t>
      </w:r>
      <w:r>
        <w:br/>
      </w:r>
      <w:r w:rsidR="00AD2765" w:rsidRPr="00AD2765">
        <w:t xml:space="preserve">Le même problème est présent sur le lien du logo « </w:t>
      </w:r>
      <w:proofErr w:type="spellStart"/>
      <w:r w:rsidR="00AD2765" w:rsidRPr="00AD2765">
        <w:t>OptimiPS</w:t>
      </w:r>
      <w:proofErr w:type="spellEnd"/>
      <w:r w:rsidR="00AD2765" w:rsidRPr="00AD2765">
        <w:t>-TC » dans le pied de page</w:t>
      </w:r>
      <w:r w:rsidR="00E959D3">
        <w:t>.</w:t>
      </w:r>
      <w:r w:rsidR="004C514D">
        <w:br/>
      </w:r>
      <w:r w:rsidR="004C514D" w:rsidRPr="004C514D">
        <w:t xml:space="preserve">Corriger la propriété CSS </w:t>
      </w:r>
      <w:r w:rsidR="004C514D" w:rsidRPr="004C514D">
        <w:rPr>
          <w:rStyle w:val="Codeenligne"/>
        </w:rPr>
        <w:t>outline</w:t>
      </w:r>
      <w:r w:rsidR="004C514D" w:rsidRPr="004C514D">
        <w:t>.</w:t>
      </w:r>
    </w:p>
    <w:p w14:paraId="6E81B7F4" w14:textId="1E2A1F5D" w:rsidR="00165C70" w:rsidRDefault="001717C5" w:rsidP="001B4FA1">
      <w:pPr>
        <w:pStyle w:val="Listepuces"/>
        <w:tabs>
          <w:tab w:val="clear" w:pos="567"/>
          <w:tab w:val="num" w:pos="992"/>
        </w:tabs>
        <w:ind w:left="850"/>
      </w:pPr>
      <w:r>
        <w:t>Impact : Majeur</w:t>
      </w:r>
      <w:r w:rsidR="002F2CF7">
        <w:br/>
      </w:r>
      <w:r w:rsidR="006F37DE">
        <w:t xml:space="preserve">En </w:t>
      </w:r>
      <w:r w:rsidR="00E15FDE">
        <w:t xml:space="preserve">résolution inférieur à </w:t>
      </w:r>
      <w:r w:rsidR="002F53FC">
        <w:t>370px</w:t>
      </w:r>
      <w:r w:rsidR="00E011F6">
        <w:t>,</w:t>
      </w:r>
      <w:r w:rsidR="006F37DE">
        <w:t xml:space="preserve"> </w:t>
      </w:r>
      <w:r w:rsidR="000F71DA" w:rsidRPr="000F71DA">
        <w:t xml:space="preserve">la liste des options de partage </w:t>
      </w:r>
      <w:r w:rsidR="00CD6AED" w:rsidRPr="000F71DA">
        <w:t>présente</w:t>
      </w:r>
      <w:r w:rsidR="000F71DA" w:rsidRPr="000F71DA">
        <w:t xml:space="preserve"> des problèmes d’affichage</w:t>
      </w:r>
      <w:r w:rsidR="00961B94">
        <w:t> :</w:t>
      </w:r>
      <w:r w:rsidR="00FE28B5">
        <w:t xml:space="preserve"> </w:t>
      </w:r>
      <w:r w:rsidR="00F459C7">
        <w:t>les liens sont partiellement visibles</w:t>
      </w:r>
      <w:r w:rsidR="00FE28B5">
        <w:t xml:space="preserve"> et</w:t>
      </w:r>
      <w:r w:rsidR="000F71DA" w:rsidRPr="000F71DA">
        <w:t xml:space="preserve"> </w:t>
      </w:r>
      <w:r w:rsidR="002848A7">
        <w:t xml:space="preserve">la prise du focus </w:t>
      </w:r>
      <w:r w:rsidR="000F71DA" w:rsidRPr="000F71DA">
        <w:t xml:space="preserve">chevauche le texte. </w:t>
      </w:r>
      <w:r w:rsidR="000F71DA">
        <w:br/>
        <w:t xml:space="preserve">Corriger </w:t>
      </w:r>
      <w:r w:rsidR="000F71DA" w:rsidRPr="000F71DA">
        <w:t>le CSS.</w:t>
      </w:r>
    </w:p>
    <w:p w14:paraId="4095BC3E" w14:textId="137C5AD9" w:rsidR="001717C5" w:rsidRDefault="001717C5" w:rsidP="001B4FA1">
      <w:pPr>
        <w:pStyle w:val="Listepuces"/>
        <w:tabs>
          <w:tab w:val="clear" w:pos="567"/>
          <w:tab w:val="num" w:pos="992"/>
        </w:tabs>
        <w:ind w:left="850"/>
      </w:pPr>
      <w:r>
        <w:t>Impact : Majeur</w:t>
      </w:r>
      <w:r>
        <w:br/>
      </w:r>
      <w:r w:rsidR="00301827">
        <w:t xml:space="preserve">En </w:t>
      </w:r>
      <w:r w:rsidR="008D3319">
        <w:t xml:space="preserve">résolution inférieur à </w:t>
      </w:r>
      <w:r w:rsidR="008D3319">
        <w:t>1280</w:t>
      </w:r>
      <w:r w:rsidR="008D3319">
        <w:t>px</w:t>
      </w:r>
      <w:r w:rsidR="00301827">
        <w:t>, sur l</w:t>
      </w:r>
      <w:r w:rsidRPr="000F71DA">
        <w:t xml:space="preserve">e lien « Conformité RGAA » </w:t>
      </w:r>
      <w:r w:rsidR="00301827">
        <w:t>dans le</w:t>
      </w:r>
      <w:r>
        <w:t xml:space="preserve"> </w:t>
      </w:r>
      <w:r w:rsidRPr="000F71DA">
        <w:t>pied de page</w:t>
      </w:r>
      <w:r w:rsidR="00E64F56">
        <w:t xml:space="preserve">, la prise de focus </w:t>
      </w:r>
      <w:r w:rsidR="00E64F56" w:rsidRPr="000F71DA">
        <w:t>chevauche</w:t>
      </w:r>
      <w:r w:rsidR="00E64F56">
        <w:t xml:space="preserve"> avec le texte.</w:t>
      </w:r>
      <w:r w:rsidR="00482D07">
        <w:br/>
      </w:r>
      <w:r w:rsidR="00482D07" w:rsidRPr="004C514D">
        <w:t xml:space="preserve">Corriger la propriété CSS </w:t>
      </w:r>
      <w:r w:rsidR="00482D07" w:rsidRPr="004C514D">
        <w:rPr>
          <w:rStyle w:val="Codeenligne"/>
        </w:rPr>
        <w:t>outline</w:t>
      </w:r>
      <w:r w:rsidR="00482D07">
        <w:rPr>
          <w:rStyle w:val="Codeenligne"/>
        </w:rPr>
        <w:t>.</w:t>
      </w:r>
    </w:p>
    <w:p w14:paraId="1D5439AD" w14:textId="66B2A2C6" w:rsidR="00E2452A" w:rsidRPr="00A93E67" w:rsidRDefault="00D36369" w:rsidP="00E2452A">
      <w:pPr>
        <w:pStyle w:val="Listepuces"/>
        <w:rPr>
          <w:rStyle w:val="Accentuation"/>
        </w:rPr>
      </w:pPr>
      <w:r>
        <w:rPr>
          <w:rStyle w:val="Accentuation"/>
        </w:rPr>
        <w:t>Page d’a</w:t>
      </w:r>
      <w:r w:rsidR="00E2452A">
        <w:rPr>
          <w:rStyle w:val="Accentuation"/>
        </w:rPr>
        <w:t>ccueil</w:t>
      </w:r>
      <w:r w:rsidR="00E2452A" w:rsidRPr="00A93E67">
        <w:rPr>
          <w:rStyle w:val="Accentuation"/>
        </w:rPr>
        <w:t> :</w:t>
      </w:r>
    </w:p>
    <w:p w14:paraId="3E8CB5DB" w14:textId="43C21BDB" w:rsidR="00567853" w:rsidRDefault="00E2452A" w:rsidP="00911A51">
      <w:pPr>
        <w:pStyle w:val="Listepuces"/>
        <w:tabs>
          <w:tab w:val="clear" w:pos="567"/>
          <w:tab w:val="num" w:pos="992"/>
        </w:tabs>
        <w:ind w:left="850"/>
      </w:pPr>
      <w:r>
        <w:t>Impact : Majeur</w:t>
      </w:r>
      <w:r w:rsidR="006F37DE">
        <w:br/>
      </w:r>
      <w:r w:rsidR="00F84860" w:rsidRPr="00F84860">
        <w:t xml:space="preserve">En </w:t>
      </w:r>
      <w:r w:rsidR="00B61CF7">
        <w:t>résolution inférieur à 3</w:t>
      </w:r>
      <w:r w:rsidR="00B61CF7">
        <w:t>65</w:t>
      </w:r>
      <w:r w:rsidR="00B61CF7">
        <w:t>px</w:t>
      </w:r>
      <w:r w:rsidR="00F84860" w:rsidRPr="00F84860">
        <w:t>, dans l’en-tête, le logo « ARS » et l’icône de recherche se chevauchent.</w:t>
      </w:r>
      <w:r w:rsidR="00686308">
        <w:br/>
        <w:t>En plus, la prise du focus du lien du logo « ARS » est invisible (blanc / blanc).</w:t>
      </w:r>
      <w:r w:rsidR="00F84860">
        <w:br/>
      </w:r>
      <w:r w:rsidR="00F84860" w:rsidRPr="00F84860">
        <w:t>Corriger le CSS.</w:t>
      </w:r>
    </w:p>
    <w:p w14:paraId="67AE1B25" w14:textId="63B72207" w:rsidR="00E2452A" w:rsidRDefault="00D03051" w:rsidP="00E763D2">
      <w:pPr>
        <w:pStyle w:val="Listepuces"/>
        <w:tabs>
          <w:tab w:val="clear" w:pos="567"/>
          <w:tab w:val="num" w:pos="992"/>
        </w:tabs>
        <w:ind w:left="850"/>
      </w:pPr>
      <w:r w:rsidRPr="00D03051">
        <w:t>Dans le bloc « Proche de vous », la prise de focus n’est pas visible sur les menus déroulants « Spécialité » et « Département », ni sur le lien image de la carte.</w:t>
      </w:r>
      <w:r w:rsidR="009E627C">
        <w:br/>
      </w:r>
      <w:r w:rsidRPr="00D03051">
        <w:t>Corriger le CSS</w:t>
      </w:r>
      <w:r w:rsidR="00087F4E">
        <w:t>.</w:t>
      </w:r>
    </w:p>
    <w:p w14:paraId="2A713F4C" w14:textId="74E00F9D" w:rsidR="000A3DC2" w:rsidRPr="007C0930" w:rsidRDefault="000A3DC2" w:rsidP="000A3DC2">
      <w:pPr>
        <w:pStyle w:val="Titre2"/>
      </w:pPr>
      <w:bookmarkStart w:id="58" w:name="_Toc211384831"/>
      <w:bookmarkEnd w:id="54"/>
      <w:r w:rsidRPr="007C0930">
        <w:lastRenderedPageBreak/>
        <w:t>Navigation</w:t>
      </w:r>
      <w:bookmarkEnd w:id="58"/>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0D92CC4F" w:rsidR="000A3DC2" w:rsidRPr="007C0930" w:rsidRDefault="000A3DC2" w:rsidP="000A3DC2">
      <w:pPr>
        <w:pStyle w:val="Titre3"/>
      </w:pPr>
      <w:bookmarkStart w:id="59" w:name="_Toc211384832"/>
      <w:r w:rsidRPr="007C0930">
        <w:t>Systèmes de navigation de la page</w:t>
      </w:r>
      <w:bookmarkEnd w:id="59"/>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69408543" w14:textId="6BB9F39D" w:rsidR="0043625C" w:rsidRPr="007C0930" w:rsidRDefault="0043625C" w:rsidP="0043625C">
      <w:pPr>
        <w:pStyle w:val="Titre4"/>
      </w:pPr>
      <w:r w:rsidRPr="007C0930">
        <w:t>Critère 12.7. Dans chaque page web, un lien d’évitement ou d’accès rapide à la zone de contenu principal est-il présent (hors cas particuliers) ?</w:t>
      </w:r>
    </w:p>
    <w:p w14:paraId="7B4C6777" w14:textId="77777777" w:rsidR="000A3DC2" w:rsidRPr="007C0930" w:rsidRDefault="000A3DC2" w:rsidP="000A3DC2">
      <w:pPr>
        <w:rPr>
          <w:b/>
          <w:bCs/>
        </w:rPr>
      </w:pPr>
      <w:r w:rsidRPr="007C0930">
        <w:rPr>
          <w:b/>
          <w:bCs/>
        </w:rPr>
        <w:t>Contenus impactés :</w:t>
      </w:r>
    </w:p>
    <w:p w14:paraId="4E694C91" w14:textId="33F1B9DC" w:rsidR="00D71FCE" w:rsidRPr="00A93E67" w:rsidRDefault="00C33B7D" w:rsidP="00D71FCE">
      <w:pPr>
        <w:pStyle w:val="Listepuces"/>
        <w:rPr>
          <w:rStyle w:val="Accentuation"/>
        </w:rPr>
      </w:pPr>
      <w:r>
        <w:rPr>
          <w:rStyle w:val="Accentuation"/>
        </w:rPr>
        <w:t>Toutes les pages</w:t>
      </w:r>
      <w:r w:rsidR="00D71FCE" w:rsidRPr="00A93E67">
        <w:rPr>
          <w:rStyle w:val="Accentuation"/>
        </w:rPr>
        <w:t> :</w:t>
      </w:r>
    </w:p>
    <w:p w14:paraId="16841044" w14:textId="6099B532" w:rsidR="000A3DC2" w:rsidRPr="007C0930" w:rsidRDefault="00D90506" w:rsidP="00E95547">
      <w:pPr>
        <w:pStyle w:val="Listepuces"/>
        <w:tabs>
          <w:tab w:val="clear" w:pos="567"/>
          <w:tab w:val="num" w:pos="992"/>
        </w:tabs>
        <w:ind w:left="850"/>
      </w:pPr>
      <w:r>
        <w:t>Impact :</w:t>
      </w:r>
      <w:r w:rsidR="006C1472">
        <w:t xml:space="preserve"> </w:t>
      </w:r>
      <w:r w:rsidR="00C33B7D">
        <w:t>Majeur</w:t>
      </w:r>
      <w:r w:rsidR="00C33B7D">
        <w:br/>
      </w:r>
      <w:r w:rsidR="00C33B7D" w:rsidRPr="00C33B7D">
        <w:t>Le site ne possède pas de lien d’évitement ou d’accès rapide vers le contenu principal. </w:t>
      </w:r>
      <w:r w:rsidR="00C33B7D" w:rsidRPr="00C33B7D">
        <w:br/>
        <w:t>Ajouter le lien d’évitement affiché au moins au focus clavier.</w:t>
      </w:r>
    </w:p>
    <w:p w14:paraId="1E6C0701" w14:textId="053216CC" w:rsidR="00EE53E5" w:rsidRPr="007C0930" w:rsidRDefault="00EE53E5" w:rsidP="00EE53E5">
      <w:pPr>
        <w:pStyle w:val="Titre2"/>
      </w:pPr>
      <w:bookmarkStart w:id="60" w:name="_Toc211384833"/>
      <w:r w:rsidRPr="007C0930">
        <w:lastRenderedPageBreak/>
        <w:t>Consultation</w:t>
      </w:r>
      <w:bookmarkEnd w:id="60"/>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64D5161D" w14:textId="2793E65D" w:rsidR="00DA33B9" w:rsidRPr="007C0930" w:rsidRDefault="00DA33B9" w:rsidP="00DA33B9">
      <w:pPr>
        <w:pStyle w:val="Titre3"/>
      </w:pPr>
      <w:bookmarkStart w:id="61" w:name="_Toc211384834"/>
      <w:r w:rsidRPr="007C0930">
        <w:t>Fichiers en téléchargement</w:t>
      </w:r>
      <w:bookmarkEnd w:id="61"/>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5320ACD9" w:rsidR="00DA33B9" w:rsidRDefault="00DA33B9" w:rsidP="00DA33B9">
      <w:pPr>
        <w:pStyle w:val="Titre4"/>
      </w:pPr>
      <w:r w:rsidRPr="007C0930">
        <w:t>Critère 13.3. Dans chaque page web, chaque document bureautique en téléchargement possède-t-il, si nécessaire, une version accessible (hors cas particuliers) ?</w:t>
      </w:r>
    </w:p>
    <w:p w14:paraId="5FBA6909" w14:textId="77777777" w:rsidR="00C14A8F" w:rsidRPr="007C0930" w:rsidRDefault="00C14A8F" w:rsidP="00C14A8F">
      <w:pPr>
        <w:rPr>
          <w:b/>
          <w:bCs/>
        </w:rPr>
      </w:pPr>
      <w:r w:rsidRPr="007C0930">
        <w:rPr>
          <w:b/>
          <w:bCs/>
        </w:rPr>
        <w:t>Contenus impactés :</w:t>
      </w:r>
    </w:p>
    <w:p w14:paraId="0D5C75B5" w14:textId="7112FDB5" w:rsidR="00C14A8F" w:rsidRPr="00A93E67" w:rsidRDefault="00C14A8F" w:rsidP="00C14A8F">
      <w:pPr>
        <w:pStyle w:val="Listepuces"/>
        <w:rPr>
          <w:rStyle w:val="Accentuation"/>
        </w:rPr>
      </w:pPr>
      <w:r w:rsidRPr="00A93E67">
        <w:rPr>
          <w:rStyle w:val="Accentuation"/>
        </w:rPr>
        <w:t xml:space="preserve">Page </w:t>
      </w:r>
      <w:r w:rsidR="00BB6D1F">
        <w:rPr>
          <w:rStyle w:val="Accentuation"/>
        </w:rPr>
        <w:t xml:space="preserve">de contenu 1 </w:t>
      </w:r>
      <w:r w:rsidR="008036E1">
        <w:rPr>
          <w:rStyle w:val="Accentuation"/>
        </w:rPr>
        <w:t>« </w:t>
      </w:r>
      <w:r w:rsidR="00700F1E">
        <w:rPr>
          <w:rStyle w:val="Accentuation"/>
        </w:rPr>
        <w:t>TC modérés et sévères chez l’adulte »</w:t>
      </w:r>
      <w:r w:rsidR="009C19C0">
        <w:rPr>
          <w:rStyle w:val="Accentuation"/>
        </w:rPr>
        <w:t xml:space="preserve"> </w:t>
      </w:r>
      <w:r w:rsidR="009C19C0" w:rsidRPr="009C19C0">
        <w:rPr>
          <w:rStyle w:val="Accentuation"/>
          <w:color w:val="auto"/>
        </w:rPr>
        <w:t>et</w:t>
      </w:r>
      <w:r w:rsidR="009C19C0">
        <w:rPr>
          <w:rStyle w:val="Accentuation"/>
        </w:rPr>
        <w:t xml:space="preserve"> </w:t>
      </w:r>
      <w:r w:rsidR="009C19C0" w:rsidRPr="00A93E67">
        <w:rPr>
          <w:rStyle w:val="Accentuation"/>
        </w:rPr>
        <w:t xml:space="preserve">Page </w:t>
      </w:r>
      <w:r w:rsidR="009C19C0">
        <w:rPr>
          <w:rStyle w:val="Accentuation"/>
        </w:rPr>
        <w:t>de contenu 2 « TC enfants »</w:t>
      </w:r>
      <w:r w:rsidR="00BB6D1F">
        <w:rPr>
          <w:rStyle w:val="Accentuation"/>
        </w:rPr>
        <w:t> </w:t>
      </w:r>
      <w:r w:rsidRPr="00A93E67">
        <w:rPr>
          <w:rStyle w:val="Accentuation"/>
        </w:rPr>
        <w:t> :</w:t>
      </w:r>
    </w:p>
    <w:p w14:paraId="4698C0DD" w14:textId="01884CA8" w:rsidR="00C14A8F" w:rsidRPr="00C14A8F" w:rsidRDefault="00C14A8F" w:rsidP="00334AEF">
      <w:pPr>
        <w:pStyle w:val="Listepuces"/>
        <w:tabs>
          <w:tab w:val="clear" w:pos="567"/>
          <w:tab w:val="num" w:pos="992"/>
        </w:tabs>
        <w:ind w:left="850"/>
      </w:pPr>
      <w:r w:rsidRPr="001B4B0E">
        <w:rPr>
          <w:rStyle w:val="Accentuationintense"/>
        </w:rPr>
        <w:t>Rédactionnel</w:t>
      </w:r>
      <w:r>
        <w:t xml:space="preserve"> - Impact : </w:t>
      </w:r>
      <w:r w:rsidR="001B4B0E">
        <w:t>Majeur</w:t>
      </w:r>
      <w:r w:rsidR="001B4B0E">
        <w:br/>
      </w:r>
      <w:r w:rsidR="008036E1" w:rsidRPr="00700F1E">
        <w:t>Les fichiers PDF de la page comportent plusieurs non-conformités : titre absent des métadonnées, document non balisé, descriptions alternatives, ordre de lecture incohérent… 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62" w:name="_Toc211384835"/>
      <w:bookmarkStart w:id="63" w:name="_Toc61880407"/>
      <w:r w:rsidRPr="007C0930">
        <w:lastRenderedPageBreak/>
        <w:t>Note</w:t>
      </w:r>
      <w:r>
        <w:t>s</w:t>
      </w:r>
      <w:r w:rsidRPr="007C0930">
        <w:t xml:space="preserve"> technique</w:t>
      </w:r>
      <w:r>
        <w:t>s</w:t>
      </w:r>
      <w:bookmarkEnd w:id="62"/>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64" w:name="_Contraste_des_couleurs"/>
      <w:bookmarkStart w:id="65" w:name="_Toc211384836"/>
      <w:bookmarkStart w:id="66" w:name="_Toc61880412"/>
      <w:bookmarkEnd w:id="64"/>
      <w:r>
        <w:t>Contraste des couleurs</w:t>
      </w:r>
      <w:bookmarkEnd w:id="65"/>
    </w:p>
    <w:p w14:paraId="0D18FCBD" w14:textId="77777777" w:rsidR="005C165E" w:rsidRDefault="005C165E" w:rsidP="005C165E">
      <w:pPr>
        <w:pStyle w:val="Titre3"/>
      </w:pPr>
      <w:bookmarkStart w:id="67" w:name="_Toc211384837"/>
      <w:r>
        <w:t>Entre un texte et son arrière-plan</w:t>
      </w:r>
      <w:bookmarkEnd w:id="67"/>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68" w:name="_Toc211384838"/>
      <w:r>
        <w:t>Entre un composant d’interface non-textuel et son arrière-plan, ou au sein d’un élément graphique</w:t>
      </w:r>
      <w:bookmarkEnd w:id="68"/>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0AE76C60" w14:textId="77777777" w:rsidR="005C165E" w:rsidRPr="007C0930" w:rsidRDefault="005C165E" w:rsidP="005C165E">
      <w:pPr>
        <w:pStyle w:val="Titre2"/>
      </w:pPr>
      <w:bookmarkStart w:id="69" w:name="_Images,_alternatives_et"/>
      <w:bookmarkStart w:id="70" w:name="_Toc211384839"/>
      <w:bookmarkEnd w:id="69"/>
      <w:r w:rsidRPr="007C0930">
        <w:t>Images, alternatives et légendes</w:t>
      </w:r>
      <w:bookmarkEnd w:id="70"/>
    </w:p>
    <w:p w14:paraId="6B355499" w14:textId="77777777" w:rsidR="005C165E" w:rsidRPr="007C0930" w:rsidRDefault="005C165E" w:rsidP="005C165E">
      <w:bookmarkStart w:id="71" w:name="_Image_décorative_ou"/>
      <w:bookmarkEnd w:id="71"/>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72" w:name="_Toc211384840"/>
      <w:r w:rsidRPr="007C0930">
        <w:t>Image porteuse d’information</w:t>
      </w:r>
      <w:bookmarkEnd w:id="72"/>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73" w:name="_Image_décorative"/>
      <w:bookmarkStart w:id="74" w:name="_Toc211384841"/>
      <w:bookmarkEnd w:id="73"/>
      <w:r w:rsidRPr="007C0930">
        <w:t>Image décorative</w:t>
      </w:r>
      <w:bookmarkEnd w:id="74"/>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75" w:name="_Image_avec_légende"/>
      <w:bookmarkStart w:id="76" w:name="_Toc211384842"/>
      <w:bookmarkEnd w:id="75"/>
      <w:r w:rsidRPr="007C0930">
        <w:lastRenderedPageBreak/>
        <w:t>Image avec légende</w:t>
      </w:r>
      <w:bookmarkEnd w:id="76"/>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 xml:space="preserve">&lt;figure </w:t>
      </w:r>
      <w:proofErr w:type="spellStart"/>
      <w:r w:rsidRPr="0066448E">
        <w:rPr>
          <w:lang w:val="fr-FR"/>
        </w:rPr>
        <w:t>role</w:t>
      </w:r>
      <w:proofErr w:type="spellEnd"/>
      <w:r w:rsidRPr="0066448E">
        <w:rPr>
          <w:lang w:val="fr-FR"/>
        </w:rPr>
        <w:t>="figure"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w:t>
      </w:r>
      <w:proofErr w:type="spellStart"/>
      <w:r w:rsidRPr="0066448E">
        <w:rPr>
          <w:lang w:val="fr-FR"/>
        </w:rPr>
        <w:t>img</w:t>
      </w:r>
      <w:proofErr w:type="spellEnd"/>
      <w:r w:rsidRPr="0066448E">
        <w:rPr>
          <w:lang w:val="fr-FR"/>
        </w:rPr>
        <w:t xml:space="preserve">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w:t>
      </w:r>
      <w:proofErr w:type="spellStart"/>
      <w:r w:rsidRPr="0066448E">
        <w:rPr>
          <w:lang w:val="fr-FR"/>
        </w:rPr>
        <w:t>figcaption</w:t>
      </w:r>
      <w:proofErr w:type="spellEnd"/>
      <w:r w:rsidRPr="0066448E">
        <w:rPr>
          <w:lang w:val="fr-FR"/>
        </w:rPr>
        <w:t>&gt;Afin de respecter les nouvelles consignes sanitaires, les récréations sont réduites à 10mn, une classe après l’autre&lt;/</w:t>
      </w:r>
      <w:proofErr w:type="spellStart"/>
      <w:r w:rsidRPr="0066448E">
        <w:rPr>
          <w:lang w:val="fr-FR"/>
        </w:rPr>
        <w:t>figcaption</w:t>
      </w:r>
      <w:proofErr w:type="spellEnd"/>
      <w:r w:rsidRPr="0066448E">
        <w:rPr>
          <w:lang w:val="fr-FR"/>
        </w:rPr>
        <w:t>&gt;</w:t>
      </w:r>
    </w:p>
    <w:p w14:paraId="0A98538F" w14:textId="77777777" w:rsidR="005C165E" w:rsidRPr="007C0930" w:rsidRDefault="005C165E" w:rsidP="005C165E">
      <w:pPr>
        <w:pStyle w:val="Code"/>
      </w:pPr>
      <w:r w:rsidRPr="007C0930">
        <w:t>&lt;/figure&gt;</w:t>
      </w:r>
    </w:p>
    <w:p w14:paraId="10CA3E2A" w14:textId="77777777" w:rsidR="005C165E" w:rsidRPr="007C0930" w:rsidRDefault="005C165E" w:rsidP="005C165E">
      <w:pPr>
        <w:pStyle w:val="Titre2"/>
      </w:pPr>
      <w:bookmarkStart w:id="77" w:name="_Toc211384843"/>
      <w:r w:rsidRPr="007C0930">
        <w:t>Liens ou boutons</w:t>
      </w:r>
      <w:bookmarkEnd w:id="66"/>
      <w:bookmarkEnd w:id="77"/>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4F990675" w14:textId="77777777" w:rsidR="002A7422" w:rsidRDefault="002A7422">
      <w:pPr>
        <w:spacing w:before="160" w:after="0" w:line="259" w:lineRule="auto"/>
        <w:rPr>
          <w:rFonts w:ascii="Arial Narrow" w:eastAsiaTheme="majorEastAsia" w:hAnsi="Arial Narrow" w:cstheme="majorBidi"/>
          <w:color w:val="C00000"/>
          <w:kern w:val="28"/>
          <w:sz w:val="52"/>
          <w:szCs w:val="52"/>
          <w14:ligatures w14:val="standard"/>
          <w14:numForm w14:val="oldStyle"/>
        </w:rPr>
      </w:pPr>
      <w:bookmarkStart w:id="78" w:name="_Gabarit_de_conception"/>
      <w:bookmarkStart w:id="79" w:name="_Gabarit_de_conception_1"/>
      <w:bookmarkEnd w:id="78"/>
      <w:bookmarkEnd w:id="79"/>
      <w:r>
        <w:br w:type="page"/>
      </w:r>
    </w:p>
    <w:p w14:paraId="68E78149" w14:textId="77777777" w:rsidR="002A7422" w:rsidRDefault="002A7422">
      <w:pPr>
        <w:spacing w:before="160" w:after="0" w:line="259" w:lineRule="auto"/>
        <w:rPr>
          <w:rFonts w:ascii="Arial Narrow" w:eastAsiaTheme="majorEastAsia" w:hAnsi="Arial Narrow" w:cstheme="majorBidi"/>
          <w:color w:val="C00000"/>
          <w:kern w:val="28"/>
          <w:sz w:val="52"/>
          <w:szCs w:val="52"/>
          <w14:ligatures w14:val="standard"/>
          <w14:numForm w14:val="oldStyle"/>
        </w:rPr>
      </w:pPr>
      <w:r>
        <w:lastRenderedPageBreak/>
        <w:br w:type="page"/>
      </w:r>
    </w:p>
    <w:p w14:paraId="640F2DBE" w14:textId="3C998747" w:rsidR="00750578" w:rsidRDefault="00750578" w:rsidP="0074069F">
      <w:pPr>
        <w:pStyle w:val="Titre1"/>
      </w:pPr>
      <w:bookmarkStart w:id="80" w:name="_Toc211384844"/>
      <w:r>
        <w:lastRenderedPageBreak/>
        <w:t xml:space="preserve">Aide </w:t>
      </w:r>
      <w:r w:rsidR="005A2656">
        <w:t>à la mise en conformité</w:t>
      </w:r>
      <w:bookmarkEnd w:id="80"/>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81" w:name="_Toc211384845"/>
      <w:r>
        <w:t>Critères 1.x : Connaitre le texte alternatif d’une image</w:t>
      </w:r>
      <w:bookmarkEnd w:id="81"/>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82" w:name="_Toc211384846"/>
      <w:r>
        <w:t xml:space="preserve">Afficher le texte alternatif des images </w:t>
      </w:r>
      <w:r w:rsidR="003D034B">
        <w:t>sous</w:t>
      </w:r>
      <w:r>
        <w:t xml:space="preserve"> Google Chrome/Microsoft Edge</w:t>
      </w:r>
      <w:bookmarkEnd w:id="82"/>
    </w:p>
    <w:p w14:paraId="6EC28804" w14:textId="415FC1D9" w:rsidR="00DF417B" w:rsidRDefault="00DF417B" w:rsidP="00DF417B">
      <w:pPr>
        <w:pStyle w:val="Listenumros"/>
        <w:rPr>
          <w:lang w:val="en-US"/>
        </w:rPr>
      </w:pPr>
      <w:r w:rsidRPr="00DF417B">
        <w:rPr>
          <w:lang w:val="en-US"/>
        </w:rPr>
        <w:t xml:space="preserve">Installer </w:t>
      </w:r>
      <w:hyperlink r:id="rId23" w:history="1">
        <w:r w:rsidRPr="00DF417B">
          <w:rPr>
            <w:rStyle w:val="Lienhypertexte"/>
            <w:lang w:val="en-US"/>
          </w:rPr>
          <w:t>Image Alt Text Viewer pour Google Chrome/Microsoft Edge</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24"/>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83" w:name="_Toc211384847"/>
      <w:r>
        <w:t>Comprendre les textes affichés :</w:t>
      </w:r>
      <w:bookmarkEnd w:id="83"/>
    </w:p>
    <w:p w14:paraId="7B30F161" w14:textId="4A1E80F9" w:rsidR="00711560" w:rsidRDefault="007E5C6B" w:rsidP="00711560">
      <w:pPr>
        <w:pStyle w:val="Listepuces"/>
      </w:pPr>
      <w:r>
        <w:t xml:space="preserve">Le texte rouge </w:t>
      </w:r>
      <w:r w:rsidR="00711560">
        <w:t>« </w:t>
      </w:r>
      <w:proofErr w:type="spellStart"/>
      <w:r w:rsidR="00711560" w:rsidRPr="00C55488">
        <w:t>Missing</w:t>
      </w:r>
      <w:proofErr w:type="spellEnd"/>
      <w:r w:rsidR="00711560" w:rsidRPr="00C55488">
        <w:t xml:space="preserve"> alt </w:t>
      </w:r>
      <w:proofErr w:type="spellStart"/>
      <w:r w:rsidR="00711560" w:rsidRPr="00C55488">
        <w:t>attribute</w:t>
      </w:r>
      <w:proofErr w:type="spellEnd"/>
      <w:r w:rsidR="00711560">
        <w:t> » est une erreur indiquant que l’image ne possède pas d’attribut permettant de l’ignorer ou de la décrire</w:t>
      </w:r>
      <w:r w:rsidR="00F16CA2">
        <w:t xml:space="preserve">. Les technologies 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lastRenderedPageBreak/>
        <w:t>Le texte rouge « </w:t>
      </w:r>
      <w:r w:rsidRPr="00C55488">
        <w:t xml:space="preserve">SVG </w:t>
      </w:r>
      <w:proofErr w:type="spellStart"/>
      <w:r w:rsidRPr="00C55488">
        <w:t>missing</w:t>
      </w:r>
      <w:proofErr w:type="spellEnd"/>
      <w:r w:rsidRPr="00C55488">
        <w:t xml:space="preserve"> title and </w:t>
      </w:r>
      <w:proofErr w:type="spellStart"/>
      <w:r w:rsidRPr="00C55488">
        <w:t>desc</w:t>
      </w:r>
      <w:proofErr w:type="spellEnd"/>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proofErr w:type="spellStart"/>
      <w:r w:rsidR="00863BBA" w:rsidRPr="00C55488">
        <w:t>Empty</w:t>
      </w:r>
      <w:proofErr w:type="spellEnd"/>
      <w:r w:rsidR="00863BBA" w:rsidRPr="00C55488">
        <w:t xml:space="preserve"> alt </w:t>
      </w:r>
      <w:proofErr w:type="spellStart"/>
      <w:r w:rsidR="00863BBA" w:rsidRPr="00C55488">
        <w:t>attribute</w:t>
      </w:r>
      <w:proofErr w:type="spellEnd"/>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proofErr w:type="spellStart"/>
      <w:r w:rsidR="000E244B" w:rsidRPr="00C55488">
        <w:t>text</w:t>
      </w:r>
      <w:proofErr w:type="spellEnd"/>
      <w:r w:rsidR="005C0673">
        <w:t> :</w:t>
      </w:r>
      <w:r w:rsidR="000E244B">
        <w:t xml:space="preserve"> …</w:t>
      </w:r>
      <w:r w:rsidR="000B681B">
        <w:t> »</w:t>
      </w:r>
      <w:r w:rsidR="00E52A2D">
        <w:t xml:space="preserve"> et le texte vert « </w:t>
      </w:r>
      <w:r w:rsidR="00E52A2D" w:rsidRPr="00C55488">
        <w:t xml:space="preserve">Alt </w:t>
      </w:r>
      <w:proofErr w:type="spellStart"/>
      <w:r w:rsidR="00E52A2D" w:rsidRPr="00C55488">
        <w:t>text</w:t>
      </w:r>
      <w:proofErr w:type="spellEnd"/>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84" w:name="_Toc211384848"/>
      <w:r>
        <w:t>Critères 3.x : Contrôler le contraste des couleurs</w:t>
      </w:r>
      <w:bookmarkEnd w:id="84"/>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85" w:name="_Toc211384849"/>
      <w:r>
        <w:t xml:space="preserve">Détecter automatiquement les problèmes de contraste </w:t>
      </w:r>
      <w:r w:rsidR="005D643F">
        <w:t xml:space="preserve">entre les textes et leur couleur de fond </w:t>
      </w:r>
      <w:r>
        <w:t>avec Firefox</w:t>
      </w:r>
      <w:bookmarkEnd w:id="85"/>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25"/>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26"/>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lastRenderedPageBreak/>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27"/>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86" w:name="_Toc211384850"/>
      <w:r>
        <w:t xml:space="preserve">Détecter automatiquement les problèmes de contraste entre les textes et leur couleur de fond avec </w:t>
      </w:r>
      <w:r w:rsidR="003C1598">
        <w:t xml:space="preserve">WCAG </w:t>
      </w:r>
      <w:proofErr w:type="spellStart"/>
      <w:r w:rsidR="003C1598">
        <w:t>Contrast</w:t>
      </w:r>
      <w:proofErr w:type="spellEnd"/>
      <w:r w:rsidR="003C1598">
        <w:t xml:space="preserve"> Checker</w:t>
      </w:r>
      <w:bookmarkEnd w:id="86"/>
    </w:p>
    <w:p w14:paraId="31C3CBA8" w14:textId="54A3E01B" w:rsidR="00C26D98" w:rsidRDefault="003C1598" w:rsidP="009B2545">
      <w:pPr>
        <w:pStyle w:val="Listenumros"/>
        <w:numPr>
          <w:ilvl w:val="0"/>
          <w:numId w:val="43"/>
        </w:numPr>
      </w:pPr>
      <w:r>
        <w:t xml:space="preserve">Installer l’extension WCAG </w:t>
      </w:r>
      <w:proofErr w:type="spellStart"/>
      <w:r>
        <w:t>Contrast</w:t>
      </w:r>
      <w:proofErr w:type="spellEnd"/>
      <w:r>
        <w:t xml:space="preserve"> Checker pour </w:t>
      </w:r>
      <w:hyperlink r:id="rId28" w:history="1">
        <w:r w:rsidRPr="00587429">
          <w:rPr>
            <w:rStyle w:val="Lienhypertexte"/>
          </w:rPr>
          <w:t>Firefox</w:t>
        </w:r>
      </w:hyperlink>
      <w:r>
        <w:t xml:space="preserve"> ou </w:t>
      </w:r>
      <w:hyperlink r:id="rId29"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proofErr w:type="spellStart"/>
      <w:r w:rsidRPr="00C55488">
        <w:t>Filter</w:t>
      </w:r>
      <w:proofErr w:type="spellEnd"/>
      <w:r w:rsidRPr="00C55488">
        <w:t>: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lastRenderedPageBreak/>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30"/>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87" w:name="_Toc211384851"/>
      <w:r>
        <w:t xml:space="preserve">Mesurer le contraste </w:t>
      </w:r>
      <w:r w:rsidR="00C26D98">
        <w:t xml:space="preserve">manuellement </w:t>
      </w:r>
      <w:r>
        <w:t>entre 2 éléments non textuels</w:t>
      </w:r>
      <w:bookmarkEnd w:id="87"/>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31" w:history="1">
        <w:proofErr w:type="spellStart"/>
        <w:r w:rsidRPr="00DE33C5">
          <w:rPr>
            <w:rStyle w:val="Lienhypertexte"/>
          </w:rPr>
          <w:t>Color</w:t>
        </w:r>
        <w:proofErr w:type="spellEnd"/>
        <w:r w:rsidRPr="00DE33C5">
          <w:rPr>
            <w:rStyle w:val="Lienhypertexte"/>
          </w:rPr>
          <w:t xml:space="preserve"> </w:t>
        </w:r>
        <w:proofErr w:type="spellStart"/>
        <w:r w:rsidRPr="00DE33C5">
          <w:rPr>
            <w:rStyle w:val="Lienhypertexte"/>
          </w:rPr>
          <w:t>Contrast</w:t>
        </w:r>
        <w:proofErr w:type="spellEnd"/>
        <w:r w:rsidRPr="00DE33C5">
          <w:rPr>
            <w:rStyle w:val="Lienhypertexte"/>
          </w:rPr>
          <w:t xml:space="preserve">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lastRenderedPageBreak/>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32"/>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88" w:name="_Toc211384852"/>
      <w:r>
        <w:t xml:space="preserve">Trouver </w:t>
      </w:r>
      <w:r w:rsidR="00481847">
        <w:t>des couleurs alternatives conformes</w:t>
      </w:r>
      <w:bookmarkEnd w:id="88"/>
    </w:p>
    <w:p w14:paraId="74297CF3" w14:textId="3AD28B54" w:rsidR="00481847" w:rsidRDefault="00481847" w:rsidP="00481847">
      <w:pPr>
        <w:pStyle w:val="Listenumros"/>
        <w:numPr>
          <w:ilvl w:val="0"/>
          <w:numId w:val="41"/>
        </w:numPr>
      </w:pPr>
      <w:r>
        <w:t xml:space="preserve">Se rendre sur </w:t>
      </w:r>
      <w:hyperlink r:id="rId33" w:history="1">
        <w:r w:rsidRPr="002F13E9">
          <w:rPr>
            <w:rStyle w:val="Lienhypertexte"/>
          </w:rPr>
          <w:t xml:space="preserve">le site </w:t>
        </w:r>
        <w:proofErr w:type="spellStart"/>
        <w:r w:rsidR="002F13E9" w:rsidRPr="002F13E9">
          <w:rPr>
            <w:rStyle w:val="Lienhypertexte"/>
          </w:rPr>
          <w:t>Tanaguru</w:t>
        </w:r>
        <w:proofErr w:type="spellEnd"/>
        <w:r w:rsidR="002F13E9" w:rsidRPr="002F13E9">
          <w:rPr>
            <w:rStyle w:val="Lienhypertexte"/>
          </w:rPr>
          <w:t xml:space="preserve"> </w:t>
        </w:r>
        <w:proofErr w:type="spellStart"/>
        <w:r w:rsidR="002F13E9" w:rsidRPr="002F13E9">
          <w:rPr>
            <w:rStyle w:val="Lienhypertexte"/>
          </w:rPr>
          <w:t>Contrast</w:t>
        </w:r>
        <w:proofErr w:type="spellEnd"/>
        <w:r w:rsidR="002F13E9" w:rsidRPr="002F13E9">
          <w:rPr>
            <w:rStyle w:val="Lienhypertexte"/>
          </w:rPr>
          <w:t xml:space="preserve">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 xml:space="preserve">utiliser </w:t>
      </w:r>
      <w:proofErr w:type="spellStart"/>
      <w:r w:rsidR="00614239">
        <w:t>Color</w:t>
      </w:r>
      <w:proofErr w:type="spellEnd"/>
      <w:r w:rsidR="00614239">
        <w:t xml:space="preserve"> </w:t>
      </w:r>
      <w:proofErr w:type="spellStart"/>
      <w:r w:rsidR="00614239">
        <w:t>Contrast</w:t>
      </w:r>
      <w:proofErr w:type="spellEnd"/>
      <w:r w:rsidR="00614239">
        <w:t xml:space="preserve">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34"/>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89" w:name="_Toc211384853"/>
      <w:r>
        <w:lastRenderedPageBreak/>
        <w:t>Critère 9.1 : Vérifier la hiérarchie des titres</w:t>
      </w:r>
      <w:bookmarkEnd w:id="89"/>
    </w:p>
    <w:p w14:paraId="44BEA289" w14:textId="12DEC356" w:rsidR="005F12A1" w:rsidRDefault="005F12A1" w:rsidP="009B2545">
      <w:pPr>
        <w:pStyle w:val="Listenumros"/>
        <w:numPr>
          <w:ilvl w:val="0"/>
          <w:numId w:val="42"/>
        </w:numPr>
      </w:pPr>
      <w:r>
        <w:t xml:space="preserve">Installer l’extension </w:t>
      </w:r>
      <w:proofErr w:type="spellStart"/>
      <w:r>
        <w:t>HeadingsMap</w:t>
      </w:r>
      <w:proofErr w:type="spellEnd"/>
      <w:r>
        <w:t xml:space="preserve"> pour </w:t>
      </w:r>
      <w:hyperlink r:id="rId35" w:history="1">
        <w:r w:rsidRPr="00587429">
          <w:rPr>
            <w:rStyle w:val="Lienhypertexte"/>
          </w:rPr>
          <w:t>Firefox</w:t>
        </w:r>
      </w:hyperlink>
      <w:r>
        <w:t xml:space="preserve"> ou </w:t>
      </w:r>
      <w:hyperlink r:id="rId36"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37"/>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90" w:name="_Toc211384854"/>
      <w:r>
        <w:t>Critère 9.4 : Identifier les citations</w:t>
      </w:r>
      <w:bookmarkEnd w:id="90"/>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91" w:name="_Toc211384855"/>
      <w:r>
        <w:lastRenderedPageBreak/>
        <w:t>Les citations en bloc</w:t>
      </w:r>
      <w:bookmarkEnd w:id="91"/>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38"/>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92" w:name="_Toc211384856"/>
      <w:r>
        <w:t>Les citations en ligne</w:t>
      </w:r>
      <w:bookmarkEnd w:id="92"/>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39"/>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40"/>
                    <a:stretch>
                      <a:fillRect/>
                    </a:stretch>
                  </pic:blipFill>
                  <pic:spPr>
                    <a:xfrm>
                      <a:off x="0" y="0"/>
                      <a:ext cx="6479540" cy="2381885"/>
                    </a:xfrm>
                    <a:prstGeom prst="rect">
                      <a:avLst/>
                    </a:prstGeom>
                  </pic:spPr>
                </pic:pic>
              </a:graphicData>
            </a:graphic>
          </wp:inline>
        </w:drawing>
      </w:r>
    </w:p>
    <w:p w14:paraId="186376CD" w14:textId="3B9DEAB6" w:rsidR="005820C5" w:rsidRDefault="005820C5" w:rsidP="005820C5">
      <w:pPr>
        <w:pStyle w:val="Lgende"/>
      </w:pPr>
      <w:r>
        <w:t xml:space="preserve">Figure </w:t>
      </w:r>
      <w:fldSimple w:instr=" SEQ Figure \* ARABIC ">
        <w:r w:rsidR="009B2B4A">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479540" cy="2029460"/>
                    </a:xfrm>
                    <a:prstGeom prst="rect">
                      <a:avLst/>
                    </a:prstGeom>
                  </pic:spPr>
                </pic:pic>
              </a:graphicData>
            </a:graphic>
          </wp:inline>
        </w:drawing>
      </w:r>
    </w:p>
    <w:p w14:paraId="35A725B3" w14:textId="04467DFB" w:rsidR="005820C5" w:rsidRPr="005820C5" w:rsidRDefault="005820C5" w:rsidP="005820C5">
      <w:pPr>
        <w:pStyle w:val="Lgende"/>
      </w:pPr>
      <w:r>
        <w:t xml:space="preserve">Figure </w:t>
      </w:r>
      <w:fldSimple w:instr=" SEQ Figure \* ARABIC ">
        <w:r w:rsidR="009B2B4A">
          <w:rPr>
            <w:noProof/>
          </w:rPr>
          <w:t>2</w:t>
        </w:r>
      </w:fldSimple>
      <w:r>
        <w:t> : Dans Drupal et TYPO3</w:t>
      </w:r>
    </w:p>
    <w:p w14:paraId="566781FA" w14:textId="0E0D19E4" w:rsidR="00FF1F53" w:rsidRDefault="00FF1F53" w:rsidP="00FF1F53">
      <w:pPr>
        <w:pStyle w:val="Titre2"/>
      </w:pPr>
      <w:bookmarkStart w:id="93" w:name="_Toc211384857"/>
      <w:r>
        <w:t>Critère 13.3 : Vérifier l’accessibilité d’un document PDF</w:t>
      </w:r>
      <w:bookmarkEnd w:id="93"/>
    </w:p>
    <w:p w14:paraId="62CB71B6" w14:textId="137014D1" w:rsidR="009B2545" w:rsidRDefault="001402C8" w:rsidP="00F3444D">
      <w:pPr>
        <w:pStyle w:val="Listenumros"/>
        <w:numPr>
          <w:ilvl w:val="0"/>
          <w:numId w:val="45"/>
        </w:numPr>
      </w:pPr>
      <w:hyperlink r:id="rId42"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94" w:name="_Toc211384858"/>
      <w:r>
        <w:t>Comprendre</w:t>
      </w:r>
      <w:r w:rsidR="00442650">
        <w:t xml:space="preserve"> et corriger</w:t>
      </w:r>
      <w:r>
        <w:t xml:space="preserve"> les erreurs détectées</w:t>
      </w:r>
      <w:bookmarkEnd w:id="94"/>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44" w:history="1">
        <w:proofErr w:type="spellStart"/>
        <w:r w:rsidRPr="0018196F">
          <w:rPr>
            <w:rStyle w:val="Lienhypertexte"/>
          </w:rPr>
          <w:t>AcceDe</w:t>
        </w:r>
        <w:proofErr w:type="spellEnd"/>
        <w:r w:rsidRPr="0018196F">
          <w:rPr>
            <w:rStyle w:val="Lienhypertexte"/>
          </w:rPr>
          <w:t xml:space="preserv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45" w:history="1">
        <w:proofErr w:type="spellStart"/>
        <w:r w:rsidR="00A51897" w:rsidRPr="00A51897">
          <w:rPr>
            <w:rStyle w:val="Lienhypertexte"/>
          </w:rPr>
          <w:t>Tagged</w:t>
        </w:r>
        <w:proofErr w:type="spellEnd"/>
        <w:r w:rsidR="00A51897" w:rsidRPr="00A51897">
          <w:rPr>
            <w:rStyle w:val="Lienhypertexte"/>
          </w:rPr>
          <w:t xml:space="preserve"> PDF (anglais)</w:t>
        </w:r>
      </w:hyperlink>
      <w:r w:rsidR="00A51897">
        <w:t>.</w:t>
      </w:r>
      <w:bookmarkEnd w:id="63"/>
    </w:p>
    <w:p w14:paraId="65CC0672" w14:textId="77777777" w:rsidR="00135AC9" w:rsidRDefault="00135AC9" w:rsidP="00135AC9">
      <w:pPr>
        <w:pStyle w:val="Titre2"/>
      </w:pPr>
      <w:bookmarkStart w:id="95" w:name="_Toc169077625"/>
      <w:bookmarkStart w:id="96" w:name="_Toc211384859"/>
      <w:bookmarkStart w:id="97" w:name="_Hlk92098324"/>
      <w:r>
        <w:lastRenderedPageBreak/>
        <w:t>Information concernant les publications sur les réseaux sociaux</w:t>
      </w:r>
      <w:bookmarkEnd w:id="95"/>
      <w:bookmarkEnd w:id="96"/>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98" w:name="_Toc169077626"/>
      <w:bookmarkStart w:id="99" w:name="_Toc211384860"/>
      <w:r>
        <w:t>Recommandations concernant les images</w:t>
      </w:r>
      <w:bookmarkEnd w:id="98"/>
      <w:bookmarkEnd w:id="99"/>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00" w:name="_Toc169077627"/>
      <w:bookmarkStart w:id="101" w:name="_Toc211384861"/>
      <w:r w:rsidRPr="00B92CAC">
        <w:t>Recommandations</w:t>
      </w:r>
      <w:r>
        <w:t xml:space="preserve"> concernant les émojis</w:t>
      </w:r>
      <w:bookmarkEnd w:id="100"/>
      <w:bookmarkEnd w:id="101"/>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02" w:name="_Toc169077628"/>
      <w:bookmarkStart w:id="103" w:name="_Toc211384862"/>
      <w:r w:rsidRPr="00B92CAC">
        <w:t>Recommandations</w:t>
      </w:r>
      <w:r>
        <w:t xml:space="preserve"> concernant la personnalisation des textes</w:t>
      </w:r>
      <w:bookmarkEnd w:id="102"/>
      <w:bookmarkEnd w:id="103"/>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 xml:space="preserve">Ces sites remplacent vos textes par des caractères mathématiques alphanumériques qui ne sont </w:t>
      </w:r>
      <w:proofErr w:type="gramStart"/>
      <w:r>
        <w:t>ni compris</w:t>
      </w:r>
      <w:proofErr w:type="gramEnd"/>
      <w:r>
        <w:t xml:space="preserve"> ni lus par les technologies d’assistance (plage braille, lecteur d’écran…).</w:t>
      </w:r>
      <w:bookmarkStart w:id="104" w:name="_Hlk116554777"/>
      <w:r>
        <w:t xml:space="preserve"> Certains systèmes d’exploitation peuvent aussi ne pas les prendre en charge et les remplacer des caractères du type carrés barrés.</w:t>
      </w:r>
      <w:bookmarkEnd w:id="97"/>
      <w:bookmarkEnd w:id="104"/>
    </w:p>
    <w:sectPr w:rsidR="00135AC9" w:rsidRPr="00391479" w:rsidSect="00EF0536">
      <w:footerReference w:type="default" r:id="rId46"/>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30EE5DA8" w14:textId="77777777" w:rsidR="00ED7FC0" w:rsidRDefault="00E53C93" w:rsidP="00AA6E64">
      <w:pPr>
        <w:pStyle w:val="Commentaire"/>
      </w:pPr>
      <w:r>
        <w:rPr>
          <w:rStyle w:val="Marquedecommentaire"/>
        </w:rPr>
        <w:annotationRef/>
      </w:r>
      <w:r w:rsidR="00ED7FC0">
        <w:t>MAJ date+version</w:t>
      </w:r>
    </w:p>
  </w:comment>
  <w:comment w:id="1" w:author="Auteur" w:initials="A">
    <w:p w14:paraId="4F0C4B76" w14:textId="77777777" w:rsidR="00583C05" w:rsidRDefault="00583C05" w:rsidP="00222DCB">
      <w:pPr>
        <w:pStyle w:val="Commentaire"/>
      </w:pPr>
      <w:r>
        <w:rPr>
          <w:rStyle w:val="Marquedecommentaire"/>
        </w:rPr>
        <w:annotationRef/>
      </w:r>
      <w:r>
        <w:t>MAJ sommaire</w:t>
      </w:r>
    </w:p>
  </w:comment>
  <w:comment w:id="8" w:author="Auteur" w:initials="A">
    <w:p w14:paraId="0497D954" w14:textId="3E2C8C06" w:rsidR="00E53C93" w:rsidRDefault="00E53C93">
      <w:pPr>
        <w:pStyle w:val="Commentaire"/>
      </w:pPr>
      <w:r>
        <w:rPr>
          <w:rStyle w:val="Marquedecommentaire"/>
        </w:rPr>
        <w:annotationRef/>
      </w:r>
      <w:r>
        <w:t>Maj FF/Chrome à vérifier</w:t>
      </w:r>
    </w:p>
  </w:comment>
  <w:comment w:id="13" w:author="Auteur" w:initials="A">
    <w:p w14:paraId="5B356874" w14:textId="77777777" w:rsidR="002B60CD" w:rsidRDefault="002B60CD" w:rsidP="00950CA1">
      <w:pPr>
        <w:pStyle w:val="Commentaire"/>
      </w:pPr>
      <w:r>
        <w:rPr>
          <w:rStyle w:val="Marquedecommentaire"/>
        </w:rPr>
        <w:annotationRef/>
      </w:r>
      <w:r>
        <w:t>Discours à adapter</w:t>
      </w:r>
    </w:p>
  </w:comment>
  <w:comment w:id="25"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E5DA8" w15:done="0"/>
  <w15:commentEx w15:paraId="4F0C4B76" w15:done="0"/>
  <w15:commentEx w15:paraId="0497D954" w15:done="0"/>
  <w15:commentEx w15:paraId="5B356874" w15:done="0"/>
  <w15:commentEx w15:paraId="2E2575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E5DA8" w16cid:durableId="2564454C"/>
  <w16cid:commentId w16cid:paraId="4F0C4B76" w16cid:durableId="2CFAAE94"/>
  <w16cid:commentId w16cid:paraId="0497D954" w16cid:durableId="2564455F"/>
  <w16cid:commentId w16cid:paraId="5B356874" w16cid:durableId="26406FFA"/>
  <w16cid:commentId w16cid:paraId="2E257547" w16cid:durableId="28650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E0F2" w14:textId="77777777" w:rsidR="00DF3385" w:rsidRDefault="00DF3385">
      <w:pPr>
        <w:spacing w:line="240" w:lineRule="auto"/>
      </w:pPr>
      <w:r>
        <w:separator/>
      </w:r>
    </w:p>
    <w:p w14:paraId="773D6254" w14:textId="77777777" w:rsidR="00DF3385" w:rsidRDefault="00DF3385"/>
  </w:endnote>
  <w:endnote w:type="continuationSeparator" w:id="0">
    <w:p w14:paraId="4DB9DACC" w14:textId="77777777" w:rsidR="00DF3385" w:rsidRDefault="00DF3385">
      <w:pPr>
        <w:spacing w:line="240" w:lineRule="auto"/>
      </w:pPr>
      <w:r>
        <w:continuationSeparator/>
      </w:r>
    </w:p>
    <w:p w14:paraId="6E0BAA75" w14:textId="77777777" w:rsidR="00DF3385" w:rsidRDefault="00DF3385"/>
  </w:endnote>
  <w:endnote w:type="continuationNotice" w:id="1">
    <w:p w14:paraId="57CC0B7B" w14:textId="77777777" w:rsidR="00DF3385" w:rsidRDefault="00DF3385">
      <w:pPr>
        <w:spacing w:line="240" w:lineRule="auto"/>
      </w:pPr>
    </w:p>
    <w:p w14:paraId="49E15B14" w14:textId="77777777" w:rsidR="00DF3385" w:rsidRDefault="00DF3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3DE65" w14:textId="77777777" w:rsidR="00DF3385" w:rsidRDefault="00DF3385">
      <w:pPr>
        <w:spacing w:line="240" w:lineRule="auto"/>
      </w:pPr>
      <w:r>
        <w:separator/>
      </w:r>
    </w:p>
    <w:p w14:paraId="0AE7A4A2" w14:textId="77777777" w:rsidR="00DF3385" w:rsidRDefault="00DF3385"/>
  </w:footnote>
  <w:footnote w:type="continuationSeparator" w:id="0">
    <w:p w14:paraId="63DD2697" w14:textId="77777777" w:rsidR="00DF3385" w:rsidRDefault="00DF3385">
      <w:pPr>
        <w:spacing w:line="240" w:lineRule="auto"/>
      </w:pPr>
      <w:r>
        <w:continuationSeparator/>
      </w:r>
    </w:p>
    <w:p w14:paraId="361E6E02" w14:textId="77777777" w:rsidR="00DF3385" w:rsidRDefault="00DF3385"/>
  </w:footnote>
  <w:footnote w:type="continuationNotice" w:id="1">
    <w:p w14:paraId="6B0F082E" w14:textId="77777777" w:rsidR="00DF3385" w:rsidRDefault="00DF3385">
      <w:pPr>
        <w:spacing w:line="240" w:lineRule="auto"/>
      </w:pPr>
    </w:p>
    <w:p w14:paraId="3AB9BC0E" w14:textId="77777777" w:rsidR="00DF3385" w:rsidRDefault="00DF33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1F52"/>
    <w:rsid w:val="000051A7"/>
    <w:rsid w:val="0000599B"/>
    <w:rsid w:val="00010CB1"/>
    <w:rsid w:val="000110A2"/>
    <w:rsid w:val="0001132E"/>
    <w:rsid w:val="00011854"/>
    <w:rsid w:val="00014DB5"/>
    <w:rsid w:val="000150E9"/>
    <w:rsid w:val="00015858"/>
    <w:rsid w:val="0001592B"/>
    <w:rsid w:val="000214E1"/>
    <w:rsid w:val="0002159D"/>
    <w:rsid w:val="000221A4"/>
    <w:rsid w:val="0002227D"/>
    <w:rsid w:val="0002350D"/>
    <w:rsid w:val="00023826"/>
    <w:rsid w:val="00023F2C"/>
    <w:rsid w:val="000247D6"/>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2E7"/>
    <w:rsid w:val="00054DEC"/>
    <w:rsid w:val="000561EC"/>
    <w:rsid w:val="000570DB"/>
    <w:rsid w:val="000602C3"/>
    <w:rsid w:val="00060A8A"/>
    <w:rsid w:val="00062D6D"/>
    <w:rsid w:val="000640F0"/>
    <w:rsid w:val="000701A0"/>
    <w:rsid w:val="0007109F"/>
    <w:rsid w:val="00071597"/>
    <w:rsid w:val="00072D27"/>
    <w:rsid w:val="00073F5D"/>
    <w:rsid w:val="000740E7"/>
    <w:rsid w:val="0007444D"/>
    <w:rsid w:val="000744A1"/>
    <w:rsid w:val="000751DE"/>
    <w:rsid w:val="000753AD"/>
    <w:rsid w:val="000815A6"/>
    <w:rsid w:val="00082F20"/>
    <w:rsid w:val="00083C22"/>
    <w:rsid w:val="0008504D"/>
    <w:rsid w:val="000851A3"/>
    <w:rsid w:val="000851F5"/>
    <w:rsid w:val="000856CD"/>
    <w:rsid w:val="0008643F"/>
    <w:rsid w:val="0008697B"/>
    <w:rsid w:val="00086E87"/>
    <w:rsid w:val="000871A8"/>
    <w:rsid w:val="00087D57"/>
    <w:rsid w:val="00087F4E"/>
    <w:rsid w:val="00092014"/>
    <w:rsid w:val="00092717"/>
    <w:rsid w:val="00094481"/>
    <w:rsid w:val="00095579"/>
    <w:rsid w:val="00095FDA"/>
    <w:rsid w:val="000A036B"/>
    <w:rsid w:val="000A098E"/>
    <w:rsid w:val="000A3478"/>
    <w:rsid w:val="000A3DC2"/>
    <w:rsid w:val="000A4BF3"/>
    <w:rsid w:val="000A530E"/>
    <w:rsid w:val="000A5A4C"/>
    <w:rsid w:val="000A64E4"/>
    <w:rsid w:val="000A70F8"/>
    <w:rsid w:val="000B4DBB"/>
    <w:rsid w:val="000B66A7"/>
    <w:rsid w:val="000B681B"/>
    <w:rsid w:val="000B6B66"/>
    <w:rsid w:val="000B6C0F"/>
    <w:rsid w:val="000C0F1C"/>
    <w:rsid w:val="000C2025"/>
    <w:rsid w:val="000C3974"/>
    <w:rsid w:val="000C47CA"/>
    <w:rsid w:val="000C5AF3"/>
    <w:rsid w:val="000C62A5"/>
    <w:rsid w:val="000C65ED"/>
    <w:rsid w:val="000C67F8"/>
    <w:rsid w:val="000C6BCA"/>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4910"/>
    <w:rsid w:val="000F6B6B"/>
    <w:rsid w:val="000F71DA"/>
    <w:rsid w:val="0010054D"/>
    <w:rsid w:val="00102341"/>
    <w:rsid w:val="00102A7F"/>
    <w:rsid w:val="00102B4D"/>
    <w:rsid w:val="00103FC4"/>
    <w:rsid w:val="00104675"/>
    <w:rsid w:val="00104BE8"/>
    <w:rsid w:val="00105960"/>
    <w:rsid w:val="001059AC"/>
    <w:rsid w:val="0010680C"/>
    <w:rsid w:val="001073CE"/>
    <w:rsid w:val="0011114A"/>
    <w:rsid w:val="00116F46"/>
    <w:rsid w:val="00117A97"/>
    <w:rsid w:val="00121553"/>
    <w:rsid w:val="001226E5"/>
    <w:rsid w:val="00122701"/>
    <w:rsid w:val="00124EB9"/>
    <w:rsid w:val="00126710"/>
    <w:rsid w:val="00127B07"/>
    <w:rsid w:val="00127B32"/>
    <w:rsid w:val="00127E28"/>
    <w:rsid w:val="0013078C"/>
    <w:rsid w:val="00131463"/>
    <w:rsid w:val="00131CAB"/>
    <w:rsid w:val="00131EB6"/>
    <w:rsid w:val="00132CBB"/>
    <w:rsid w:val="0013453A"/>
    <w:rsid w:val="001357E5"/>
    <w:rsid w:val="00135AC9"/>
    <w:rsid w:val="00136120"/>
    <w:rsid w:val="00136B0A"/>
    <w:rsid w:val="001401AE"/>
    <w:rsid w:val="001402C8"/>
    <w:rsid w:val="00141D64"/>
    <w:rsid w:val="001449B1"/>
    <w:rsid w:val="0014530D"/>
    <w:rsid w:val="00146883"/>
    <w:rsid w:val="00151921"/>
    <w:rsid w:val="00151A0C"/>
    <w:rsid w:val="00151F1C"/>
    <w:rsid w:val="00160C54"/>
    <w:rsid w:val="001612FF"/>
    <w:rsid w:val="00161623"/>
    <w:rsid w:val="00165C70"/>
    <w:rsid w:val="00166477"/>
    <w:rsid w:val="001705A9"/>
    <w:rsid w:val="00170CE4"/>
    <w:rsid w:val="001717C5"/>
    <w:rsid w:val="00173677"/>
    <w:rsid w:val="001739AC"/>
    <w:rsid w:val="00174094"/>
    <w:rsid w:val="001747B9"/>
    <w:rsid w:val="00177460"/>
    <w:rsid w:val="00180B43"/>
    <w:rsid w:val="0018210F"/>
    <w:rsid w:val="001823EC"/>
    <w:rsid w:val="00183EC5"/>
    <w:rsid w:val="00184562"/>
    <w:rsid w:val="001851F0"/>
    <w:rsid w:val="00185A85"/>
    <w:rsid w:val="00186789"/>
    <w:rsid w:val="00186861"/>
    <w:rsid w:val="00190012"/>
    <w:rsid w:val="001918FF"/>
    <w:rsid w:val="00192987"/>
    <w:rsid w:val="00193F60"/>
    <w:rsid w:val="00194A03"/>
    <w:rsid w:val="00194B97"/>
    <w:rsid w:val="001961B8"/>
    <w:rsid w:val="00196889"/>
    <w:rsid w:val="00196894"/>
    <w:rsid w:val="0019796B"/>
    <w:rsid w:val="001A0EC2"/>
    <w:rsid w:val="001A1102"/>
    <w:rsid w:val="001A21B1"/>
    <w:rsid w:val="001A6602"/>
    <w:rsid w:val="001B0015"/>
    <w:rsid w:val="001B0EF3"/>
    <w:rsid w:val="001B4B0E"/>
    <w:rsid w:val="001B73F9"/>
    <w:rsid w:val="001B78C0"/>
    <w:rsid w:val="001C29F2"/>
    <w:rsid w:val="001C2DE7"/>
    <w:rsid w:val="001C3746"/>
    <w:rsid w:val="001C46B7"/>
    <w:rsid w:val="001C5BCB"/>
    <w:rsid w:val="001C7F89"/>
    <w:rsid w:val="001D0255"/>
    <w:rsid w:val="001D0BD1"/>
    <w:rsid w:val="001D0D84"/>
    <w:rsid w:val="001D19E2"/>
    <w:rsid w:val="001D1B9D"/>
    <w:rsid w:val="001D1BFE"/>
    <w:rsid w:val="001D4FC7"/>
    <w:rsid w:val="001D561B"/>
    <w:rsid w:val="001D7074"/>
    <w:rsid w:val="001E0E94"/>
    <w:rsid w:val="001E3FFC"/>
    <w:rsid w:val="001F0405"/>
    <w:rsid w:val="001F1C96"/>
    <w:rsid w:val="001F1E30"/>
    <w:rsid w:val="001F2B8C"/>
    <w:rsid w:val="001F4786"/>
    <w:rsid w:val="001F51E6"/>
    <w:rsid w:val="001F7479"/>
    <w:rsid w:val="002017AC"/>
    <w:rsid w:val="002063C6"/>
    <w:rsid w:val="002067F0"/>
    <w:rsid w:val="00206964"/>
    <w:rsid w:val="00206DAD"/>
    <w:rsid w:val="00207FE0"/>
    <w:rsid w:val="0021397A"/>
    <w:rsid w:val="00214155"/>
    <w:rsid w:val="002148FB"/>
    <w:rsid w:val="00214F85"/>
    <w:rsid w:val="00215478"/>
    <w:rsid w:val="0021576D"/>
    <w:rsid w:val="002160DD"/>
    <w:rsid w:val="0021614A"/>
    <w:rsid w:val="002170DE"/>
    <w:rsid w:val="002175A6"/>
    <w:rsid w:val="00217DD4"/>
    <w:rsid w:val="0022060F"/>
    <w:rsid w:val="00221221"/>
    <w:rsid w:val="002214F3"/>
    <w:rsid w:val="002253B2"/>
    <w:rsid w:val="00225728"/>
    <w:rsid w:val="00226298"/>
    <w:rsid w:val="00226565"/>
    <w:rsid w:val="00226754"/>
    <w:rsid w:val="00233C63"/>
    <w:rsid w:val="00234BC8"/>
    <w:rsid w:val="002359ED"/>
    <w:rsid w:val="00235E9F"/>
    <w:rsid w:val="00235F4E"/>
    <w:rsid w:val="002378A4"/>
    <w:rsid w:val="00240BD7"/>
    <w:rsid w:val="00241210"/>
    <w:rsid w:val="0024249D"/>
    <w:rsid w:val="002430F8"/>
    <w:rsid w:val="0024561F"/>
    <w:rsid w:val="00245D3B"/>
    <w:rsid w:val="00246AA8"/>
    <w:rsid w:val="002506AA"/>
    <w:rsid w:val="00252520"/>
    <w:rsid w:val="00252F15"/>
    <w:rsid w:val="00252F32"/>
    <w:rsid w:val="00256A80"/>
    <w:rsid w:val="00261034"/>
    <w:rsid w:val="002625F9"/>
    <w:rsid w:val="00263017"/>
    <w:rsid w:val="002631F7"/>
    <w:rsid w:val="00263B02"/>
    <w:rsid w:val="0026484A"/>
    <w:rsid w:val="0026504D"/>
    <w:rsid w:val="00265605"/>
    <w:rsid w:val="00266C48"/>
    <w:rsid w:val="00267161"/>
    <w:rsid w:val="0027001A"/>
    <w:rsid w:val="00274124"/>
    <w:rsid w:val="0027627C"/>
    <w:rsid w:val="00276329"/>
    <w:rsid w:val="00276676"/>
    <w:rsid w:val="00276926"/>
    <w:rsid w:val="00281AB9"/>
    <w:rsid w:val="00281C36"/>
    <w:rsid w:val="00282A1F"/>
    <w:rsid w:val="002848A7"/>
    <w:rsid w:val="002852AB"/>
    <w:rsid w:val="00285534"/>
    <w:rsid w:val="00285F8C"/>
    <w:rsid w:val="00290845"/>
    <w:rsid w:val="00290A6C"/>
    <w:rsid w:val="0029146D"/>
    <w:rsid w:val="00291911"/>
    <w:rsid w:val="0029394D"/>
    <w:rsid w:val="00293DD7"/>
    <w:rsid w:val="0029432E"/>
    <w:rsid w:val="002945F5"/>
    <w:rsid w:val="00295B3E"/>
    <w:rsid w:val="002A1BE5"/>
    <w:rsid w:val="002A23B1"/>
    <w:rsid w:val="002A3713"/>
    <w:rsid w:val="002A39F5"/>
    <w:rsid w:val="002A5683"/>
    <w:rsid w:val="002A59E4"/>
    <w:rsid w:val="002A67A3"/>
    <w:rsid w:val="002A67C8"/>
    <w:rsid w:val="002A7422"/>
    <w:rsid w:val="002B2343"/>
    <w:rsid w:val="002B2CCC"/>
    <w:rsid w:val="002B33A5"/>
    <w:rsid w:val="002B40B7"/>
    <w:rsid w:val="002B41DA"/>
    <w:rsid w:val="002B42B4"/>
    <w:rsid w:val="002B44B3"/>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C35"/>
    <w:rsid w:val="002E0F94"/>
    <w:rsid w:val="002E110B"/>
    <w:rsid w:val="002E1844"/>
    <w:rsid w:val="002E1FFA"/>
    <w:rsid w:val="002E2650"/>
    <w:rsid w:val="002E4304"/>
    <w:rsid w:val="002E6591"/>
    <w:rsid w:val="002E6CE1"/>
    <w:rsid w:val="002E79D2"/>
    <w:rsid w:val="002E7EEC"/>
    <w:rsid w:val="002E7EF9"/>
    <w:rsid w:val="002F13E9"/>
    <w:rsid w:val="002F2CF7"/>
    <w:rsid w:val="002F35E3"/>
    <w:rsid w:val="002F47E6"/>
    <w:rsid w:val="002F53FC"/>
    <w:rsid w:val="002F5AF2"/>
    <w:rsid w:val="002F6AF3"/>
    <w:rsid w:val="002F7564"/>
    <w:rsid w:val="002F7E4D"/>
    <w:rsid w:val="00300575"/>
    <w:rsid w:val="00301005"/>
    <w:rsid w:val="00301789"/>
    <w:rsid w:val="00301827"/>
    <w:rsid w:val="00303475"/>
    <w:rsid w:val="003043B7"/>
    <w:rsid w:val="003105A6"/>
    <w:rsid w:val="00311E54"/>
    <w:rsid w:val="00312A16"/>
    <w:rsid w:val="00316490"/>
    <w:rsid w:val="00316BE1"/>
    <w:rsid w:val="00316C74"/>
    <w:rsid w:val="00321821"/>
    <w:rsid w:val="00322AB3"/>
    <w:rsid w:val="003234FE"/>
    <w:rsid w:val="00325194"/>
    <w:rsid w:val="00326298"/>
    <w:rsid w:val="003302F9"/>
    <w:rsid w:val="003326DA"/>
    <w:rsid w:val="00333C37"/>
    <w:rsid w:val="003360E6"/>
    <w:rsid w:val="0034149B"/>
    <w:rsid w:val="00343E25"/>
    <w:rsid w:val="00343F81"/>
    <w:rsid w:val="0034429D"/>
    <w:rsid w:val="00346F06"/>
    <w:rsid w:val="00347A21"/>
    <w:rsid w:val="00354E9D"/>
    <w:rsid w:val="00357449"/>
    <w:rsid w:val="003602B8"/>
    <w:rsid w:val="003619B3"/>
    <w:rsid w:val="003627FB"/>
    <w:rsid w:val="003647C1"/>
    <w:rsid w:val="00364BC7"/>
    <w:rsid w:val="00365AE1"/>
    <w:rsid w:val="00366027"/>
    <w:rsid w:val="00371B4E"/>
    <w:rsid w:val="00371E95"/>
    <w:rsid w:val="00372506"/>
    <w:rsid w:val="003728E3"/>
    <w:rsid w:val="003746AD"/>
    <w:rsid w:val="00375915"/>
    <w:rsid w:val="00376874"/>
    <w:rsid w:val="003772BA"/>
    <w:rsid w:val="00380EA8"/>
    <w:rsid w:val="003822B8"/>
    <w:rsid w:val="003838D7"/>
    <w:rsid w:val="00384AFD"/>
    <w:rsid w:val="003862BD"/>
    <w:rsid w:val="00386C5E"/>
    <w:rsid w:val="00387373"/>
    <w:rsid w:val="00391479"/>
    <w:rsid w:val="00391996"/>
    <w:rsid w:val="0039275B"/>
    <w:rsid w:val="003948DF"/>
    <w:rsid w:val="00394E30"/>
    <w:rsid w:val="003962D3"/>
    <w:rsid w:val="00397179"/>
    <w:rsid w:val="00397BCB"/>
    <w:rsid w:val="003A1093"/>
    <w:rsid w:val="003A2785"/>
    <w:rsid w:val="003A2A88"/>
    <w:rsid w:val="003A5B76"/>
    <w:rsid w:val="003A7758"/>
    <w:rsid w:val="003A7901"/>
    <w:rsid w:val="003B063B"/>
    <w:rsid w:val="003B3F7E"/>
    <w:rsid w:val="003B4940"/>
    <w:rsid w:val="003C057C"/>
    <w:rsid w:val="003C1598"/>
    <w:rsid w:val="003C37AF"/>
    <w:rsid w:val="003C3C9D"/>
    <w:rsid w:val="003C4DF2"/>
    <w:rsid w:val="003C5711"/>
    <w:rsid w:val="003C7D9D"/>
    <w:rsid w:val="003D002A"/>
    <w:rsid w:val="003D01F2"/>
    <w:rsid w:val="003D034B"/>
    <w:rsid w:val="003D49C3"/>
    <w:rsid w:val="003D675D"/>
    <w:rsid w:val="003D67A9"/>
    <w:rsid w:val="003E11EB"/>
    <w:rsid w:val="003E16E7"/>
    <w:rsid w:val="003E2640"/>
    <w:rsid w:val="003E3A63"/>
    <w:rsid w:val="003E5D62"/>
    <w:rsid w:val="003F40E2"/>
    <w:rsid w:val="003F4E5E"/>
    <w:rsid w:val="003F63DB"/>
    <w:rsid w:val="003F763E"/>
    <w:rsid w:val="003F7CBC"/>
    <w:rsid w:val="004006EA"/>
    <w:rsid w:val="0040162E"/>
    <w:rsid w:val="004016E4"/>
    <w:rsid w:val="004023C0"/>
    <w:rsid w:val="004048B0"/>
    <w:rsid w:val="00406C0A"/>
    <w:rsid w:val="00411ECB"/>
    <w:rsid w:val="00413CE3"/>
    <w:rsid w:val="00414F66"/>
    <w:rsid w:val="004204E6"/>
    <w:rsid w:val="00420FD0"/>
    <w:rsid w:val="004219D7"/>
    <w:rsid w:val="00421E84"/>
    <w:rsid w:val="00422B23"/>
    <w:rsid w:val="00422CCB"/>
    <w:rsid w:val="004236D0"/>
    <w:rsid w:val="00424472"/>
    <w:rsid w:val="00424CB9"/>
    <w:rsid w:val="00426F0E"/>
    <w:rsid w:val="0042748A"/>
    <w:rsid w:val="00430374"/>
    <w:rsid w:val="00431A09"/>
    <w:rsid w:val="004320D2"/>
    <w:rsid w:val="0043215A"/>
    <w:rsid w:val="00433BE7"/>
    <w:rsid w:val="00434BB6"/>
    <w:rsid w:val="00435A1F"/>
    <w:rsid w:val="0043625C"/>
    <w:rsid w:val="004411B5"/>
    <w:rsid w:val="00442650"/>
    <w:rsid w:val="0044281B"/>
    <w:rsid w:val="00443395"/>
    <w:rsid w:val="004453AF"/>
    <w:rsid w:val="00447ADE"/>
    <w:rsid w:val="0045015E"/>
    <w:rsid w:val="00453B9D"/>
    <w:rsid w:val="00455226"/>
    <w:rsid w:val="0045580F"/>
    <w:rsid w:val="004560A0"/>
    <w:rsid w:val="00456DC6"/>
    <w:rsid w:val="00457BEB"/>
    <w:rsid w:val="00461B2E"/>
    <w:rsid w:val="00465ABD"/>
    <w:rsid w:val="00466294"/>
    <w:rsid w:val="004663E5"/>
    <w:rsid w:val="004667C2"/>
    <w:rsid w:val="004674B1"/>
    <w:rsid w:val="004674C6"/>
    <w:rsid w:val="00467D78"/>
    <w:rsid w:val="00471786"/>
    <w:rsid w:val="00477449"/>
    <w:rsid w:val="0047790C"/>
    <w:rsid w:val="00480DA5"/>
    <w:rsid w:val="00481847"/>
    <w:rsid w:val="004822C3"/>
    <w:rsid w:val="0048261A"/>
    <w:rsid w:val="00482CFC"/>
    <w:rsid w:val="00482D07"/>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231"/>
    <w:rsid w:val="004A6374"/>
    <w:rsid w:val="004A7EB0"/>
    <w:rsid w:val="004B0A3F"/>
    <w:rsid w:val="004B162C"/>
    <w:rsid w:val="004B2C9B"/>
    <w:rsid w:val="004B519D"/>
    <w:rsid w:val="004B544D"/>
    <w:rsid w:val="004B590A"/>
    <w:rsid w:val="004B5C48"/>
    <w:rsid w:val="004B6D7F"/>
    <w:rsid w:val="004B7A6D"/>
    <w:rsid w:val="004C26BF"/>
    <w:rsid w:val="004C2BEE"/>
    <w:rsid w:val="004C345C"/>
    <w:rsid w:val="004C383F"/>
    <w:rsid w:val="004C3C65"/>
    <w:rsid w:val="004C4120"/>
    <w:rsid w:val="004C514D"/>
    <w:rsid w:val="004C65B3"/>
    <w:rsid w:val="004C6BDB"/>
    <w:rsid w:val="004D3528"/>
    <w:rsid w:val="004D3D95"/>
    <w:rsid w:val="004D41FC"/>
    <w:rsid w:val="004D456E"/>
    <w:rsid w:val="004D6B21"/>
    <w:rsid w:val="004D725D"/>
    <w:rsid w:val="004D785F"/>
    <w:rsid w:val="004E26E3"/>
    <w:rsid w:val="004E27AA"/>
    <w:rsid w:val="004E2F48"/>
    <w:rsid w:val="004E3195"/>
    <w:rsid w:val="004E33B1"/>
    <w:rsid w:val="004E3A51"/>
    <w:rsid w:val="004E4F54"/>
    <w:rsid w:val="004E65B7"/>
    <w:rsid w:val="004E744B"/>
    <w:rsid w:val="004E7A51"/>
    <w:rsid w:val="004F0906"/>
    <w:rsid w:val="004F1742"/>
    <w:rsid w:val="004F1E31"/>
    <w:rsid w:val="004F4B69"/>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2592F"/>
    <w:rsid w:val="00527134"/>
    <w:rsid w:val="0053207E"/>
    <w:rsid w:val="00535C44"/>
    <w:rsid w:val="005360E2"/>
    <w:rsid w:val="00536691"/>
    <w:rsid w:val="00536A6A"/>
    <w:rsid w:val="005375F9"/>
    <w:rsid w:val="00540436"/>
    <w:rsid w:val="005416BF"/>
    <w:rsid w:val="0054183C"/>
    <w:rsid w:val="0054246C"/>
    <w:rsid w:val="00543B3C"/>
    <w:rsid w:val="00546D8F"/>
    <w:rsid w:val="005511E3"/>
    <w:rsid w:val="00551246"/>
    <w:rsid w:val="00553B62"/>
    <w:rsid w:val="00555AB2"/>
    <w:rsid w:val="0055664E"/>
    <w:rsid w:val="00560BE5"/>
    <w:rsid w:val="00561507"/>
    <w:rsid w:val="00561CC1"/>
    <w:rsid w:val="00562968"/>
    <w:rsid w:val="0056370A"/>
    <w:rsid w:val="005657FA"/>
    <w:rsid w:val="005665F3"/>
    <w:rsid w:val="0056733E"/>
    <w:rsid w:val="00567853"/>
    <w:rsid w:val="00571692"/>
    <w:rsid w:val="00571948"/>
    <w:rsid w:val="005749F8"/>
    <w:rsid w:val="005752CF"/>
    <w:rsid w:val="005754CB"/>
    <w:rsid w:val="005757FD"/>
    <w:rsid w:val="00575B9A"/>
    <w:rsid w:val="0058001E"/>
    <w:rsid w:val="00580F1D"/>
    <w:rsid w:val="00580F98"/>
    <w:rsid w:val="005820C5"/>
    <w:rsid w:val="00582503"/>
    <w:rsid w:val="005829D4"/>
    <w:rsid w:val="005829EC"/>
    <w:rsid w:val="00583C05"/>
    <w:rsid w:val="005845B7"/>
    <w:rsid w:val="005846EC"/>
    <w:rsid w:val="00584977"/>
    <w:rsid w:val="00585840"/>
    <w:rsid w:val="00585EF0"/>
    <w:rsid w:val="00587221"/>
    <w:rsid w:val="00587429"/>
    <w:rsid w:val="0059081C"/>
    <w:rsid w:val="0059417A"/>
    <w:rsid w:val="00594254"/>
    <w:rsid w:val="00595BDB"/>
    <w:rsid w:val="00597016"/>
    <w:rsid w:val="005A2349"/>
    <w:rsid w:val="005A2656"/>
    <w:rsid w:val="005A2DB1"/>
    <w:rsid w:val="005A2FE0"/>
    <w:rsid w:val="005A34C0"/>
    <w:rsid w:val="005A4F69"/>
    <w:rsid w:val="005A6F7B"/>
    <w:rsid w:val="005A71C5"/>
    <w:rsid w:val="005B18EE"/>
    <w:rsid w:val="005B2592"/>
    <w:rsid w:val="005B2D64"/>
    <w:rsid w:val="005B3FF5"/>
    <w:rsid w:val="005B6EB8"/>
    <w:rsid w:val="005C0496"/>
    <w:rsid w:val="005C0673"/>
    <w:rsid w:val="005C165E"/>
    <w:rsid w:val="005C1F4C"/>
    <w:rsid w:val="005C2478"/>
    <w:rsid w:val="005C3652"/>
    <w:rsid w:val="005D148B"/>
    <w:rsid w:val="005D1BC3"/>
    <w:rsid w:val="005D249D"/>
    <w:rsid w:val="005D31CC"/>
    <w:rsid w:val="005D3511"/>
    <w:rsid w:val="005D3DC8"/>
    <w:rsid w:val="005D5B3C"/>
    <w:rsid w:val="005D643F"/>
    <w:rsid w:val="005D715E"/>
    <w:rsid w:val="005D7826"/>
    <w:rsid w:val="005E63BD"/>
    <w:rsid w:val="005E6B4E"/>
    <w:rsid w:val="005E78E5"/>
    <w:rsid w:val="005F12A1"/>
    <w:rsid w:val="005F4EE6"/>
    <w:rsid w:val="005F654B"/>
    <w:rsid w:val="00601334"/>
    <w:rsid w:val="00601EA0"/>
    <w:rsid w:val="006056D6"/>
    <w:rsid w:val="006114E0"/>
    <w:rsid w:val="00611D4F"/>
    <w:rsid w:val="00613DAD"/>
    <w:rsid w:val="00614239"/>
    <w:rsid w:val="00614CAB"/>
    <w:rsid w:val="00616A6B"/>
    <w:rsid w:val="00620189"/>
    <w:rsid w:val="0062242C"/>
    <w:rsid w:val="00623B5F"/>
    <w:rsid w:val="006259CE"/>
    <w:rsid w:val="00626D9C"/>
    <w:rsid w:val="0063034E"/>
    <w:rsid w:val="00630360"/>
    <w:rsid w:val="00631466"/>
    <w:rsid w:val="006322FE"/>
    <w:rsid w:val="0063325F"/>
    <w:rsid w:val="00633BC0"/>
    <w:rsid w:val="006352D8"/>
    <w:rsid w:val="0063601A"/>
    <w:rsid w:val="00636934"/>
    <w:rsid w:val="00637836"/>
    <w:rsid w:val="00637CA9"/>
    <w:rsid w:val="00640219"/>
    <w:rsid w:val="00640BC0"/>
    <w:rsid w:val="00640D2C"/>
    <w:rsid w:val="00644F86"/>
    <w:rsid w:val="00646D39"/>
    <w:rsid w:val="00646F30"/>
    <w:rsid w:val="006478CE"/>
    <w:rsid w:val="00650F06"/>
    <w:rsid w:val="00653090"/>
    <w:rsid w:val="006530CD"/>
    <w:rsid w:val="00654FC7"/>
    <w:rsid w:val="00656399"/>
    <w:rsid w:val="00656DDA"/>
    <w:rsid w:val="00657170"/>
    <w:rsid w:val="0066041D"/>
    <w:rsid w:val="006605D1"/>
    <w:rsid w:val="00661C1A"/>
    <w:rsid w:val="00661DE5"/>
    <w:rsid w:val="00662788"/>
    <w:rsid w:val="0066448E"/>
    <w:rsid w:val="00664789"/>
    <w:rsid w:val="006706DE"/>
    <w:rsid w:val="0067168B"/>
    <w:rsid w:val="006716AD"/>
    <w:rsid w:val="0067194E"/>
    <w:rsid w:val="00672169"/>
    <w:rsid w:val="00673413"/>
    <w:rsid w:val="00673635"/>
    <w:rsid w:val="006750CE"/>
    <w:rsid w:val="006753F7"/>
    <w:rsid w:val="00676501"/>
    <w:rsid w:val="006770D0"/>
    <w:rsid w:val="00677BAD"/>
    <w:rsid w:val="006804CC"/>
    <w:rsid w:val="0068358E"/>
    <w:rsid w:val="006847E6"/>
    <w:rsid w:val="00686308"/>
    <w:rsid w:val="00687100"/>
    <w:rsid w:val="0069007E"/>
    <w:rsid w:val="006902A3"/>
    <w:rsid w:val="00690501"/>
    <w:rsid w:val="00691764"/>
    <w:rsid w:val="0069487E"/>
    <w:rsid w:val="006962F2"/>
    <w:rsid w:val="00696C37"/>
    <w:rsid w:val="0069794A"/>
    <w:rsid w:val="00697BA2"/>
    <w:rsid w:val="006A11D1"/>
    <w:rsid w:val="006A15DE"/>
    <w:rsid w:val="006A3B14"/>
    <w:rsid w:val="006A648B"/>
    <w:rsid w:val="006A6FEE"/>
    <w:rsid w:val="006B025D"/>
    <w:rsid w:val="006B0B29"/>
    <w:rsid w:val="006B0B82"/>
    <w:rsid w:val="006B377A"/>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3A72"/>
    <w:rsid w:val="006D478F"/>
    <w:rsid w:val="006D4DC6"/>
    <w:rsid w:val="006D757E"/>
    <w:rsid w:val="006D7B0D"/>
    <w:rsid w:val="006E0C7E"/>
    <w:rsid w:val="006E2223"/>
    <w:rsid w:val="006E2586"/>
    <w:rsid w:val="006E5C39"/>
    <w:rsid w:val="006E7117"/>
    <w:rsid w:val="006F0192"/>
    <w:rsid w:val="006F2C5D"/>
    <w:rsid w:val="006F2C9E"/>
    <w:rsid w:val="006F3162"/>
    <w:rsid w:val="006F37DE"/>
    <w:rsid w:val="006F420A"/>
    <w:rsid w:val="006F53EE"/>
    <w:rsid w:val="006F74A1"/>
    <w:rsid w:val="007000E4"/>
    <w:rsid w:val="007001F3"/>
    <w:rsid w:val="00700E22"/>
    <w:rsid w:val="00700F1E"/>
    <w:rsid w:val="00701003"/>
    <w:rsid w:val="0070265C"/>
    <w:rsid w:val="00702FF3"/>
    <w:rsid w:val="007033C2"/>
    <w:rsid w:val="00703D7C"/>
    <w:rsid w:val="007070CD"/>
    <w:rsid w:val="0070763A"/>
    <w:rsid w:val="00707F24"/>
    <w:rsid w:val="00710929"/>
    <w:rsid w:val="00711560"/>
    <w:rsid w:val="00711749"/>
    <w:rsid w:val="0071233E"/>
    <w:rsid w:val="007124A5"/>
    <w:rsid w:val="007133A0"/>
    <w:rsid w:val="0071491E"/>
    <w:rsid w:val="007154C3"/>
    <w:rsid w:val="00716326"/>
    <w:rsid w:val="00717507"/>
    <w:rsid w:val="00717B16"/>
    <w:rsid w:val="0072038D"/>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2B1"/>
    <w:rsid w:val="00734A26"/>
    <w:rsid w:val="007360B6"/>
    <w:rsid w:val="0073625B"/>
    <w:rsid w:val="00736D30"/>
    <w:rsid w:val="00737371"/>
    <w:rsid w:val="007405AA"/>
    <w:rsid w:val="0074069F"/>
    <w:rsid w:val="00740AE3"/>
    <w:rsid w:val="007415F8"/>
    <w:rsid w:val="00742FF3"/>
    <w:rsid w:val="0074736D"/>
    <w:rsid w:val="00750578"/>
    <w:rsid w:val="00752647"/>
    <w:rsid w:val="00752A14"/>
    <w:rsid w:val="00753029"/>
    <w:rsid w:val="007534C0"/>
    <w:rsid w:val="007558C1"/>
    <w:rsid w:val="00756ADF"/>
    <w:rsid w:val="007573A3"/>
    <w:rsid w:val="0075763D"/>
    <w:rsid w:val="00761277"/>
    <w:rsid w:val="00761D68"/>
    <w:rsid w:val="00766FF7"/>
    <w:rsid w:val="0076700E"/>
    <w:rsid w:val="00767B84"/>
    <w:rsid w:val="00767E18"/>
    <w:rsid w:val="0077199C"/>
    <w:rsid w:val="00772482"/>
    <w:rsid w:val="00772EB5"/>
    <w:rsid w:val="00774CF3"/>
    <w:rsid w:val="00776A62"/>
    <w:rsid w:val="00776E3A"/>
    <w:rsid w:val="007809D5"/>
    <w:rsid w:val="007846CB"/>
    <w:rsid w:val="00787593"/>
    <w:rsid w:val="007875F3"/>
    <w:rsid w:val="00787A3A"/>
    <w:rsid w:val="00791EEC"/>
    <w:rsid w:val="00792D5C"/>
    <w:rsid w:val="007946E5"/>
    <w:rsid w:val="00794B27"/>
    <w:rsid w:val="007964BF"/>
    <w:rsid w:val="00796967"/>
    <w:rsid w:val="007A0CA7"/>
    <w:rsid w:val="007A0D07"/>
    <w:rsid w:val="007A1E64"/>
    <w:rsid w:val="007A1F84"/>
    <w:rsid w:val="007A695F"/>
    <w:rsid w:val="007A6FD6"/>
    <w:rsid w:val="007A73CB"/>
    <w:rsid w:val="007A7846"/>
    <w:rsid w:val="007B0C6E"/>
    <w:rsid w:val="007B0CF8"/>
    <w:rsid w:val="007B2795"/>
    <w:rsid w:val="007B3082"/>
    <w:rsid w:val="007B4B96"/>
    <w:rsid w:val="007B5EB5"/>
    <w:rsid w:val="007B6179"/>
    <w:rsid w:val="007B6845"/>
    <w:rsid w:val="007B694C"/>
    <w:rsid w:val="007C0707"/>
    <w:rsid w:val="007C0930"/>
    <w:rsid w:val="007C173F"/>
    <w:rsid w:val="007C2091"/>
    <w:rsid w:val="007C3247"/>
    <w:rsid w:val="007C3DAC"/>
    <w:rsid w:val="007C50CC"/>
    <w:rsid w:val="007C60C0"/>
    <w:rsid w:val="007C7268"/>
    <w:rsid w:val="007C74ED"/>
    <w:rsid w:val="007D039D"/>
    <w:rsid w:val="007D364E"/>
    <w:rsid w:val="007D3909"/>
    <w:rsid w:val="007D3D51"/>
    <w:rsid w:val="007D56E4"/>
    <w:rsid w:val="007D60E7"/>
    <w:rsid w:val="007D7376"/>
    <w:rsid w:val="007E01E8"/>
    <w:rsid w:val="007E1222"/>
    <w:rsid w:val="007E24EA"/>
    <w:rsid w:val="007E2A7C"/>
    <w:rsid w:val="007E5126"/>
    <w:rsid w:val="007E54D5"/>
    <w:rsid w:val="007E5C6B"/>
    <w:rsid w:val="007E5C80"/>
    <w:rsid w:val="007E69FF"/>
    <w:rsid w:val="007F0FD1"/>
    <w:rsid w:val="007F12D7"/>
    <w:rsid w:val="007F1308"/>
    <w:rsid w:val="007F2211"/>
    <w:rsid w:val="007F400C"/>
    <w:rsid w:val="007F42FE"/>
    <w:rsid w:val="007F4BC4"/>
    <w:rsid w:val="007F599E"/>
    <w:rsid w:val="007F66F5"/>
    <w:rsid w:val="008036E1"/>
    <w:rsid w:val="00804D32"/>
    <w:rsid w:val="00805303"/>
    <w:rsid w:val="008067B3"/>
    <w:rsid w:val="00806AF0"/>
    <w:rsid w:val="00807C3F"/>
    <w:rsid w:val="00807D5F"/>
    <w:rsid w:val="00811F6C"/>
    <w:rsid w:val="00812400"/>
    <w:rsid w:val="00814C5C"/>
    <w:rsid w:val="0082203C"/>
    <w:rsid w:val="00825DF3"/>
    <w:rsid w:val="00830C97"/>
    <w:rsid w:val="00831DE7"/>
    <w:rsid w:val="008327E0"/>
    <w:rsid w:val="0083402C"/>
    <w:rsid w:val="0083410D"/>
    <w:rsid w:val="008360A8"/>
    <w:rsid w:val="00837C17"/>
    <w:rsid w:val="00841272"/>
    <w:rsid w:val="008416E0"/>
    <w:rsid w:val="008439B7"/>
    <w:rsid w:val="00844865"/>
    <w:rsid w:val="00847774"/>
    <w:rsid w:val="008517CA"/>
    <w:rsid w:val="00852917"/>
    <w:rsid w:val="0086072D"/>
    <w:rsid w:val="00861366"/>
    <w:rsid w:val="008617CD"/>
    <w:rsid w:val="00863A38"/>
    <w:rsid w:val="00863BBA"/>
    <w:rsid w:val="008656A4"/>
    <w:rsid w:val="00865DFF"/>
    <w:rsid w:val="00866D25"/>
    <w:rsid w:val="00867550"/>
    <w:rsid w:val="00871A98"/>
    <w:rsid w:val="008725D5"/>
    <w:rsid w:val="00872E5E"/>
    <w:rsid w:val="00874FD3"/>
    <w:rsid w:val="0087753F"/>
    <w:rsid w:val="00880CC5"/>
    <w:rsid w:val="00882F8D"/>
    <w:rsid w:val="00883563"/>
    <w:rsid w:val="00884E48"/>
    <w:rsid w:val="00890FB2"/>
    <w:rsid w:val="00891E9C"/>
    <w:rsid w:val="008939E7"/>
    <w:rsid w:val="0089443E"/>
    <w:rsid w:val="00894D2C"/>
    <w:rsid w:val="00896BAD"/>
    <w:rsid w:val="00896D33"/>
    <w:rsid w:val="00897BFF"/>
    <w:rsid w:val="008A1990"/>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041"/>
    <w:rsid w:val="008B5938"/>
    <w:rsid w:val="008B6C71"/>
    <w:rsid w:val="008C037D"/>
    <w:rsid w:val="008C1C40"/>
    <w:rsid w:val="008C53FB"/>
    <w:rsid w:val="008C61B9"/>
    <w:rsid w:val="008C63D5"/>
    <w:rsid w:val="008C6DB7"/>
    <w:rsid w:val="008D0275"/>
    <w:rsid w:val="008D0C48"/>
    <w:rsid w:val="008D0EA2"/>
    <w:rsid w:val="008D16C1"/>
    <w:rsid w:val="008D3319"/>
    <w:rsid w:val="008D47E8"/>
    <w:rsid w:val="008D52A1"/>
    <w:rsid w:val="008D7AA0"/>
    <w:rsid w:val="008E12C0"/>
    <w:rsid w:val="008E2467"/>
    <w:rsid w:val="008E39CA"/>
    <w:rsid w:val="008E431F"/>
    <w:rsid w:val="008E490B"/>
    <w:rsid w:val="008E4E8F"/>
    <w:rsid w:val="008E5680"/>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A3C"/>
    <w:rsid w:val="00906B1F"/>
    <w:rsid w:val="00910CFD"/>
    <w:rsid w:val="00912477"/>
    <w:rsid w:val="009138E5"/>
    <w:rsid w:val="009139AF"/>
    <w:rsid w:val="00915986"/>
    <w:rsid w:val="0091619C"/>
    <w:rsid w:val="00917E48"/>
    <w:rsid w:val="009216AE"/>
    <w:rsid w:val="0092362F"/>
    <w:rsid w:val="009247C0"/>
    <w:rsid w:val="0092558A"/>
    <w:rsid w:val="00925F9D"/>
    <w:rsid w:val="00926C6E"/>
    <w:rsid w:val="00927B4E"/>
    <w:rsid w:val="00935CBF"/>
    <w:rsid w:val="009364EE"/>
    <w:rsid w:val="0094086C"/>
    <w:rsid w:val="009415BE"/>
    <w:rsid w:val="009432F1"/>
    <w:rsid w:val="00943B06"/>
    <w:rsid w:val="0094452E"/>
    <w:rsid w:val="00945864"/>
    <w:rsid w:val="00945A1B"/>
    <w:rsid w:val="00947620"/>
    <w:rsid w:val="00947B51"/>
    <w:rsid w:val="009502E6"/>
    <w:rsid w:val="009506AB"/>
    <w:rsid w:val="00951608"/>
    <w:rsid w:val="00951C9E"/>
    <w:rsid w:val="009552CA"/>
    <w:rsid w:val="009572E0"/>
    <w:rsid w:val="00961B94"/>
    <w:rsid w:val="00962055"/>
    <w:rsid w:val="0096363C"/>
    <w:rsid w:val="00963C3F"/>
    <w:rsid w:val="00963FDD"/>
    <w:rsid w:val="009652F6"/>
    <w:rsid w:val="00966316"/>
    <w:rsid w:val="00966402"/>
    <w:rsid w:val="00966F2D"/>
    <w:rsid w:val="009708A8"/>
    <w:rsid w:val="00972BD5"/>
    <w:rsid w:val="00975FCD"/>
    <w:rsid w:val="00976B99"/>
    <w:rsid w:val="0097763C"/>
    <w:rsid w:val="00983B97"/>
    <w:rsid w:val="009853E9"/>
    <w:rsid w:val="009857EF"/>
    <w:rsid w:val="00986127"/>
    <w:rsid w:val="00990408"/>
    <w:rsid w:val="00991126"/>
    <w:rsid w:val="0099154B"/>
    <w:rsid w:val="00992372"/>
    <w:rsid w:val="0099325A"/>
    <w:rsid w:val="00995B1A"/>
    <w:rsid w:val="00996C7F"/>
    <w:rsid w:val="00996E16"/>
    <w:rsid w:val="0099703C"/>
    <w:rsid w:val="009979BA"/>
    <w:rsid w:val="00997D52"/>
    <w:rsid w:val="009A236A"/>
    <w:rsid w:val="009A3452"/>
    <w:rsid w:val="009A4D41"/>
    <w:rsid w:val="009B004D"/>
    <w:rsid w:val="009B18A7"/>
    <w:rsid w:val="009B201F"/>
    <w:rsid w:val="009B2545"/>
    <w:rsid w:val="009B2B4A"/>
    <w:rsid w:val="009B30A4"/>
    <w:rsid w:val="009B443F"/>
    <w:rsid w:val="009B5A99"/>
    <w:rsid w:val="009B69C5"/>
    <w:rsid w:val="009B6A7E"/>
    <w:rsid w:val="009C037C"/>
    <w:rsid w:val="009C0E39"/>
    <w:rsid w:val="009C1416"/>
    <w:rsid w:val="009C1916"/>
    <w:rsid w:val="009C19C0"/>
    <w:rsid w:val="009C41CE"/>
    <w:rsid w:val="009C451B"/>
    <w:rsid w:val="009C79AA"/>
    <w:rsid w:val="009D2AE0"/>
    <w:rsid w:val="009D41DF"/>
    <w:rsid w:val="009D4D55"/>
    <w:rsid w:val="009D5F17"/>
    <w:rsid w:val="009D5FA3"/>
    <w:rsid w:val="009D75F0"/>
    <w:rsid w:val="009E24E5"/>
    <w:rsid w:val="009E2D6F"/>
    <w:rsid w:val="009E627C"/>
    <w:rsid w:val="009E6E7B"/>
    <w:rsid w:val="009F0136"/>
    <w:rsid w:val="009F05DF"/>
    <w:rsid w:val="009F2BCF"/>
    <w:rsid w:val="009F2CCC"/>
    <w:rsid w:val="009F557F"/>
    <w:rsid w:val="009F72A7"/>
    <w:rsid w:val="00A0077A"/>
    <w:rsid w:val="00A021C5"/>
    <w:rsid w:val="00A02EC1"/>
    <w:rsid w:val="00A03303"/>
    <w:rsid w:val="00A03B30"/>
    <w:rsid w:val="00A04670"/>
    <w:rsid w:val="00A1162A"/>
    <w:rsid w:val="00A119D9"/>
    <w:rsid w:val="00A121CF"/>
    <w:rsid w:val="00A12E66"/>
    <w:rsid w:val="00A1309F"/>
    <w:rsid w:val="00A15CD2"/>
    <w:rsid w:val="00A1748C"/>
    <w:rsid w:val="00A17F9E"/>
    <w:rsid w:val="00A21077"/>
    <w:rsid w:val="00A21BED"/>
    <w:rsid w:val="00A21C86"/>
    <w:rsid w:val="00A22C9F"/>
    <w:rsid w:val="00A2741F"/>
    <w:rsid w:val="00A27D99"/>
    <w:rsid w:val="00A27FEA"/>
    <w:rsid w:val="00A31C9D"/>
    <w:rsid w:val="00A32706"/>
    <w:rsid w:val="00A3364F"/>
    <w:rsid w:val="00A3370A"/>
    <w:rsid w:val="00A34283"/>
    <w:rsid w:val="00A3435A"/>
    <w:rsid w:val="00A35673"/>
    <w:rsid w:val="00A37424"/>
    <w:rsid w:val="00A42A49"/>
    <w:rsid w:val="00A442AF"/>
    <w:rsid w:val="00A47CB0"/>
    <w:rsid w:val="00A510DF"/>
    <w:rsid w:val="00A51897"/>
    <w:rsid w:val="00A51DE0"/>
    <w:rsid w:val="00A52C96"/>
    <w:rsid w:val="00A5416E"/>
    <w:rsid w:val="00A54F7D"/>
    <w:rsid w:val="00A54FE5"/>
    <w:rsid w:val="00A5560F"/>
    <w:rsid w:val="00A55DCE"/>
    <w:rsid w:val="00A5704F"/>
    <w:rsid w:val="00A5745B"/>
    <w:rsid w:val="00A60D92"/>
    <w:rsid w:val="00A626A6"/>
    <w:rsid w:val="00A6435D"/>
    <w:rsid w:val="00A650CF"/>
    <w:rsid w:val="00A67220"/>
    <w:rsid w:val="00A678F5"/>
    <w:rsid w:val="00A67D11"/>
    <w:rsid w:val="00A70E8B"/>
    <w:rsid w:val="00A7191F"/>
    <w:rsid w:val="00A71A61"/>
    <w:rsid w:val="00A73EB7"/>
    <w:rsid w:val="00A7439B"/>
    <w:rsid w:val="00A7576B"/>
    <w:rsid w:val="00A77189"/>
    <w:rsid w:val="00A81229"/>
    <w:rsid w:val="00A82837"/>
    <w:rsid w:val="00A833F2"/>
    <w:rsid w:val="00A8661E"/>
    <w:rsid w:val="00A868D2"/>
    <w:rsid w:val="00A86EAC"/>
    <w:rsid w:val="00A91294"/>
    <w:rsid w:val="00A9131C"/>
    <w:rsid w:val="00A91DD6"/>
    <w:rsid w:val="00A91DE8"/>
    <w:rsid w:val="00A923E7"/>
    <w:rsid w:val="00A938B1"/>
    <w:rsid w:val="00A93E58"/>
    <w:rsid w:val="00A93E67"/>
    <w:rsid w:val="00A9499D"/>
    <w:rsid w:val="00A96E1A"/>
    <w:rsid w:val="00A971E1"/>
    <w:rsid w:val="00A978CE"/>
    <w:rsid w:val="00A979EC"/>
    <w:rsid w:val="00AA025D"/>
    <w:rsid w:val="00AA02A4"/>
    <w:rsid w:val="00AA2B55"/>
    <w:rsid w:val="00AA661C"/>
    <w:rsid w:val="00AA7613"/>
    <w:rsid w:val="00AA7A3A"/>
    <w:rsid w:val="00AB03A0"/>
    <w:rsid w:val="00AB104C"/>
    <w:rsid w:val="00AB1B96"/>
    <w:rsid w:val="00AB2196"/>
    <w:rsid w:val="00AB441E"/>
    <w:rsid w:val="00AB4E8D"/>
    <w:rsid w:val="00AB5634"/>
    <w:rsid w:val="00AB5C99"/>
    <w:rsid w:val="00AC2F58"/>
    <w:rsid w:val="00AD2765"/>
    <w:rsid w:val="00AD34C4"/>
    <w:rsid w:val="00AD41DC"/>
    <w:rsid w:val="00AD4AA0"/>
    <w:rsid w:val="00AE105F"/>
    <w:rsid w:val="00AE1656"/>
    <w:rsid w:val="00AE1CE9"/>
    <w:rsid w:val="00AE2954"/>
    <w:rsid w:val="00AE2EF1"/>
    <w:rsid w:val="00AE6C47"/>
    <w:rsid w:val="00AE79F1"/>
    <w:rsid w:val="00AE7BDB"/>
    <w:rsid w:val="00AE7FD2"/>
    <w:rsid w:val="00AF27FD"/>
    <w:rsid w:val="00AF2B1F"/>
    <w:rsid w:val="00AF6061"/>
    <w:rsid w:val="00AF757C"/>
    <w:rsid w:val="00AF7CB5"/>
    <w:rsid w:val="00B00A76"/>
    <w:rsid w:val="00B02859"/>
    <w:rsid w:val="00B033B0"/>
    <w:rsid w:val="00B05303"/>
    <w:rsid w:val="00B06BEF"/>
    <w:rsid w:val="00B071EB"/>
    <w:rsid w:val="00B0742A"/>
    <w:rsid w:val="00B14F4B"/>
    <w:rsid w:val="00B2085C"/>
    <w:rsid w:val="00B20CE5"/>
    <w:rsid w:val="00B2112A"/>
    <w:rsid w:val="00B23E0D"/>
    <w:rsid w:val="00B25FE7"/>
    <w:rsid w:val="00B26B58"/>
    <w:rsid w:val="00B30553"/>
    <w:rsid w:val="00B31355"/>
    <w:rsid w:val="00B343F5"/>
    <w:rsid w:val="00B34DCF"/>
    <w:rsid w:val="00B3682F"/>
    <w:rsid w:val="00B369B4"/>
    <w:rsid w:val="00B36BA2"/>
    <w:rsid w:val="00B40139"/>
    <w:rsid w:val="00B536A8"/>
    <w:rsid w:val="00B53817"/>
    <w:rsid w:val="00B6030A"/>
    <w:rsid w:val="00B61CF7"/>
    <w:rsid w:val="00B61F85"/>
    <w:rsid w:val="00B62A5B"/>
    <w:rsid w:val="00B63352"/>
    <w:rsid w:val="00B65CA6"/>
    <w:rsid w:val="00B66624"/>
    <w:rsid w:val="00B72CF5"/>
    <w:rsid w:val="00B73690"/>
    <w:rsid w:val="00B81DEC"/>
    <w:rsid w:val="00B83224"/>
    <w:rsid w:val="00B840F1"/>
    <w:rsid w:val="00B85D00"/>
    <w:rsid w:val="00B924A9"/>
    <w:rsid w:val="00B93588"/>
    <w:rsid w:val="00B935BC"/>
    <w:rsid w:val="00B97540"/>
    <w:rsid w:val="00BA06FD"/>
    <w:rsid w:val="00BA0A57"/>
    <w:rsid w:val="00BA1055"/>
    <w:rsid w:val="00BA3678"/>
    <w:rsid w:val="00BA3CC7"/>
    <w:rsid w:val="00BA4B05"/>
    <w:rsid w:val="00BA5533"/>
    <w:rsid w:val="00BA57D7"/>
    <w:rsid w:val="00BA75AE"/>
    <w:rsid w:val="00BB024B"/>
    <w:rsid w:val="00BB10BE"/>
    <w:rsid w:val="00BB1421"/>
    <w:rsid w:val="00BB14A6"/>
    <w:rsid w:val="00BB1673"/>
    <w:rsid w:val="00BB44FB"/>
    <w:rsid w:val="00BB4669"/>
    <w:rsid w:val="00BB6D1F"/>
    <w:rsid w:val="00BB7496"/>
    <w:rsid w:val="00BB7986"/>
    <w:rsid w:val="00BC010B"/>
    <w:rsid w:val="00BC04ED"/>
    <w:rsid w:val="00BC109C"/>
    <w:rsid w:val="00BC206A"/>
    <w:rsid w:val="00BC410B"/>
    <w:rsid w:val="00BC4307"/>
    <w:rsid w:val="00BC5513"/>
    <w:rsid w:val="00BC66F1"/>
    <w:rsid w:val="00BC71A5"/>
    <w:rsid w:val="00BD27D7"/>
    <w:rsid w:val="00BD5F32"/>
    <w:rsid w:val="00BD5FDD"/>
    <w:rsid w:val="00BD7AA3"/>
    <w:rsid w:val="00BE02ED"/>
    <w:rsid w:val="00BE223F"/>
    <w:rsid w:val="00BE3078"/>
    <w:rsid w:val="00BE453C"/>
    <w:rsid w:val="00BE50F8"/>
    <w:rsid w:val="00BE52BF"/>
    <w:rsid w:val="00BE5F25"/>
    <w:rsid w:val="00BE64F0"/>
    <w:rsid w:val="00BF29EB"/>
    <w:rsid w:val="00BF3721"/>
    <w:rsid w:val="00BF457D"/>
    <w:rsid w:val="00BF4775"/>
    <w:rsid w:val="00BF50E3"/>
    <w:rsid w:val="00BF6519"/>
    <w:rsid w:val="00BF792C"/>
    <w:rsid w:val="00C0165F"/>
    <w:rsid w:val="00C02ECD"/>
    <w:rsid w:val="00C03231"/>
    <w:rsid w:val="00C042A4"/>
    <w:rsid w:val="00C05556"/>
    <w:rsid w:val="00C056F2"/>
    <w:rsid w:val="00C06C32"/>
    <w:rsid w:val="00C105C6"/>
    <w:rsid w:val="00C1092A"/>
    <w:rsid w:val="00C109DE"/>
    <w:rsid w:val="00C109F1"/>
    <w:rsid w:val="00C115D3"/>
    <w:rsid w:val="00C11EC3"/>
    <w:rsid w:val="00C11EE4"/>
    <w:rsid w:val="00C12847"/>
    <w:rsid w:val="00C140AA"/>
    <w:rsid w:val="00C14154"/>
    <w:rsid w:val="00C14A8F"/>
    <w:rsid w:val="00C14EEA"/>
    <w:rsid w:val="00C15655"/>
    <w:rsid w:val="00C16445"/>
    <w:rsid w:val="00C179DE"/>
    <w:rsid w:val="00C17D0C"/>
    <w:rsid w:val="00C17FF6"/>
    <w:rsid w:val="00C209BC"/>
    <w:rsid w:val="00C22D94"/>
    <w:rsid w:val="00C25167"/>
    <w:rsid w:val="00C25A7A"/>
    <w:rsid w:val="00C25C03"/>
    <w:rsid w:val="00C25F5D"/>
    <w:rsid w:val="00C26065"/>
    <w:rsid w:val="00C26960"/>
    <w:rsid w:val="00C26D98"/>
    <w:rsid w:val="00C3000A"/>
    <w:rsid w:val="00C3103C"/>
    <w:rsid w:val="00C316E1"/>
    <w:rsid w:val="00C317BA"/>
    <w:rsid w:val="00C32F81"/>
    <w:rsid w:val="00C33B7D"/>
    <w:rsid w:val="00C35B85"/>
    <w:rsid w:val="00C40C5C"/>
    <w:rsid w:val="00C420F4"/>
    <w:rsid w:val="00C431D5"/>
    <w:rsid w:val="00C45945"/>
    <w:rsid w:val="00C45D9A"/>
    <w:rsid w:val="00C46C54"/>
    <w:rsid w:val="00C472C7"/>
    <w:rsid w:val="00C50AFB"/>
    <w:rsid w:val="00C50F47"/>
    <w:rsid w:val="00C515F6"/>
    <w:rsid w:val="00C51716"/>
    <w:rsid w:val="00C5299E"/>
    <w:rsid w:val="00C551F8"/>
    <w:rsid w:val="00C55488"/>
    <w:rsid w:val="00C56A39"/>
    <w:rsid w:val="00C57EBB"/>
    <w:rsid w:val="00C628C6"/>
    <w:rsid w:val="00C62E56"/>
    <w:rsid w:val="00C6570A"/>
    <w:rsid w:val="00C717BB"/>
    <w:rsid w:val="00C72A9D"/>
    <w:rsid w:val="00C74F14"/>
    <w:rsid w:val="00C74F34"/>
    <w:rsid w:val="00C7525F"/>
    <w:rsid w:val="00C7547C"/>
    <w:rsid w:val="00C768E7"/>
    <w:rsid w:val="00C769E8"/>
    <w:rsid w:val="00C822AB"/>
    <w:rsid w:val="00C83D5E"/>
    <w:rsid w:val="00C84A41"/>
    <w:rsid w:val="00C84D11"/>
    <w:rsid w:val="00C85677"/>
    <w:rsid w:val="00C87A42"/>
    <w:rsid w:val="00C92474"/>
    <w:rsid w:val="00C92701"/>
    <w:rsid w:val="00C959DE"/>
    <w:rsid w:val="00C96F08"/>
    <w:rsid w:val="00CA0389"/>
    <w:rsid w:val="00CA0C45"/>
    <w:rsid w:val="00CA46F0"/>
    <w:rsid w:val="00CA5891"/>
    <w:rsid w:val="00CA7648"/>
    <w:rsid w:val="00CB29BF"/>
    <w:rsid w:val="00CB793C"/>
    <w:rsid w:val="00CB7B7A"/>
    <w:rsid w:val="00CB7BB4"/>
    <w:rsid w:val="00CC3AB0"/>
    <w:rsid w:val="00CC6AC0"/>
    <w:rsid w:val="00CC70B7"/>
    <w:rsid w:val="00CC70E8"/>
    <w:rsid w:val="00CD0645"/>
    <w:rsid w:val="00CD0FCC"/>
    <w:rsid w:val="00CD1F82"/>
    <w:rsid w:val="00CD281A"/>
    <w:rsid w:val="00CD2D91"/>
    <w:rsid w:val="00CD2DC2"/>
    <w:rsid w:val="00CD44E1"/>
    <w:rsid w:val="00CD567C"/>
    <w:rsid w:val="00CD6AED"/>
    <w:rsid w:val="00CD7F1B"/>
    <w:rsid w:val="00CE047B"/>
    <w:rsid w:val="00CE0695"/>
    <w:rsid w:val="00CE660B"/>
    <w:rsid w:val="00CE7B08"/>
    <w:rsid w:val="00CE7D06"/>
    <w:rsid w:val="00CF12AE"/>
    <w:rsid w:val="00CF1307"/>
    <w:rsid w:val="00CF1B60"/>
    <w:rsid w:val="00CF2170"/>
    <w:rsid w:val="00CF24BF"/>
    <w:rsid w:val="00CF3886"/>
    <w:rsid w:val="00CF46DE"/>
    <w:rsid w:val="00CF7004"/>
    <w:rsid w:val="00D006C4"/>
    <w:rsid w:val="00D026FB"/>
    <w:rsid w:val="00D03051"/>
    <w:rsid w:val="00D03D17"/>
    <w:rsid w:val="00D04828"/>
    <w:rsid w:val="00D04F0B"/>
    <w:rsid w:val="00D05EAB"/>
    <w:rsid w:val="00D078C9"/>
    <w:rsid w:val="00D10FB2"/>
    <w:rsid w:val="00D11201"/>
    <w:rsid w:val="00D11C27"/>
    <w:rsid w:val="00D12A40"/>
    <w:rsid w:val="00D13744"/>
    <w:rsid w:val="00D13DE6"/>
    <w:rsid w:val="00D15C55"/>
    <w:rsid w:val="00D1798D"/>
    <w:rsid w:val="00D207B2"/>
    <w:rsid w:val="00D211E0"/>
    <w:rsid w:val="00D21B06"/>
    <w:rsid w:val="00D21FAE"/>
    <w:rsid w:val="00D22381"/>
    <w:rsid w:val="00D23670"/>
    <w:rsid w:val="00D23869"/>
    <w:rsid w:val="00D24486"/>
    <w:rsid w:val="00D244D2"/>
    <w:rsid w:val="00D24ACF"/>
    <w:rsid w:val="00D2740E"/>
    <w:rsid w:val="00D27BB9"/>
    <w:rsid w:val="00D30230"/>
    <w:rsid w:val="00D31107"/>
    <w:rsid w:val="00D32245"/>
    <w:rsid w:val="00D323ED"/>
    <w:rsid w:val="00D32FCE"/>
    <w:rsid w:val="00D34474"/>
    <w:rsid w:val="00D34E58"/>
    <w:rsid w:val="00D36369"/>
    <w:rsid w:val="00D37B7F"/>
    <w:rsid w:val="00D40BC2"/>
    <w:rsid w:val="00D40EA0"/>
    <w:rsid w:val="00D421D1"/>
    <w:rsid w:val="00D44294"/>
    <w:rsid w:val="00D45EDD"/>
    <w:rsid w:val="00D460E5"/>
    <w:rsid w:val="00D474A2"/>
    <w:rsid w:val="00D4753F"/>
    <w:rsid w:val="00D47945"/>
    <w:rsid w:val="00D47A12"/>
    <w:rsid w:val="00D51F79"/>
    <w:rsid w:val="00D521D9"/>
    <w:rsid w:val="00D54456"/>
    <w:rsid w:val="00D6018E"/>
    <w:rsid w:val="00D614C2"/>
    <w:rsid w:val="00D62556"/>
    <w:rsid w:val="00D627DF"/>
    <w:rsid w:val="00D62C22"/>
    <w:rsid w:val="00D62C68"/>
    <w:rsid w:val="00D63FFA"/>
    <w:rsid w:val="00D66AB8"/>
    <w:rsid w:val="00D70265"/>
    <w:rsid w:val="00D70C56"/>
    <w:rsid w:val="00D71904"/>
    <w:rsid w:val="00D71FCE"/>
    <w:rsid w:val="00D724FA"/>
    <w:rsid w:val="00D7465F"/>
    <w:rsid w:val="00D74CA5"/>
    <w:rsid w:val="00D832E4"/>
    <w:rsid w:val="00D83318"/>
    <w:rsid w:val="00D834A3"/>
    <w:rsid w:val="00D902A4"/>
    <w:rsid w:val="00D90506"/>
    <w:rsid w:val="00D90968"/>
    <w:rsid w:val="00D910BB"/>
    <w:rsid w:val="00D92DCF"/>
    <w:rsid w:val="00D93C33"/>
    <w:rsid w:val="00D971C0"/>
    <w:rsid w:val="00D97361"/>
    <w:rsid w:val="00D97440"/>
    <w:rsid w:val="00DA0F6F"/>
    <w:rsid w:val="00DA230B"/>
    <w:rsid w:val="00DA2DFD"/>
    <w:rsid w:val="00DA2E00"/>
    <w:rsid w:val="00DA33B9"/>
    <w:rsid w:val="00DA3929"/>
    <w:rsid w:val="00DA510F"/>
    <w:rsid w:val="00DA56D3"/>
    <w:rsid w:val="00DA5DCB"/>
    <w:rsid w:val="00DA7F66"/>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820"/>
    <w:rsid w:val="00DD3F2D"/>
    <w:rsid w:val="00DD4568"/>
    <w:rsid w:val="00DD4BA9"/>
    <w:rsid w:val="00DD5358"/>
    <w:rsid w:val="00DD7585"/>
    <w:rsid w:val="00DE1511"/>
    <w:rsid w:val="00DE33C5"/>
    <w:rsid w:val="00DE39A9"/>
    <w:rsid w:val="00DE4932"/>
    <w:rsid w:val="00DE4D3E"/>
    <w:rsid w:val="00DF0A57"/>
    <w:rsid w:val="00DF0B0D"/>
    <w:rsid w:val="00DF284D"/>
    <w:rsid w:val="00DF3385"/>
    <w:rsid w:val="00DF3EA1"/>
    <w:rsid w:val="00DF3FE6"/>
    <w:rsid w:val="00DF417B"/>
    <w:rsid w:val="00DF7FF5"/>
    <w:rsid w:val="00E003F4"/>
    <w:rsid w:val="00E011F6"/>
    <w:rsid w:val="00E0152F"/>
    <w:rsid w:val="00E02C45"/>
    <w:rsid w:val="00E04469"/>
    <w:rsid w:val="00E051F0"/>
    <w:rsid w:val="00E074E6"/>
    <w:rsid w:val="00E07CFC"/>
    <w:rsid w:val="00E1048A"/>
    <w:rsid w:val="00E11DE7"/>
    <w:rsid w:val="00E129FE"/>
    <w:rsid w:val="00E12A59"/>
    <w:rsid w:val="00E1386E"/>
    <w:rsid w:val="00E13BAB"/>
    <w:rsid w:val="00E13FA6"/>
    <w:rsid w:val="00E14307"/>
    <w:rsid w:val="00E14431"/>
    <w:rsid w:val="00E14562"/>
    <w:rsid w:val="00E15C2B"/>
    <w:rsid w:val="00E15FDE"/>
    <w:rsid w:val="00E171E3"/>
    <w:rsid w:val="00E17C46"/>
    <w:rsid w:val="00E17F3E"/>
    <w:rsid w:val="00E20A08"/>
    <w:rsid w:val="00E224A0"/>
    <w:rsid w:val="00E2452A"/>
    <w:rsid w:val="00E254F0"/>
    <w:rsid w:val="00E269DB"/>
    <w:rsid w:val="00E274B3"/>
    <w:rsid w:val="00E27946"/>
    <w:rsid w:val="00E310E5"/>
    <w:rsid w:val="00E32CA3"/>
    <w:rsid w:val="00E33DA2"/>
    <w:rsid w:val="00E349EB"/>
    <w:rsid w:val="00E34BC9"/>
    <w:rsid w:val="00E34EC9"/>
    <w:rsid w:val="00E35019"/>
    <w:rsid w:val="00E35FFF"/>
    <w:rsid w:val="00E3665B"/>
    <w:rsid w:val="00E400BE"/>
    <w:rsid w:val="00E40700"/>
    <w:rsid w:val="00E42B3A"/>
    <w:rsid w:val="00E42F31"/>
    <w:rsid w:val="00E4313F"/>
    <w:rsid w:val="00E435C2"/>
    <w:rsid w:val="00E4436B"/>
    <w:rsid w:val="00E45BF3"/>
    <w:rsid w:val="00E4610B"/>
    <w:rsid w:val="00E46DF1"/>
    <w:rsid w:val="00E4777E"/>
    <w:rsid w:val="00E50E33"/>
    <w:rsid w:val="00E51168"/>
    <w:rsid w:val="00E51ED1"/>
    <w:rsid w:val="00E52441"/>
    <w:rsid w:val="00E52A2D"/>
    <w:rsid w:val="00E53C93"/>
    <w:rsid w:val="00E53D2C"/>
    <w:rsid w:val="00E54077"/>
    <w:rsid w:val="00E55B4B"/>
    <w:rsid w:val="00E5687C"/>
    <w:rsid w:val="00E56E79"/>
    <w:rsid w:val="00E6030A"/>
    <w:rsid w:val="00E60832"/>
    <w:rsid w:val="00E60B09"/>
    <w:rsid w:val="00E62606"/>
    <w:rsid w:val="00E638FB"/>
    <w:rsid w:val="00E64F56"/>
    <w:rsid w:val="00E65944"/>
    <w:rsid w:val="00E67183"/>
    <w:rsid w:val="00E72974"/>
    <w:rsid w:val="00E72A21"/>
    <w:rsid w:val="00E7406B"/>
    <w:rsid w:val="00E750F7"/>
    <w:rsid w:val="00E762B7"/>
    <w:rsid w:val="00E7715A"/>
    <w:rsid w:val="00E814C6"/>
    <w:rsid w:val="00E8256A"/>
    <w:rsid w:val="00E828A8"/>
    <w:rsid w:val="00E83EF0"/>
    <w:rsid w:val="00E85C19"/>
    <w:rsid w:val="00E86210"/>
    <w:rsid w:val="00E86396"/>
    <w:rsid w:val="00E87FF3"/>
    <w:rsid w:val="00E9054F"/>
    <w:rsid w:val="00E92490"/>
    <w:rsid w:val="00E92C07"/>
    <w:rsid w:val="00E93C2E"/>
    <w:rsid w:val="00E9476B"/>
    <w:rsid w:val="00E954E5"/>
    <w:rsid w:val="00E95547"/>
    <w:rsid w:val="00E959D3"/>
    <w:rsid w:val="00E96418"/>
    <w:rsid w:val="00E970CE"/>
    <w:rsid w:val="00EA053B"/>
    <w:rsid w:val="00EA05BA"/>
    <w:rsid w:val="00EA3091"/>
    <w:rsid w:val="00EA6037"/>
    <w:rsid w:val="00EB0404"/>
    <w:rsid w:val="00EB06A3"/>
    <w:rsid w:val="00EB0EC9"/>
    <w:rsid w:val="00EB2DE2"/>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55A6"/>
    <w:rsid w:val="00EE5F78"/>
    <w:rsid w:val="00EE6F4A"/>
    <w:rsid w:val="00EF0536"/>
    <w:rsid w:val="00EF1606"/>
    <w:rsid w:val="00EF71D5"/>
    <w:rsid w:val="00F00C82"/>
    <w:rsid w:val="00F01C1D"/>
    <w:rsid w:val="00F0255C"/>
    <w:rsid w:val="00F0272A"/>
    <w:rsid w:val="00F02D67"/>
    <w:rsid w:val="00F044E5"/>
    <w:rsid w:val="00F04A0C"/>
    <w:rsid w:val="00F04D1B"/>
    <w:rsid w:val="00F05389"/>
    <w:rsid w:val="00F07746"/>
    <w:rsid w:val="00F10ADA"/>
    <w:rsid w:val="00F10EF4"/>
    <w:rsid w:val="00F11006"/>
    <w:rsid w:val="00F12506"/>
    <w:rsid w:val="00F12CFC"/>
    <w:rsid w:val="00F12F8C"/>
    <w:rsid w:val="00F1324D"/>
    <w:rsid w:val="00F15745"/>
    <w:rsid w:val="00F16CA2"/>
    <w:rsid w:val="00F177DD"/>
    <w:rsid w:val="00F17AD5"/>
    <w:rsid w:val="00F22293"/>
    <w:rsid w:val="00F235DE"/>
    <w:rsid w:val="00F241BB"/>
    <w:rsid w:val="00F24396"/>
    <w:rsid w:val="00F26ACA"/>
    <w:rsid w:val="00F31520"/>
    <w:rsid w:val="00F31D19"/>
    <w:rsid w:val="00F32F33"/>
    <w:rsid w:val="00F33823"/>
    <w:rsid w:val="00F33B83"/>
    <w:rsid w:val="00F3419A"/>
    <w:rsid w:val="00F3444D"/>
    <w:rsid w:val="00F3528D"/>
    <w:rsid w:val="00F40CA5"/>
    <w:rsid w:val="00F41B42"/>
    <w:rsid w:val="00F447A7"/>
    <w:rsid w:val="00F459C7"/>
    <w:rsid w:val="00F468B0"/>
    <w:rsid w:val="00F518FC"/>
    <w:rsid w:val="00F519EA"/>
    <w:rsid w:val="00F52D5A"/>
    <w:rsid w:val="00F52DD5"/>
    <w:rsid w:val="00F546EE"/>
    <w:rsid w:val="00F54BD0"/>
    <w:rsid w:val="00F551B6"/>
    <w:rsid w:val="00F55D45"/>
    <w:rsid w:val="00F568E4"/>
    <w:rsid w:val="00F6070D"/>
    <w:rsid w:val="00F6279A"/>
    <w:rsid w:val="00F62CB4"/>
    <w:rsid w:val="00F64ADA"/>
    <w:rsid w:val="00F6607B"/>
    <w:rsid w:val="00F660C0"/>
    <w:rsid w:val="00F667CE"/>
    <w:rsid w:val="00F66B2F"/>
    <w:rsid w:val="00F67B9A"/>
    <w:rsid w:val="00F70043"/>
    <w:rsid w:val="00F7332F"/>
    <w:rsid w:val="00F737C7"/>
    <w:rsid w:val="00F740BC"/>
    <w:rsid w:val="00F75AD5"/>
    <w:rsid w:val="00F770B9"/>
    <w:rsid w:val="00F779C8"/>
    <w:rsid w:val="00F77A33"/>
    <w:rsid w:val="00F81493"/>
    <w:rsid w:val="00F8189F"/>
    <w:rsid w:val="00F84495"/>
    <w:rsid w:val="00F84860"/>
    <w:rsid w:val="00F8754C"/>
    <w:rsid w:val="00F92266"/>
    <w:rsid w:val="00F94540"/>
    <w:rsid w:val="00F94C75"/>
    <w:rsid w:val="00F954FF"/>
    <w:rsid w:val="00F9615F"/>
    <w:rsid w:val="00FA0763"/>
    <w:rsid w:val="00FA2EA3"/>
    <w:rsid w:val="00FA38E2"/>
    <w:rsid w:val="00FB2863"/>
    <w:rsid w:val="00FB2C72"/>
    <w:rsid w:val="00FB3F6E"/>
    <w:rsid w:val="00FB4D1C"/>
    <w:rsid w:val="00FB53AA"/>
    <w:rsid w:val="00FB5B2D"/>
    <w:rsid w:val="00FB7433"/>
    <w:rsid w:val="00FC09C7"/>
    <w:rsid w:val="00FC2AC7"/>
    <w:rsid w:val="00FC41AF"/>
    <w:rsid w:val="00FC494B"/>
    <w:rsid w:val="00FC6ADA"/>
    <w:rsid w:val="00FC6C0B"/>
    <w:rsid w:val="00FD028C"/>
    <w:rsid w:val="00FD057C"/>
    <w:rsid w:val="00FD14F7"/>
    <w:rsid w:val="00FD18BE"/>
    <w:rsid w:val="00FD39EB"/>
    <w:rsid w:val="00FD3EA0"/>
    <w:rsid w:val="00FD470B"/>
    <w:rsid w:val="00FD6931"/>
    <w:rsid w:val="00FE03BB"/>
    <w:rsid w:val="00FE0A19"/>
    <w:rsid w:val="00FE28B5"/>
    <w:rsid w:val="00FE3931"/>
    <w:rsid w:val="00FE6A22"/>
    <w:rsid w:val="00FE7005"/>
    <w:rsid w:val="00FE7622"/>
    <w:rsid w:val="00FE7DFA"/>
    <w:rsid w:val="00FF04C7"/>
    <w:rsid w:val="00FF1ED1"/>
    <w:rsid w:val="00FF1F53"/>
    <w:rsid w:val="00FF3B55"/>
    <w:rsid w:val="00FF44F1"/>
    <w:rsid w:val="00FF4596"/>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1D19E2"/>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1D19E2"/>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1D19E2"/>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1D19E2"/>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1D19E2"/>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1D19E2"/>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1D19E2"/>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1D19E2"/>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1D19E2"/>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1D19E2"/>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rsid w:val="001D19E2"/>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D19E2"/>
  </w:style>
  <w:style w:type="paragraph" w:styleId="En-tte">
    <w:name w:val="header"/>
    <w:basedOn w:val="Normal"/>
    <w:link w:val="En-tteCar"/>
    <w:uiPriority w:val="99"/>
    <w:semiHidden/>
    <w:rsid w:val="001D19E2"/>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1D19E2"/>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1D19E2"/>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1D19E2"/>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1D19E2"/>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19E2"/>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1D19E2"/>
    <w:pPr>
      <w:spacing w:after="0" w:line="240" w:lineRule="auto"/>
      <w:jc w:val="right"/>
    </w:pPr>
    <w:rPr>
      <w:sz w:val="22"/>
    </w:rPr>
  </w:style>
  <w:style w:type="character" w:styleId="Accentuationintense">
    <w:name w:val="Intense Emphasis"/>
    <w:basedOn w:val="Policepardfaut"/>
    <w:uiPriority w:val="21"/>
    <w:qFormat/>
    <w:rsid w:val="001D19E2"/>
    <w:rPr>
      <w:b/>
      <w:i w:val="0"/>
      <w:iCs/>
      <w:color w:val="C00000"/>
    </w:rPr>
  </w:style>
  <w:style w:type="table" w:styleId="TableauGrille1Clair">
    <w:name w:val="Grid Table 1 Light"/>
    <w:basedOn w:val="TableauNormal"/>
    <w:uiPriority w:val="46"/>
    <w:rsid w:val="001D19E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1D19E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1D19E2"/>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1D19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1D19E2"/>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1D19E2"/>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1D19E2"/>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1D19E2"/>
    <w:rPr>
      <w:sz w:val="22"/>
      <w:szCs w:val="16"/>
    </w:rPr>
  </w:style>
  <w:style w:type="paragraph" w:styleId="Commentaire">
    <w:name w:val="annotation text"/>
    <w:basedOn w:val="Normal"/>
    <w:link w:val="CommentaireCar"/>
    <w:uiPriority w:val="99"/>
    <w:unhideWhenUsed/>
    <w:rsid w:val="001D19E2"/>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1D19E2"/>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1D19E2"/>
    <w:rPr>
      <w:color w:val="C00000"/>
      <w:u w:val="single"/>
    </w:rPr>
  </w:style>
  <w:style w:type="character" w:styleId="Accentuation">
    <w:name w:val="Emphasis"/>
    <w:basedOn w:val="Policepardfaut"/>
    <w:uiPriority w:val="20"/>
    <w:qFormat/>
    <w:rsid w:val="001D19E2"/>
    <w:rPr>
      <w:b w:val="0"/>
      <w:i/>
      <w:iCs/>
      <w:color w:val="C00000"/>
    </w:rPr>
  </w:style>
  <w:style w:type="character" w:styleId="Lienhypertextesuivivisit">
    <w:name w:val="FollowedHyperlink"/>
    <w:basedOn w:val="Policepardfaut"/>
    <w:uiPriority w:val="99"/>
    <w:semiHidden/>
    <w:unhideWhenUsed/>
    <w:rsid w:val="001D19E2"/>
    <w:rPr>
      <w:color w:val="954F72" w:themeColor="followedHyperlink"/>
      <w:u w:val="single"/>
    </w:rPr>
  </w:style>
  <w:style w:type="character" w:styleId="lev">
    <w:name w:val="Strong"/>
    <w:basedOn w:val="Policepardfaut"/>
    <w:uiPriority w:val="12"/>
    <w:semiHidden/>
    <w:qFormat/>
    <w:rsid w:val="001D19E2"/>
    <w:rPr>
      <w:b/>
      <w:bCs/>
      <w:color w:val="C00000"/>
    </w:rPr>
  </w:style>
  <w:style w:type="paragraph" w:customStyle="1" w:styleId="Image">
    <w:name w:val="Image"/>
    <w:basedOn w:val="Normal"/>
    <w:next w:val="Normal"/>
    <w:uiPriority w:val="24"/>
    <w:qFormat/>
    <w:rsid w:val="001D19E2"/>
    <w:pPr>
      <w:jc w:val="center"/>
    </w:pPr>
  </w:style>
  <w:style w:type="paragraph" w:styleId="Bibliographie">
    <w:name w:val="Bibliography"/>
    <w:basedOn w:val="Normal"/>
    <w:next w:val="Normal"/>
    <w:uiPriority w:val="37"/>
    <w:semiHidden/>
    <w:unhideWhenUsed/>
    <w:rsid w:val="001D19E2"/>
  </w:style>
  <w:style w:type="paragraph" w:styleId="En-ttedetabledesmatires">
    <w:name w:val="TOC Heading"/>
    <w:basedOn w:val="Titre"/>
    <w:next w:val="Normal"/>
    <w:uiPriority w:val="39"/>
    <w:unhideWhenUsed/>
    <w:qFormat/>
    <w:rsid w:val="001D19E2"/>
    <w:rPr>
      <w:smallCaps/>
      <w:color w:val="262626" w:themeColor="text1" w:themeTint="D9"/>
      <w:kern w:val="0"/>
      <w:sz w:val="44"/>
      <w:szCs w:val="32"/>
    </w:rPr>
  </w:style>
  <w:style w:type="paragraph" w:styleId="Normalcentr">
    <w:name w:val="Block Text"/>
    <w:basedOn w:val="Normal"/>
    <w:uiPriority w:val="99"/>
    <w:semiHidden/>
    <w:unhideWhenUsed/>
    <w:rsid w:val="001D19E2"/>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1D19E2"/>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1D19E2"/>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1D19E2"/>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1D19E2"/>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1D19E2"/>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1D19E2"/>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1D19E2"/>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1D19E2"/>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1D19E2"/>
    <w:rPr>
      <w:b/>
      <w:bCs/>
      <w:i/>
      <w:iCs/>
      <w:spacing w:val="0"/>
    </w:rPr>
  </w:style>
  <w:style w:type="paragraph" w:styleId="Lgende">
    <w:name w:val="caption"/>
    <w:basedOn w:val="Normal"/>
    <w:next w:val="Normal"/>
    <w:uiPriority w:val="35"/>
    <w:unhideWhenUsed/>
    <w:qFormat/>
    <w:rsid w:val="001D19E2"/>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1D19E2"/>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1D19E2"/>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1D19E2"/>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1D19E2"/>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1D19E2"/>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1D19E2"/>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1D19E2"/>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1D19E2"/>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1D19E2"/>
    <w:rPr>
      <w:vertAlign w:val="superscript"/>
    </w:rPr>
  </w:style>
  <w:style w:type="paragraph" w:styleId="Notedefin">
    <w:name w:val="endnote text"/>
    <w:basedOn w:val="Normal"/>
    <w:link w:val="NotedefinCar"/>
    <w:uiPriority w:val="99"/>
    <w:semiHidden/>
    <w:unhideWhenUsed/>
    <w:rsid w:val="001D19E2"/>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1D19E2"/>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1D19E2"/>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1D19E2"/>
    <w:rPr>
      <w:vertAlign w:val="superscript"/>
    </w:rPr>
  </w:style>
  <w:style w:type="paragraph" w:styleId="Notedebasdepage">
    <w:name w:val="footnote text"/>
    <w:basedOn w:val="Normal"/>
    <w:link w:val="NotedebasdepageCar"/>
    <w:uiPriority w:val="99"/>
    <w:semiHidden/>
    <w:rsid w:val="001D19E2"/>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1D19E2"/>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1D19E2"/>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1D19E2"/>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1D19E2"/>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1D19E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1D19E2"/>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1D19E2"/>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1D19E2"/>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1D19E2"/>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1D19E2"/>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1D19E2"/>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1D19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1D19E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1D19E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1D19E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1D19E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1D19E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1D19E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1D19E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1D19E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1D19E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1D19E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1D19E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1D19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1D19E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1D19E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1D19E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1D19E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1D19E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1D19E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1D19E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1D19E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1D19E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1D19E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1D19E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1D19E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1D19E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1D19E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1D19E2"/>
  </w:style>
  <w:style w:type="paragraph" w:styleId="AdresseHTML">
    <w:name w:val="HTML Address"/>
    <w:basedOn w:val="Normal"/>
    <w:link w:val="AdresseHTMLCar"/>
    <w:uiPriority w:val="99"/>
    <w:semiHidden/>
    <w:unhideWhenUsed/>
    <w:rsid w:val="001D19E2"/>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1D19E2"/>
    <w:rPr>
      <w:i/>
      <w:iCs/>
    </w:rPr>
  </w:style>
  <w:style w:type="character" w:styleId="CodeHTML">
    <w:name w:val="HTML Code"/>
    <w:basedOn w:val="Policepardfaut"/>
    <w:uiPriority w:val="99"/>
    <w:semiHidden/>
    <w:unhideWhenUsed/>
    <w:rsid w:val="001D19E2"/>
    <w:rPr>
      <w:rFonts w:ascii="Consolas" w:hAnsi="Consolas"/>
      <w:sz w:val="22"/>
      <w:szCs w:val="20"/>
    </w:rPr>
  </w:style>
  <w:style w:type="character" w:styleId="DfinitionHTML">
    <w:name w:val="HTML Definition"/>
    <w:basedOn w:val="Policepardfaut"/>
    <w:uiPriority w:val="99"/>
    <w:semiHidden/>
    <w:unhideWhenUsed/>
    <w:rsid w:val="001D19E2"/>
    <w:rPr>
      <w:i/>
      <w:iCs/>
    </w:rPr>
  </w:style>
  <w:style w:type="character" w:styleId="ClavierHTML">
    <w:name w:val="HTML Keyboard"/>
    <w:basedOn w:val="Policepardfaut"/>
    <w:uiPriority w:val="99"/>
    <w:semiHidden/>
    <w:unhideWhenUsed/>
    <w:rsid w:val="001D19E2"/>
    <w:rPr>
      <w:rFonts w:ascii="Consolas" w:hAnsi="Consolas"/>
      <w:sz w:val="22"/>
      <w:szCs w:val="20"/>
    </w:rPr>
  </w:style>
  <w:style w:type="paragraph" w:styleId="PrformatHTML">
    <w:name w:val="HTML Preformatted"/>
    <w:basedOn w:val="Normal"/>
    <w:link w:val="PrformatHTMLCar"/>
    <w:uiPriority w:val="99"/>
    <w:semiHidden/>
    <w:unhideWhenUsed/>
    <w:rsid w:val="001D19E2"/>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1D19E2"/>
    <w:rPr>
      <w:rFonts w:ascii="Consolas" w:hAnsi="Consolas"/>
      <w:sz w:val="24"/>
      <w:szCs w:val="24"/>
    </w:rPr>
  </w:style>
  <w:style w:type="character" w:styleId="MachinecrireHTML">
    <w:name w:val="HTML Typewriter"/>
    <w:basedOn w:val="Policepardfaut"/>
    <w:uiPriority w:val="99"/>
    <w:semiHidden/>
    <w:unhideWhenUsed/>
    <w:rsid w:val="001D19E2"/>
    <w:rPr>
      <w:rFonts w:ascii="Consolas" w:hAnsi="Consolas"/>
      <w:sz w:val="22"/>
      <w:szCs w:val="20"/>
    </w:rPr>
  </w:style>
  <w:style w:type="character" w:styleId="VariableHTML">
    <w:name w:val="HTML Variable"/>
    <w:basedOn w:val="Policepardfaut"/>
    <w:uiPriority w:val="99"/>
    <w:semiHidden/>
    <w:unhideWhenUsed/>
    <w:rsid w:val="001D19E2"/>
    <w:rPr>
      <w:i/>
      <w:iCs/>
    </w:rPr>
  </w:style>
  <w:style w:type="paragraph" w:styleId="Index1">
    <w:name w:val="index 1"/>
    <w:basedOn w:val="Normal"/>
    <w:next w:val="Normal"/>
    <w:autoRedefine/>
    <w:uiPriority w:val="99"/>
    <w:semiHidden/>
    <w:unhideWhenUsed/>
    <w:rsid w:val="001D19E2"/>
    <w:pPr>
      <w:spacing w:before="0" w:line="240" w:lineRule="auto"/>
      <w:ind w:left="220" w:hanging="220"/>
    </w:pPr>
  </w:style>
  <w:style w:type="paragraph" w:styleId="Index2">
    <w:name w:val="index 2"/>
    <w:basedOn w:val="Normal"/>
    <w:next w:val="Normal"/>
    <w:autoRedefine/>
    <w:uiPriority w:val="99"/>
    <w:semiHidden/>
    <w:unhideWhenUsed/>
    <w:rsid w:val="001D19E2"/>
    <w:pPr>
      <w:spacing w:before="0" w:line="240" w:lineRule="auto"/>
      <w:ind w:left="440" w:hanging="220"/>
    </w:pPr>
  </w:style>
  <w:style w:type="paragraph" w:styleId="Index3">
    <w:name w:val="index 3"/>
    <w:basedOn w:val="Normal"/>
    <w:next w:val="Normal"/>
    <w:autoRedefine/>
    <w:uiPriority w:val="99"/>
    <w:semiHidden/>
    <w:unhideWhenUsed/>
    <w:rsid w:val="001D19E2"/>
    <w:pPr>
      <w:spacing w:before="0" w:line="240" w:lineRule="auto"/>
      <w:ind w:left="660" w:hanging="220"/>
    </w:pPr>
  </w:style>
  <w:style w:type="paragraph" w:styleId="Index4">
    <w:name w:val="index 4"/>
    <w:basedOn w:val="Normal"/>
    <w:next w:val="Normal"/>
    <w:autoRedefine/>
    <w:uiPriority w:val="99"/>
    <w:semiHidden/>
    <w:unhideWhenUsed/>
    <w:rsid w:val="001D19E2"/>
    <w:pPr>
      <w:spacing w:before="0" w:line="240" w:lineRule="auto"/>
      <w:ind w:left="880" w:hanging="220"/>
    </w:pPr>
  </w:style>
  <w:style w:type="paragraph" w:styleId="Index5">
    <w:name w:val="index 5"/>
    <w:basedOn w:val="Normal"/>
    <w:next w:val="Normal"/>
    <w:autoRedefine/>
    <w:uiPriority w:val="99"/>
    <w:semiHidden/>
    <w:unhideWhenUsed/>
    <w:rsid w:val="001D19E2"/>
    <w:pPr>
      <w:spacing w:before="0" w:line="240" w:lineRule="auto"/>
      <w:ind w:left="1100" w:hanging="220"/>
    </w:pPr>
  </w:style>
  <w:style w:type="paragraph" w:styleId="Index6">
    <w:name w:val="index 6"/>
    <w:basedOn w:val="Normal"/>
    <w:next w:val="Normal"/>
    <w:autoRedefine/>
    <w:uiPriority w:val="99"/>
    <w:semiHidden/>
    <w:unhideWhenUsed/>
    <w:rsid w:val="001D19E2"/>
    <w:pPr>
      <w:spacing w:before="0" w:line="240" w:lineRule="auto"/>
      <w:ind w:left="1320" w:hanging="220"/>
    </w:pPr>
  </w:style>
  <w:style w:type="paragraph" w:styleId="Index7">
    <w:name w:val="index 7"/>
    <w:basedOn w:val="Normal"/>
    <w:next w:val="Normal"/>
    <w:autoRedefine/>
    <w:uiPriority w:val="99"/>
    <w:semiHidden/>
    <w:unhideWhenUsed/>
    <w:rsid w:val="001D19E2"/>
    <w:pPr>
      <w:spacing w:before="0" w:line="240" w:lineRule="auto"/>
      <w:ind w:left="1540" w:hanging="220"/>
    </w:pPr>
  </w:style>
  <w:style w:type="paragraph" w:styleId="Index8">
    <w:name w:val="index 8"/>
    <w:basedOn w:val="Normal"/>
    <w:next w:val="Normal"/>
    <w:autoRedefine/>
    <w:uiPriority w:val="99"/>
    <w:semiHidden/>
    <w:unhideWhenUsed/>
    <w:rsid w:val="001D19E2"/>
    <w:pPr>
      <w:spacing w:before="0" w:line="240" w:lineRule="auto"/>
      <w:ind w:left="1760" w:hanging="220"/>
    </w:pPr>
  </w:style>
  <w:style w:type="paragraph" w:styleId="Index9">
    <w:name w:val="index 9"/>
    <w:basedOn w:val="Normal"/>
    <w:next w:val="Normal"/>
    <w:autoRedefine/>
    <w:uiPriority w:val="99"/>
    <w:semiHidden/>
    <w:unhideWhenUsed/>
    <w:rsid w:val="001D19E2"/>
    <w:pPr>
      <w:spacing w:before="0" w:line="240" w:lineRule="auto"/>
      <w:ind w:left="1980" w:hanging="220"/>
    </w:pPr>
  </w:style>
  <w:style w:type="paragraph" w:styleId="Titreindex">
    <w:name w:val="index heading"/>
    <w:basedOn w:val="Normal"/>
    <w:next w:val="Index1"/>
    <w:uiPriority w:val="99"/>
    <w:semiHidden/>
    <w:unhideWhenUsed/>
    <w:rsid w:val="001D19E2"/>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1D19E2"/>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1D19E2"/>
    <w:rPr>
      <w:b/>
      <w:bCs/>
      <w:caps w:val="0"/>
      <w:smallCaps/>
      <w:color w:val="1F4E79" w:themeColor="accent1" w:themeShade="80"/>
      <w:spacing w:val="0"/>
    </w:rPr>
  </w:style>
  <w:style w:type="table" w:styleId="Grilleclaire">
    <w:name w:val="Light Grid"/>
    <w:basedOn w:val="TableauNormal"/>
    <w:uiPriority w:val="62"/>
    <w:semiHidden/>
    <w:unhideWhenUsed/>
    <w:rsid w:val="001D19E2"/>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1D19E2"/>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1D19E2"/>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1D19E2"/>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1D19E2"/>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1D19E2"/>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1D19E2"/>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1D19E2"/>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1D19E2"/>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1D19E2"/>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1D19E2"/>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1D19E2"/>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1D19E2"/>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1D19E2"/>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1D19E2"/>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1D19E2"/>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1D19E2"/>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1D19E2"/>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1D19E2"/>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1D19E2"/>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1D19E2"/>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1D19E2"/>
  </w:style>
  <w:style w:type="paragraph" w:styleId="Liste">
    <w:name w:val="List"/>
    <w:basedOn w:val="Normal"/>
    <w:uiPriority w:val="99"/>
    <w:semiHidden/>
    <w:unhideWhenUsed/>
    <w:rsid w:val="001D19E2"/>
    <w:pPr>
      <w:ind w:left="360" w:hanging="360"/>
      <w:contextualSpacing/>
    </w:pPr>
  </w:style>
  <w:style w:type="paragraph" w:styleId="Liste2">
    <w:name w:val="List 2"/>
    <w:basedOn w:val="Normal"/>
    <w:uiPriority w:val="99"/>
    <w:semiHidden/>
    <w:unhideWhenUsed/>
    <w:rsid w:val="001D19E2"/>
    <w:pPr>
      <w:ind w:left="720" w:hanging="360"/>
      <w:contextualSpacing/>
    </w:pPr>
  </w:style>
  <w:style w:type="paragraph" w:styleId="Liste3">
    <w:name w:val="List 3"/>
    <w:basedOn w:val="Normal"/>
    <w:uiPriority w:val="99"/>
    <w:semiHidden/>
    <w:unhideWhenUsed/>
    <w:rsid w:val="001D19E2"/>
    <w:pPr>
      <w:ind w:left="1080" w:hanging="360"/>
      <w:contextualSpacing/>
    </w:pPr>
  </w:style>
  <w:style w:type="paragraph" w:styleId="Liste4">
    <w:name w:val="List 4"/>
    <w:basedOn w:val="Normal"/>
    <w:uiPriority w:val="99"/>
    <w:semiHidden/>
    <w:unhideWhenUsed/>
    <w:rsid w:val="001D19E2"/>
    <w:pPr>
      <w:ind w:left="1440" w:hanging="360"/>
      <w:contextualSpacing/>
    </w:pPr>
  </w:style>
  <w:style w:type="paragraph" w:styleId="Liste5">
    <w:name w:val="List 5"/>
    <w:basedOn w:val="Normal"/>
    <w:uiPriority w:val="99"/>
    <w:semiHidden/>
    <w:unhideWhenUsed/>
    <w:rsid w:val="001D19E2"/>
    <w:pPr>
      <w:ind w:left="1800" w:hanging="360"/>
      <w:contextualSpacing/>
    </w:pPr>
  </w:style>
  <w:style w:type="paragraph" w:styleId="Listepuces2">
    <w:name w:val="List Bullet 2"/>
    <w:basedOn w:val="Normal"/>
    <w:uiPriority w:val="99"/>
    <w:semiHidden/>
    <w:unhideWhenUsed/>
    <w:rsid w:val="001D19E2"/>
    <w:pPr>
      <w:numPr>
        <w:numId w:val="3"/>
      </w:numPr>
      <w:contextualSpacing/>
    </w:pPr>
  </w:style>
  <w:style w:type="paragraph" w:styleId="Listepuces3">
    <w:name w:val="List Bullet 3"/>
    <w:basedOn w:val="Normal"/>
    <w:uiPriority w:val="99"/>
    <w:semiHidden/>
    <w:unhideWhenUsed/>
    <w:rsid w:val="001D19E2"/>
    <w:pPr>
      <w:numPr>
        <w:numId w:val="4"/>
      </w:numPr>
      <w:contextualSpacing/>
    </w:pPr>
  </w:style>
  <w:style w:type="paragraph" w:styleId="Listepuces4">
    <w:name w:val="List Bullet 4"/>
    <w:basedOn w:val="Normal"/>
    <w:uiPriority w:val="99"/>
    <w:semiHidden/>
    <w:unhideWhenUsed/>
    <w:rsid w:val="001D19E2"/>
    <w:pPr>
      <w:numPr>
        <w:numId w:val="5"/>
      </w:numPr>
      <w:contextualSpacing/>
    </w:pPr>
  </w:style>
  <w:style w:type="paragraph" w:styleId="Listepuces5">
    <w:name w:val="List Bullet 5"/>
    <w:basedOn w:val="Normal"/>
    <w:uiPriority w:val="99"/>
    <w:semiHidden/>
    <w:unhideWhenUsed/>
    <w:rsid w:val="001D19E2"/>
    <w:pPr>
      <w:numPr>
        <w:numId w:val="6"/>
      </w:numPr>
      <w:contextualSpacing/>
    </w:pPr>
  </w:style>
  <w:style w:type="paragraph" w:styleId="Listecontinue">
    <w:name w:val="List Continue"/>
    <w:basedOn w:val="Normal"/>
    <w:uiPriority w:val="99"/>
    <w:semiHidden/>
    <w:unhideWhenUsed/>
    <w:rsid w:val="001D19E2"/>
    <w:pPr>
      <w:spacing w:after="120"/>
      <w:ind w:left="360"/>
      <w:contextualSpacing/>
    </w:pPr>
  </w:style>
  <w:style w:type="paragraph" w:styleId="Listecontinue2">
    <w:name w:val="List Continue 2"/>
    <w:basedOn w:val="Normal"/>
    <w:uiPriority w:val="99"/>
    <w:semiHidden/>
    <w:unhideWhenUsed/>
    <w:rsid w:val="001D19E2"/>
    <w:pPr>
      <w:spacing w:after="120"/>
      <w:ind w:left="720"/>
      <w:contextualSpacing/>
    </w:pPr>
  </w:style>
  <w:style w:type="paragraph" w:styleId="Listecontinue3">
    <w:name w:val="List Continue 3"/>
    <w:basedOn w:val="Normal"/>
    <w:uiPriority w:val="99"/>
    <w:semiHidden/>
    <w:unhideWhenUsed/>
    <w:rsid w:val="001D19E2"/>
    <w:pPr>
      <w:spacing w:after="120"/>
      <w:ind w:left="1080"/>
      <w:contextualSpacing/>
    </w:pPr>
  </w:style>
  <w:style w:type="paragraph" w:styleId="Listecontinue4">
    <w:name w:val="List Continue 4"/>
    <w:basedOn w:val="Normal"/>
    <w:uiPriority w:val="99"/>
    <w:semiHidden/>
    <w:unhideWhenUsed/>
    <w:rsid w:val="001D19E2"/>
    <w:pPr>
      <w:spacing w:after="120"/>
      <w:ind w:left="1440"/>
      <w:contextualSpacing/>
    </w:pPr>
  </w:style>
  <w:style w:type="paragraph" w:styleId="Listecontinue5">
    <w:name w:val="List Continue 5"/>
    <w:basedOn w:val="Normal"/>
    <w:uiPriority w:val="99"/>
    <w:semiHidden/>
    <w:unhideWhenUsed/>
    <w:rsid w:val="001D19E2"/>
    <w:pPr>
      <w:spacing w:after="120"/>
      <w:ind w:left="1800"/>
      <w:contextualSpacing/>
    </w:pPr>
  </w:style>
  <w:style w:type="paragraph" w:styleId="Listenumros2">
    <w:name w:val="List Number 2"/>
    <w:basedOn w:val="Normal"/>
    <w:uiPriority w:val="99"/>
    <w:semiHidden/>
    <w:unhideWhenUsed/>
    <w:rsid w:val="001D19E2"/>
    <w:pPr>
      <w:numPr>
        <w:numId w:val="7"/>
      </w:numPr>
      <w:contextualSpacing/>
    </w:pPr>
  </w:style>
  <w:style w:type="paragraph" w:styleId="Listenumros3">
    <w:name w:val="List Number 3"/>
    <w:basedOn w:val="Normal"/>
    <w:uiPriority w:val="99"/>
    <w:semiHidden/>
    <w:unhideWhenUsed/>
    <w:rsid w:val="001D19E2"/>
    <w:pPr>
      <w:numPr>
        <w:numId w:val="8"/>
      </w:numPr>
      <w:contextualSpacing/>
    </w:pPr>
  </w:style>
  <w:style w:type="paragraph" w:styleId="Listenumros4">
    <w:name w:val="List Number 4"/>
    <w:basedOn w:val="Normal"/>
    <w:uiPriority w:val="99"/>
    <w:semiHidden/>
    <w:unhideWhenUsed/>
    <w:rsid w:val="001D19E2"/>
    <w:pPr>
      <w:numPr>
        <w:numId w:val="9"/>
      </w:numPr>
      <w:contextualSpacing/>
    </w:pPr>
  </w:style>
  <w:style w:type="paragraph" w:styleId="Listenumros5">
    <w:name w:val="List Number 5"/>
    <w:basedOn w:val="Normal"/>
    <w:uiPriority w:val="99"/>
    <w:semiHidden/>
    <w:unhideWhenUsed/>
    <w:rsid w:val="001D19E2"/>
    <w:pPr>
      <w:numPr>
        <w:numId w:val="10"/>
      </w:numPr>
      <w:contextualSpacing/>
    </w:pPr>
  </w:style>
  <w:style w:type="table" w:styleId="TableauListe1Clair">
    <w:name w:val="List Table 1 Light"/>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1D19E2"/>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1D19E2"/>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1D19E2"/>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1D19E2"/>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1D19E2"/>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1D19E2"/>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1D19E2"/>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1D19E2"/>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1D19E2"/>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1D19E2"/>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1D19E2"/>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1D19E2"/>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1D19E2"/>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1D19E2"/>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1D19E2"/>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1D19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1D19E2"/>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1D19E2"/>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1D19E2"/>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1D19E2"/>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1D19E2"/>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1D19E2"/>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1D19E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1D19E2"/>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1D19E2"/>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1D19E2"/>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1D19E2"/>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1D19E2"/>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1D19E2"/>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1D19E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1D19E2"/>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1D19E2"/>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1D19E2"/>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1D19E2"/>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1D19E2"/>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1D19E2"/>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1D19E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1D19E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1D19E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1D19E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1D19E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1D19E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1D19E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1D19E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1D19E2"/>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1D19E2"/>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1D19E2"/>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1D19E2"/>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1D19E2"/>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1D19E2"/>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1D19E2"/>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1D19E2"/>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1D19E2"/>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1D19E2"/>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1D19E2"/>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1D19E2"/>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1D19E2"/>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1D19E2"/>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1D19E2"/>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1D19E2"/>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1D19E2"/>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1D19E2"/>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1D19E2"/>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1D19E2"/>
    <w:pPr>
      <w:spacing w:before="0" w:line="240" w:lineRule="auto"/>
    </w:pPr>
  </w:style>
  <w:style w:type="paragraph" w:styleId="Retraitnormal">
    <w:name w:val="Normal Indent"/>
    <w:basedOn w:val="Normal"/>
    <w:uiPriority w:val="99"/>
    <w:semiHidden/>
    <w:unhideWhenUsed/>
    <w:rsid w:val="001D19E2"/>
    <w:pPr>
      <w:ind w:left="720"/>
    </w:pPr>
  </w:style>
  <w:style w:type="paragraph" w:styleId="Titredenote">
    <w:name w:val="Note Heading"/>
    <w:basedOn w:val="Normal"/>
    <w:next w:val="Normal"/>
    <w:link w:val="TitredenoteCar"/>
    <w:uiPriority w:val="99"/>
    <w:semiHidden/>
    <w:unhideWhenUsed/>
    <w:rsid w:val="001D19E2"/>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1D19E2"/>
  </w:style>
  <w:style w:type="character" w:styleId="Textedelespacerserv">
    <w:name w:val="Placeholder Text"/>
    <w:basedOn w:val="Policepardfaut"/>
    <w:uiPriority w:val="99"/>
    <w:semiHidden/>
    <w:rsid w:val="001D19E2"/>
    <w:rPr>
      <w:color w:val="595959" w:themeColor="text1" w:themeTint="A6"/>
    </w:rPr>
  </w:style>
  <w:style w:type="table" w:styleId="Tableausimple1">
    <w:name w:val="Plain Table 1"/>
    <w:basedOn w:val="TableauNormal"/>
    <w:uiPriority w:val="41"/>
    <w:rsid w:val="001D19E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1D19E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1D19E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1D19E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1D19E2"/>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1D19E2"/>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1D19E2"/>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1D19E2"/>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1D19E2"/>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1D19E2"/>
    <w:rPr>
      <w:i/>
      <w:iCs/>
      <w:color w:val="262626" w:themeColor="text1" w:themeTint="D9"/>
    </w:rPr>
  </w:style>
  <w:style w:type="character" w:styleId="Rfrencelgre">
    <w:name w:val="Subtle Reference"/>
    <w:basedOn w:val="Policepardfaut"/>
    <w:uiPriority w:val="31"/>
    <w:semiHidden/>
    <w:unhideWhenUsed/>
    <w:qFormat/>
    <w:rsid w:val="001D19E2"/>
    <w:rPr>
      <w:smallCaps/>
      <w:color w:val="5A5A5A" w:themeColor="text1" w:themeTint="A5"/>
    </w:rPr>
  </w:style>
  <w:style w:type="table" w:styleId="Effetsdetableau3D1">
    <w:name w:val="Table 3D effects 1"/>
    <w:basedOn w:val="TableauNormal"/>
    <w:uiPriority w:val="99"/>
    <w:semiHidden/>
    <w:unhideWhenUsed/>
    <w:rsid w:val="001D19E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1D19E2"/>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1D19E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1D19E2"/>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1D19E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1D19E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1D19E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1D19E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1D19E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1D19E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1D19E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1D19E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1D19E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1D19E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1D19E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1D19E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1D19E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1D19E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1D19E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1D19E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1D19E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1D19E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1D19E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1D19E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1D19E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1D19E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1D19E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1D19E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1D19E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1D19E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1D19E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1D19E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1D19E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1D19E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1D19E2"/>
    <w:pPr>
      <w:ind w:left="220" w:hanging="220"/>
    </w:pPr>
  </w:style>
  <w:style w:type="paragraph" w:styleId="Tabledesillustrations">
    <w:name w:val="table of figures"/>
    <w:basedOn w:val="Normal"/>
    <w:next w:val="Normal"/>
    <w:uiPriority w:val="99"/>
    <w:semiHidden/>
    <w:unhideWhenUsed/>
    <w:rsid w:val="001D19E2"/>
  </w:style>
  <w:style w:type="table" w:styleId="Tableauprofessionnel">
    <w:name w:val="Table Professional"/>
    <w:basedOn w:val="TableauNormal"/>
    <w:uiPriority w:val="99"/>
    <w:semiHidden/>
    <w:unhideWhenUsed/>
    <w:rsid w:val="001D19E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1D19E2"/>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1D19E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1D19E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1D19E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1D19E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1D19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1D19E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1D19E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1D19E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1D19E2"/>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1D19E2"/>
    <w:rPr>
      <w:color w:val="605E5C"/>
      <w:shd w:val="clear" w:color="auto" w:fill="E1DFDD"/>
    </w:rPr>
  </w:style>
  <w:style w:type="character" w:customStyle="1" w:styleId="Codeenligne">
    <w:name w:val="Code en ligne"/>
    <w:basedOn w:val="VariableHTML"/>
    <w:uiPriority w:val="21"/>
    <w:qFormat/>
    <w:rsid w:val="001D19E2"/>
    <w:rPr>
      <w:rFonts w:ascii="Courier New" w:hAnsi="Courier New"/>
      <w:i/>
      <w:iCs/>
      <w:noProof/>
      <w:color w:val="404040" w:themeColor="text1" w:themeTint="BF"/>
      <w:sz w:val="24"/>
      <w:lang w:val="en-GB"/>
    </w:rPr>
  </w:style>
  <w:style w:type="paragraph" w:customStyle="1" w:styleId="Code">
    <w:name w:val="Code"/>
    <w:basedOn w:val="Normal"/>
    <w:uiPriority w:val="22"/>
    <w:qFormat/>
    <w:rsid w:val="001D19E2"/>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1D19E2"/>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1D19E2"/>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1D19E2"/>
    <w:pPr>
      <w:tabs>
        <w:tab w:val="right" w:leader="dot" w:pos="10194"/>
      </w:tabs>
      <w:spacing w:after="100"/>
      <w:ind w:left="851" w:hanging="709"/>
    </w:pPr>
    <w:rPr>
      <w:sz w:val="28"/>
      <w:szCs w:val="28"/>
    </w:rPr>
  </w:style>
  <w:style w:type="paragraph" w:styleId="TM3">
    <w:name w:val="toc 3"/>
    <w:basedOn w:val="Normal"/>
    <w:next w:val="Normal"/>
    <w:autoRedefine/>
    <w:uiPriority w:val="39"/>
    <w:rsid w:val="001D19E2"/>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1D19E2"/>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1D19E2"/>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1D19E2"/>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1D19E2"/>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1D19E2"/>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1D19E2"/>
    <w:rPr>
      <w:rFonts w:ascii="Arial" w:hAnsi="Arial"/>
      <w:lang w:bidi="fr-FR"/>
    </w:rPr>
  </w:style>
  <w:style w:type="character" w:customStyle="1" w:styleId="Titre2Car">
    <w:name w:val="Titre 2 Car"/>
    <w:basedOn w:val="Policepardfaut"/>
    <w:link w:val="Titre2"/>
    <w:uiPriority w:val="5"/>
    <w:rsid w:val="001D19E2"/>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1D19E2"/>
    <w:rPr>
      <w:rFonts w:ascii="Arial" w:hAnsi="Arial" w:cs="Segoe UI"/>
      <w:sz w:val="26"/>
      <w:szCs w:val="18"/>
      <w:lang w:bidi="fr-FR"/>
    </w:rPr>
  </w:style>
  <w:style w:type="character" w:customStyle="1" w:styleId="CommentaireCar">
    <w:name w:val="Commentaire Car"/>
    <w:basedOn w:val="Policepardfaut"/>
    <w:link w:val="Commentaire"/>
    <w:uiPriority w:val="99"/>
    <w:rsid w:val="001D19E2"/>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1D19E2"/>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1D19E2"/>
    <w:rPr>
      <w:rFonts w:ascii="Arial" w:hAnsi="Arial"/>
      <w:sz w:val="26"/>
      <w:lang w:bidi="fr-FR"/>
    </w:rPr>
  </w:style>
  <w:style w:type="character" w:customStyle="1" w:styleId="Corpsdetexte2Car">
    <w:name w:val="Corps de texte 2 Car"/>
    <w:basedOn w:val="Policepardfaut"/>
    <w:link w:val="Corpsdetexte2"/>
    <w:uiPriority w:val="99"/>
    <w:semiHidden/>
    <w:rsid w:val="001D19E2"/>
    <w:rPr>
      <w:rFonts w:ascii="Arial" w:hAnsi="Arial"/>
      <w:sz w:val="26"/>
      <w:lang w:bidi="fr-FR"/>
    </w:rPr>
  </w:style>
  <w:style w:type="character" w:customStyle="1" w:styleId="Corpsdetexte3Car">
    <w:name w:val="Corps de texte 3 Car"/>
    <w:basedOn w:val="Policepardfaut"/>
    <w:link w:val="Corpsdetexte3"/>
    <w:uiPriority w:val="99"/>
    <w:semiHidden/>
    <w:rsid w:val="001D19E2"/>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1D19E2"/>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1D19E2"/>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1D19E2"/>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1D19E2"/>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1D19E2"/>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1D19E2"/>
    <w:rPr>
      <w:rFonts w:ascii="Arial" w:hAnsi="Arial"/>
      <w:sz w:val="26"/>
      <w:lang w:bidi="fr-FR"/>
    </w:rPr>
  </w:style>
  <w:style w:type="character" w:customStyle="1" w:styleId="DateCar">
    <w:name w:val="Date Car"/>
    <w:basedOn w:val="Policepardfaut"/>
    <w:link w:val="Date"/>
    <w:uiPriority w:val="99"/>
    <w:semiHidden/>
    <w:rsid w:val="001D19E2"/>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1D19E2"/>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1D19E2"/>
    <w:rPr>
      <w:rFonts w:ascii="Arial" w:hAnsi="Arial"/>
      <w:sz w:val="26"/>
      <w:lang w:bidi="fr-FR"/>
    </w:rPr>
  </w:style>
  <w:style w:type="character" w:customStyle="1" w:styleId="NotedefinCar">
    <w:name w:val="Note de fin Car"/>
    <w:basedOn w:val="Policepardfaut"/>
    <w:link w:val="Notedefin"/>
    <w:uiPriority w:val="99"/>
    <w:semiHidden/>
    <w:rsid w:val="001D19E2"/>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1D19E2"/>
    <w:rPr>
      <w:rFonts w:ascii="Arial" w:hAnsi="Arial"/>
      <w:sz w:val="26"/>
      <w:szCs w:val="20"/>
      <w:lang w:bidi="fr-FR"/>
    </w:rPr>
  </w:style>
  <w:style w:type="character" w:customStyle="1" w:styleId="Titre3Car">
    <w:name w:val="Titre 3 Car"/>
    <w:basedOn w:val="Policepardfaut"/>
    <w:link w:val="Titre3"/>
    <w:uiPriority w:val="6"/>
    <w:rsid w:val="001D19E2"/>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1D19E2"/>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1D19E2"/>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1D19E2"/>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1D19E2"/>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1D19E2"/>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1D19E2"/>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1D19E2"/>
    <w:rPr>
      <w:rFonts w:ascii="Arial" w:hAnsi="Arial"/>
      <w:i/>
      <w:iCs/>
      <w:sz w:val="26"/>
      <w:lang w:bidi="fr-FR"/>
    </w:rPr>
  </w:style>
  <w:style w:type="character" w:customStyle="1" w:styleId="PrformatHTMLCar">
    <w:name w:val="Préformaté HTML Car"/>
    <w:basedOn w:val="Policepardfaut"/>
    <w:link w:val="PrformatHTML"/>
    <w:uiPriority w:val="99"/>
    <w:semiHidden/>
    <w:rsid w:val="001D19E2"/>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1D19E2"/>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1D19E2"/>
    <w:rPr>
      <w:rFonts w:ascii="Consolas" w:hAnsi="Consolas"/>
      <w:szCs w:val="20"/>
    </w:rPr>
  </w:style>
  <w:style w:type="character" w:customStyle="1" w:styleId="En-ttedemessageCar">
    <w:name w:val="En-tête de message Car"/>
    <w:basedOn w:val="Policepardfaut"/>
    <w:link w:val="En-ttedemessage"/>
    <w:uiPriority w:val="99"/>
    <w:semiHidden/>
    <w:rsid w:val="001D19E2"/>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1D19E2"/>
    <w:rPr>
      <w:rFonts w:ascii="Arial" w:hAnsi="Arial"/>
      <w:sz w:val="26"/>
      <w:lang w:bidi="fr-FR"/>
    </w:rPr>
  </w:style>
  <w:style w:type="character" w:customStyle="1" w:styleId="TextebrutCar">
    <w:name w:val="Texte brut Car"/>
    <w:basedOn w:val="Policepardfaut"/>
    <w:link w:val="Textebrut"/>
    <w:uiPriority w:val="99"/>
    <w:semiHidden/>
    <w:rsid w:val="001D19E2"/>
    <w:rPr>
      <w:rFonts w:ascii="Consolas" w:hAnsi="Consolas"/>
      <w:sz w:val="26"/>
      <w:szCs w:val="21"/>
      <w:lang w:bidi="fr-FR"/>
    </w:rPr>
  </w:style>
  <w:style w:type="character" w:customStyle="1" w:styleId="CitationCar">
    <w:name w:val="Citation Car"/>
    <w:basedOn w:val="Policepardfaut"/>
    <w:link w:val="Citation"/>
    <w:uiPriority w:val="23"/>
    <w:rsid w:val="001D19E2"/>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1D19E2"/>
    <w:rPr>
      <w:rFonts w:ascii="Arial" w:hAnsi="Arial"/>
      <w:sz w:val="26"/>
      <w:lang w:bidi="fr-FR"/>
    </w:rPr>
  </w:style>
  <w:style w:type="character" w:customStyle="1" w:styleId="SignatureCar">
    <w:name w:val="Signature Car"/>
    <w:basedOn w:val="Policepardfaut"/>
    <w:link w:val="Signature"/>
    <w:uiPriority w:val="99"/>
    <w:semiHidden/>
    <w:rsid w:val="001D19E2"/>
    <w:rPr>
      <w:rFonts w:ascii="Arial" w:hAnsi="Arial"/>
      <w:sz w:val="26"/>
      <w:lang w:bidi="fr-FR"/>
    </w:rPr>
  </w:style>
  <w:style w:type="paragraph" w:styleId="Paragraphedeliste">
    <w:name w:val="List Paragraph"/>
    <w:basedOn w:val="Normal"/>
    <w:uiPriority w:val="34"/>
    <w:unhideWhenUsed/>
    <w:qFormat/>
    <w:rsid w:val="001D19E2"/>
    <w:pPr>
      <w:ind w:left="720"/>
      <w:contextualSpacing/>
    </w:pPr>
  </w:style>
  <w:style w:type="paragraph" w:styleId="TM4">
    <w:name w:val="toc 4"/>
    <w:basedOn w:val="Normal"/>
    <w:next w:val="Normal"/>
    <w:autoRedefine/>
    <w:uiPriority w:val="39"/>
    <w:rsid w:val="001D19E2"/>
    <w:pPr>
      <w:spacing w:after="100"/>
      <w:ind w:left="660"/>
    </w:pPr>
  </w:style>
  <w:style w:type="paragraph" w:styleId="TM5">
    <w:name w:val="toc 5"/>
    <w:basedOn w:val="Normal"/>
    <w:next w:val="Normal"/>
    <w:autoRedefine/>
    <w:uiPriority w:val="39"/>
    <w:rsid w:val="001D19E2"/>
    <w:pPr>
      <w:spacing w:after="100"/>
      <w:ind w:left="880"/>
    </w:pPr>
  </w:style>
  <w:style w:type="paragraph" w:styleId="TM6">
    <w:name w:val="toc 6"/>
    <w:basedOn w:val="Normal"/>
    <w:next w:val="Normal"/>
    <w:autoRedefine/>
    <w:uiPriority w:val="39"/>
    <w:rsid w:val="001D19E2"/>
    <w:pPr>
      <w:spacing w:after="100"/>
      <w:ind w:left="1100"/>
    </w:pPr>
  </w:style>
  <w:style w:type="paragraph" w:styleId="TM7">
    <w:name w:val="toc 7"/>
    <w:basedOn w:val="Normal"/>
    <w:next w:val="Normal"/>
    <w:autoRedefine/>
    <w:uiPriority w:val="39"/>
    <w:rsid w:val="001D19E2"/>
    <w:pPr>
      <w:spacing w:after="100"/>
      <w:ind w:left="1320"/>
    </w:pPr>
  </w:style>
  <w:style w:type="paragraph" w:styleId="TM8">
    <w:name w:val="toc 8"/>
    <w:basedOn w:val="Normal"/>
    <w:next w:val="Normal"/>
    <w:autoRedefine/>
    <w:uiPriority w:val="39"/>
    <w:rsid w:val="001D19E2"/>
    <w:pPr>
      <w:spacing w:after="100"/>
      <w:ind w:left="1540"/>
    </w:pPr>
  </w:style>
  <w:style w:type="paragraph" w:styleId="TM9">
    <w:name w:val="toc 9"/>
    <w:basedOn w:val="Normal"/>
    <w:next w:val="Normal"/>
    <w:autoRedefine/>
    <w:uiPriority w:val="39"/>
    <w:rsid w:val="001D19E2"/>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1D19E2"/>
    <w:rPr>
      <w:b/>
      <w:bCs/>
      <w:color w:val="0C893F"/>
    </w:rPr>
  </w:style>
  <w:style w:type="character" w:customStyle="1" w:styleId="Recommandation">
    <w:name w:val="Recommandation"/>
    <w:basedOn w:val="Policepardfaut"/>
    <w:uiPriority w:val="1"/>
    <w:qFormat/>
    <w:rsid w:val="001D19E2"/>
    <w:rPr>
      <w:color w:val="0C893F"/>
    </w:rPr>
  </w:style>
  <w:style w:type="character" w:customStyle="1" w:styleId="Adaptation">
    <w:name w:val="Adaptation"/>
    <w:basedOn w:val="Policepardfaut"/>
    <w:uiPriority w:val="1"/>
    <w:rsid w:val="001D19E2"/>
    <w:rPr>
      <w:color w:val="0070C0"/>
    </w:rPr>
  </w:style>
  <w:style w:type="character" w:customStyle="1" w:styleId="Adaptationintense">
    <w:name w:val="Adaptation intense"/>
    <w:basedOn w:val="Policepardfaut"/>
    <w:uiPriority w:val="1"/>
    <w:rsid w:val="001D19E2"/>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accessibilite.numerique.gouv.fr/obligations/evaluation-conformite/" TargetMode="External"/><Relationship Id="rId26" Type="http://schemas.openxmlformats.org/officeDocument/2006/relationships/image" Target="media/image5.png"/><Relationship Id="rId39"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accessibilite.numerique.gouv.fr/obligations/champ-application/" TargetMode="External"/><Relationship Id="rId34" Type="http://schemas.openxmlformats.org/officeDocument/2006/relationships/image" Target="media/image9.png"/><Relationship Id="rId42" Type="http://schemas.openxmlformats.org/officeDocument/2006/relationships/hyperlink" Target="https://pac.pdf-accessibility.org/en/download" TargetMode="External"/><Relationship Id="rId47"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accessibilite.numerique.gouv.fr/" TargetMode="External"/><Relationship Id="rId25" Type="http://schemas.openxmlformats.org/officeDocument/2006/relationships/image" Target="media/image4.png"/><Relationship Id="rId33" Type="http://schemas.openxmlformats.org/officeDocument/2006/relationships/hyperlink" Target="https://contrast-finder.tanaguru.com/?lang=fr" TargetMode="External"/><Relationship Id="rId38" Type="http://schemas.openxmlformats.org/officeDocument/2006/relationships/image" Target="media/image11.png"/><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hyperlink" Target="https://www.stratis.fr/" TargetMode="External"/><Relationship Id="rId29" Type="http://schemas.openxmlformats.org/officeDocument/2006/relationships/hyperlink" Target="https://chromewebstore.google.com/detail/wcag-color-contrast-check/plnahcmalebffmaghcpcmpaciebdhgdf" TargetMode="Externa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8.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hyperlink" Target="https://taggedpdf.com/" TargetMode="Externa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s://chromewebstore.google.com/detail/image-alt-text-viewer/nhmihbneenlkbjjpbimhegikadfleccd" TargetMode="External"/><Relationship Id="rId28" Type="http://schemas.openxmlformats.org/officeDocument/2006/relationships/hyperlink" Target="https://addons.mozilla.org/fr/firefox/addon/wcag-contrast-checker/" TargetMode="External"/><Relationship Id="rId36" Type="http://schemas.openxmlformats.org/officeDocument/2006/relationships/hyperlink" Target="https://chromewebstore.google.com/detail/headingsmap/flbjommegcjonpdmenkdiocclhjacmbi" TargetMode="External"/><Relationship Id="rId10" Type="http://schemas.openxmlformats.org/officeDocument/2006/relationships/footnotes" Target="footnotes.xml"/><Relationship Id="rId19" Type="http://schemas.openxmlformats.org/officeDocument/2006/relationships/hyperlink" Target="https://accessibilite.numerique.gouv.fr/obligations/" TargetMode="External"/><Relationship Id="rId31" Type="http://schemas.openxmlformats.org/officeDocument/2006/relationships/hyperlink" Target="https://www.tpgi.com/color-contrast-checker/" TargetMode="External"/><Relationship Id="rId44" Type="http://schemas.openxmlformats.org/officeDocument/2006/relationships/hyperlink" Target="https://www.pdf-accessible.com/notices-accessibilite-indesign-acrob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accessibilite.numerique.gouv.fr/obligations/champ-application/" TargetMode="External"/><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hyperlink" Target="https://addons.mozilla.org/fr/firefox/addon/headingsmap/" TargetMode="External"/><Relationship Id="rId43" Type="http://schemas.openxmlformats.org/officeDocument/2006/relationships/image" Target="media/image15.png"/><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https://stratisfr.sharepoint.com/sites/intranet.ressources/RESSOURCES/99%20-%20Direction%20-%20Technique/04%20-%20D&#233;partement%20-%20Accessibilit&#233;/02-Document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9ff7d01ea021965e3f838ac048404b1d">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537527d2dbc47d0e237d3479a1bb43fb"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
</file>

<file path=customXml/itemProps1.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2.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3.xml><?xml version="1.0" encoding="utf-8"?>
<ds:datastoreItem xmlns:ds="http://schemas.openxmlformats.org/officeDocument/2006/customXml" ds:itemID="{697FDC6D-C135-4B9F-A6E2-98C00EE6E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customXml/itemProps5.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48</Pages>
  <Words>12190</Words>
  <Characters>67051</Characters>
  <Application>Microsoft Office Word</Application>
  <DocSecurity>0</DocSecurity>
  <Lines>558</Lines>
  <Paragraphs>158</Paragraphs>
  <ScaleCrop>false</ScaleCrop>
  <HeadingPairs>
    <vt:vector size="2" baseType="variant">
      <vt:variant>
        <vt:lpstr>Titre</vt:lpstr>
      </vt:variant>
      <vt:variant>
        <vt:i4>1</vt:i4>
      </vt:variant>
    </vt:vector>
  </HeadingPairs>
  <TitlesOfParts>
    <vt:vector size="1" baseType="lpstr">
      <vt:lpstr>Rapport de conformité au RGAA 4.1 - V1.0 - Site Internet de $$$CLIENT$$$</vt:lpstr>
    </vt:vector>
  </TitlesOfParts>
  <Company/>
  <LinksUpToDate>false</LinksUpToDate>
  <CharactersWithSpaces>79083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 $$$CLIENT$$$</dc:title>
  <dc:subject/>
  <dc:creator/>
  <cp:keywords/>
  <dc:description/>
  <cp:lastModifiedBy/>
  <cp:revision>4</cp:revision>
  <dcterms:created xsi:type="dcterms:W3CDTF">2020-09-29T13:59:00Z</dcterms:created>
  <dcterms:modified xsi:type="dcterms:W3CDTF">2025-10-15T12:37:00Z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