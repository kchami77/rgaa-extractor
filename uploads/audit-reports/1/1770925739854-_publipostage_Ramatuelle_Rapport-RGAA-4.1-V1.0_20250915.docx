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1CA22EDD"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EF79E5" w:rsidRPr="00B47439">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EF79E5" w:rsidRPr="00B47439">
        <w:rPr>
          <w:noProof/>
        </w:rPr>
        <w:instrText>Féminin commençant par une consonne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EF79E5" w:rsidRPr="00B47439">
        <w:rPr>
          <w:noProof/>
        </w:rPr>
        <w:instrText>Féminin commençant par une consonne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EF79E5" w:rsidRPr="00B47439">
        <w:rPr>
          <w:noProof/>
        </w:rPr>
        <w:instrText>Féminin commençant par une consonne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EF79E5" w:rsidRPr="00B47439">
        <w:rPr>
          <w:noProof/>
        </w:rPr>
        <w:instrText>Féminin commençant par une consonne</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separate"/>
      </w:r>
      <w:r w:rsidR="001E449B">
        <w:rPr>
          <w:noProof/>
        </w:rPr>
        <w:instrText xml:space="preserve">de la </w:instrText>
      </w:r>
      <w:r w:rsidR="00904AF3">
        <w:fldChar w:fldCharType="end"/>
      </w:r>
      <w:r w:rsidR="00904AF3">
        <w:instrText xml:space="preserve"> </w:instrText>
      </w:r>
      <w:r w:rsidR="00904AF3">
        <w:fldChar w:fldCharType="separate"/>
      </w:r>
      <w:r w:rsidR="001E449B">
        <w:rPr>
          <w:noProof/>
        </w:rPr>
        <w:instrText xml:space="preserve">de la </w:instrText>
      </w:r>
      <w:r w:rsidR="00904AF3">
        <w:fldChar w:fldCharType="end"/>
      </w:r>
      <w:r w:rsidR="00904AF3">
        <w:instrText xml:space="preserve"> </w:instrText>
      </w:r>
      <w:r w:rsidR="00904AF3">
        <w:fldChar w:fldCharType="separate"/>
      </w:r>
      <w:r w:rsidR="001E449B">
        <w:rPr>
          <w:noProof/>
        </w:rPr>
        <w:instrText xml:space="preserve">de la </w:instrText>
      </w:r>
      <w:r w:rsidR="00904AF3">
        <w:fldChar w:fldCharType="end"/>
      </w:r>
      <w:r w:rsidR="00904AF3">
        <w:instrText xml:space="preserve"> </w:instrText>
      </w:r>
      <w:r w:rsidR="00904AF3">
        <w:fldChar w:fldCharType="separate"/>
      </w:r>
      <w:r w:rsidR="001E449B">
        <w:rPr>
          <w:noProof/>
        </w:rPr>
        <w:t xml:space="preserve">de la </w:t>
      </w:r>
      <w:r w:rsidR="00904AF3">
        <w:fldChar w:fldCharType="end"/>
      </w:r>
      <w:fldSimple w:instr=" MERGEFIELD Nom_du_site ">
        <w:r w:rsidR="00EF79E5" w:rsidRPr="00B47439">
          <w:rPr>
            <w:noProof/>
          </w:rPr>
          <w:t>Commune de Ramatuelle</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 xml:space="preserve">RGAA </w:t>
      </w:r>
      <w:proofErr w:type="spellStart"/>
      <w:r w:rsidRPr="00E638FB">
        <w:rPr>
          <w:rStyle w:val="Accentuationintense"/>
          <w:lang w:val="de-DE"/>
        </w:rPr>
        <w:t>version</w:t>
      </w:r>
      <w:proofErr w:type="spellEnd"/>
      <w:r w:rsidRPr="00E638FB">
        <w:rPr>
          <w:rStyle w:val="Accentuationintense"/>
          <w:lang w:val="de-DE"/>
        </w:rPr>
        <w:t xml:space="preserve"> 4</w:t>
      </w:r>
      <w:r w:rsidR="001F1C96" w:rsidRPr="00E638FB">
        <w:rPr>
          <w:rStyle w:val="Accentuationintense"/>
          <w:lang w:val="de-DE"/>
        </w:rPr>
        <w:t>.1</w:t>
      </w:r>
    </w:p>
    <w:p w14:paraId="68B6D321" w14:textId="6AF7E9A3" w:rsidR="004D456E" w:rsidRPr="00E638FB" w:rsidRDefault="00E65944" w:rsidP="004D456E">
      <w:pPr>
        <w:jc w:val="center"/>
        <w:rPr>
          <w:lang w:val="de-DE"/>
        </w:rPr>
      </w:pPr>
      <w:r w:rsidRPr="00E638FB">
        <w:rPr>
          <w:lang w:val="de-DE"/>
        </w:rPr>
        <w:t xml:space="preserve">Version 1.0 - </w:t>
      </w:r>
      <w:r w:rsidR="00AC58C0">
        <w:rPr>
          <w:lang w:val="de-DE"/>
        </w:rPr>
        <w:t>15</w:t>
      </w:r>
      <w:r w:rsidR="005C1F4C" w:rsidRPr="00E638FB">
        <w:rPr>
          <w:lang w:val="de-DE"/>
        </w:rPr>
        <w:t>/</w:t>
      </w:r>
      <w:r w:rsidR="006A1212">
        <w:rPr>
          <w:lang w:val="de-DE"/>
        </w:rPr>
        <w:t>09/2025</w:t>
      </w:r>
    </w:p>
    <w:p w14:paraId="30877EF3" w14:textId="5A2E2CFD" w:rsidR="004D456E" w:rsidRPr="0076700E" w:rsidRDefault="00706095" w:rsidP="004D456E">
      <w:pPr>
        <w:jc w:val="center"/>
      </w:pPr>
      <w:r>
        <w:rPr>
          <w:noProof/>
        </w:rPr>
        <w:drawing>
          <wp:inline distT="0" distB="0" distL="0" distR="0" wp14:anchorId="3880C226" wp14:editId="084693B1">
            <wp:extent cx="6479540" cy="3892550"/>
            <wp:effectExtent l="0" t="0" r="0" b="0"/>
            <wp:docPr id="190567847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8472" name="Imag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6479540" cy="3892550"/>
                    </a:xfrm>
                    <a:prstGeom prst="rect">
                      <a:avLst/>
                    </a:prstGeom>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p>
        <w:p w14:paraId="6E0499AE" w14:textId="475A3DA7" w:rsidR="004C790D"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08848445" w:history="1">
            <w:r w:rsidR="004C790D" w:rsidRPr="00384032">
              <w:rPr>
                <w:rStyle w:val="Lienhypertexte"/>
                <w:noProof/>
              </w:rPr>
              <w:t>1</w:t>
            </w:r>
            <w:r w:rsidR="004C790D">
              <w:rPr>
                <w:rFonts w:asciiTheme="minorHAnsi" w:eastAsiaTheme="minorEastAsia" w:hAnsiTheme="minorHAnsi"/>
                <w:smallCaps w:val="0"/>
                <w:noProof/>
                <w:color w:val="auto"/>
                <w:kern w:val="2"/>
                <w:sz w:val="24"/>
                <w:szCs w:val="24"/>
                <w:lang w:eastAsia="fr-FR" w:bidi="ar-SA"/>
                <w14:ligatures w14:val="standardContextual"/>
              </w:rPr>
              <w:tab/>
            </w:r>
            <w:r w:rsidR="004C790D" w:rsidRPr="00384032">
              <w:rPr>
                <w:rStyle w:val="Lienhypertexte"/>
                <w:noProof/>
              </w:rPr>
              <w:t>Contexte</w:t>
            </w:r>
            <w:r w:rsidR="004C790D">
              <w:rPr>
                <w:noProof/>
                <w:webHidden/>
              </w:rPr>
              <w:tab/>
            </w:r>
            <w:r w:rsidR="004C790D">
              <w:rPr>
                <w:noProof/>
                <w:webHidden/>
              </w:rPr>
              <w:fldChar w:fldCharType="begin"/>
            </w:r>
            <w:r w:rsidR="004C790D">
              <w:rPr>
                <w:noProof/>
                <w:webHidden/>
              </w:rPr>
              <w:instrText xml:space="preserve"> PAGEREF _Toc208848445 \h </w:instrText>
            </w:r>
            <w:r w:rsidR="004C790D">
              <w:rPr>
                <w:noProof/>
                <w:webHidden/>
              </w:rPr>
            </w:r>
            <w:r w:rsidR="004C790D">
              <w:rPr>
                <w:noProof/>
                <w:webHidden/>
              </w:rPr>
              <w:fldChar w:fldCharType="separate"/>
            </w:r>
            <w:r w:rsidR="001E449B">
              <w:rPr>
                <w:noProof/>
                <w:webHidden/>
              </w:rPr>
              <w:t>5</w:t>
            </w:r>
            <w:r w:rsidR="004C790D">
              <w:rPr>
                <w:noProof/>
                <w:webHidden/>
              </w:rPr>
              <w:fldChar w:fldCharType="end"/>
            </w:r>
          </w:hyperlink>
        </w:p>
        <w:p w14:paraId="41889B73" w14:textId="3FF70709"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46" w:history="1">
            <w:r w:rsidRPr="00384032">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Technologies utilisées sur le site</w:t>
            </w:r>
            <w:r>
              <w:rPr>
                <w:noProof/>
                <w:webHidden/>
              </w:rPr>
              <w:tab/>
            </w:r>
            <w:r>
              <w:rPr>
                <w:noProof/>
                <w:webHidden/>
              </w:rPr>
              <w:fldChar w:fldCharType="begin"/>
            </w:r>
            <w:r>
              <w:rPr>
                <w:noProof/>
                <w:webHidden/>
              </w:rPr>
              <w:instrText xml:space="preserve"> PAGEREF _Toc208848446 \h </w:instrText>
            </w:r>
            <w:r>
              <w:rPr>
                <w:noProof/>
                <w:webHidden/>
              </w:rPr>
            </w:r>
            <w:r>
              <w:rPr>
                <w:noProof/>
                <w:webHidden/>
              </w:rPr>
              <w:fldChar w:fldCharType="separate"/>
            </w:r>
            <w:r w:rsidR="001E449B">
              <w:rPr>
                <w:noProof/>
                <w:webHidden/>
              </w:rPr>
              <w:t>6</w:t>
            </w:r>
            <w:r>
              <w:rPr>
                <w:noProof/>
                <w:webHidden/>
              </w:rPr>
              <w:fldChar w:fldCharType="end"/>
            </w:r>
          </w:hyperlink>
        </w:p>
        <w:p w14:paraId="30C072B4" w14:textId="5CBD0BE9"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47" w:history="1">
            <w:r w:rsidRPr="00384032">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Outils utilisés pour l’audit</w:t>
            </w:r>
            <w:r>
              <w:rPr>
                <w:noProof/>
                <w:webHidden/>
              </w:rPr>
              <w:tab/>
            </w:r>
            <w:r>
              <w:rPr>
                <w:noProof/>
                <w:webHidden/>
              </w:rPr>
              <w:fldChar w:fldCharType="begin"/>
            </w:r>
            <w:r>
              <w:rPr>
                <w:noProof/>
                <w:webHidden/>
              </w:rPr>
              <w:instrText xml:space="preserve"> PAGEREF _Toc208848447 \h </w:instrText>
            </w:r>
            <w:r>
              <w:rPr>
                <w:noProof/>
                <w:webHidden/>
              </w:rPr>
            </w:r>
            <w:r>
              <w:rPr>
                <w:noProof/>
                <w:webHidden/>
              </w:rPr>
              <w:fldChar w:fldCharType="separate"/>
            </w:r>
            <w:r w:rsidR="001E449B">
              <w:rPr>
                <w:noProof/>
                <w:webHidden/>
              </w:rPr>
              <w:t>6</w:t>
            </w:r>
            <w:r>
              <w:rPr>
                <w:noProof/>
                <w:webHidden/>
              </w:rPr>
              <w:fldChar w:fldCharType="end"/>
            </w:r>
          </w:hyperlink>
        </w:p>
        <w:p w14:paraId="61FD3AC1" w14:textId="2D2EE5E8"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48" w:history="1">
            <w:r w:rsidRPr="00384032">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Environnement de test</w:t>
            </w:r>
            <w:r>
              <w:rPr>
                <w:noProof/>
                <w:webHidden/>
              </w:rPr>
              <w:tab/>
            </w:r>
            <w:r>
              <w:rPr>
                <w:noProof/>
                <w:webHidden/>
              </w:rPr>
              <w:fldChar w:fldCharType="begin"/>
            </w:r>
            <w:r>
              <w:rPr>
                <w:noProof/>
                <w:webHidden/>
              </w:rPr>
              <w:instrText xml:space="preserve"> PAGEREF _Toc208848448 \h </w:instrText>
            </w:r>
            <w:r>
              <w:rPr>
                <w:noProof/>
                <w:webHidden/>
              </w:rPr>
            </w:r>
            <w:r>
              <w:rPr>
                <w:noProof/>
                <w:webHidden/>
              </w:rPr>
              <w:fldChar w:fldCharType="separate"/>
            </w:r>
            <w:r w:rsidR="001E449B">
              <w:rPr>
                <w:noProof/>
                <w:webHidden/>
              </w:rPr>
              <w:t>7</w:t>
            </w:r>
            <w:r>
              <w:rPr>
                <w:noProof/>
                <w:webHidden/>
              </w:rPr>
              <w:fldChar w:fldCharType="end"/>
            </w:r>
          </w:hyperlink>
        </w:p>
        <w:p w14:paraId="4AC3F65F" w14:textId="7FEE52DA"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49" w:history="1">
            <w:r w:rsidRPr="00384032">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_Toc208848449 \h </w:instrText>
            </w:r>
            <w:r>
              <w:rPr>
                <w:noProof/>
                <w:webHidden/>
              </w:rPr>
            </w:r>
            <w:r>
              <w:rPr>
                <w:noProof/>
                <w:webHidden/>
              </w:rPr>
              <w:fldChar w:fldCharType="separate"/>
            </w:r>
            <w:r w:rsidR="001E449B">
              <w:rPr>
                <w:noProof/>
                <w:webHidden/>
              </w:rPr>
              <w:t>7</w:t>
            </w:r>
            <w:r>
              <w:rPr>
                <w:noProof/>
                <w:webHidden/>
              </w:rPr>
              <w:fldChar w:fldCharType="end"/>
            </w:r>
          </w:hyperlink>
        </w:p>
        <w:p w14:paraId="5ACF88CE" w14:textId="570DC129" w:rsidR="004C790D" w:rsidRDefault="004C790D">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8848450" w:history="1">
            <w:r w:rsidRPr="00384032">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384032">
              <w:rPr>
                <w:rStyle w:val="Lienhypertexte"/>
                <w:noProof/>
              </w:rPr>
              <w:t>Accessibilité du site</w:t>
            </w:r>
            <w:r>
              <w:rPr>
                <w:noProof/>
                <w:webHidden/>
              </w:rPr>
              <w:tab/>
            </w:r>
            <w:r>
              <w:rPr>
                <w:noProof/>
                <w:webHidden/>
              </w:rPr>
              <w:fldChar w:fldCharType="begin"/>
            </w:r>
            <w:r>
              <w:rPr>
                <w:noProof/>
                <w:webHidden/>
              </w:rPr>
              <w:instrText xml:space="preserve"> PAGEREF _Toc208848450 \h </w:instrText>
            </w:r>
            <w:r>
              <w:rPr>
                <w:noProof/>
                <w:webHidden/>
              </w:rPr>
            </w:r>
            <w:r>
              <w:rPr>
                <w:noProof/>
                <w:webHidden/>
              </w:rPr>
              <w:fldChar w:fldCharType="separate"/>
            </w:r>
            <w:r w:rsidR="001E449B">
              <w:rPr>
                <w:noProof/>
                <w:webHidden/>
              </w:rPr>
              <w:t>8</w:t>
            </w:r>
            <w:r>
              <w:rPr>
                <w:noProof/>
                <w:webHidden/>
              </w:rPr>
              <w:fldChar w:fldCharType="end"/>
            </w:r>
          </w:hyperlink>
        </w:p>
        <w:p w14:paraId="66C02F0F" w14:textId="434C0A20"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51" w:history="1">
            <w:r w:rsidRPr="00384032">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Avis de l’auditeur</w:t>
            </w:r>
            <w:r>
              <w:rPr>
                <w:noProof/>
                <w:webHidden/>
              </w:rPr>
              <w:tab/>
            </w:r>
            <w:r>
              <w:rPr>
                <w:noProof/>
                <w:webHidden/>
              </w:rPr>
              <w:fldChar w:fldCharType="begin"/>
            </w:r>
            <w:r>
              <w:rPr>
                <w:noProof/>
                <w:webHidden/>
              </w:rPr>
              <w:instrText xml:space="preserve"> PAGEREF _Toc208848451 \h </w:instrText>
            </w:r>
            <w:r>
              <w:rPr>
                <w:noProof/>
                <w:webHidden/>
              </w:rPr>
            </w:r>
            <w:r>
              <w:rPr>
                <w:noProof/>
                <w:webHidden/>
              </w:rPr>
              <w:fldChar w:fldCharType="separate"/>
            </w:r>
            <w:r w:rsidR="001E449B">
              <w:rPr>
                <w:noProof/>
                <w:webHidden/>
              </w:rPr>
              <w:t>8</w:t>
            </w:r>
            <w:r>
              <w:rPr>
                <w:noProof/>
                <w:webHidden/>
              </w:rPr>
              <w:fldChar w:fldCharType="end"/>
            </w:r>
          </w:hyperlink>
        </w:p>
        <w:p w14:paraId="75DA45B0" w14:textId="7CF38ABB"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52" w:history="1">
            <w:r w:rsidRPr="00384032">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En développement</w:t>
            </w:r>
            <w:r>
              <w:rPr>
                <w:noProof/>
                <w:webHidden/>
              </w:rPr>
              <w:tab/>
            </w:r>
            <w:r>
              <w:rPr>
                <w:noProof/>
                <w:webHidden/>
              </w:rPr>
              <w:fldChar w:fldCharType="begin"/>
            </w:r>
            <w:r>
              <w:rPr>
                <w:noProof/>
                <w:webHidden/>
              </w:rPr>
              <w:instrText xml:space="preserve"> PAGEREF _Toc208848452 \h </w:instrText>
            </w:r>
            <w:r>
              <w:rPr>
                <w:noProof/>
                <w:webHidden/>
              </w:rPr>
            </w:r>
            <w:r>
              <w:rPr>
                <w:noProof/>
                <w:webHidden/>
              </w:rPr>
              <w:fldChar w:fldCharType="separate"/>
            </w:r>
            <w:r w:rsidR="001E449B">
              <w:rPr>
                <w:noProof/>
                <w:webHidden/>
              </w:rPr>
              <w:t>8</w:t>
            </w:r>
            <w:r>
              <w:rPr>
                <w:noProof/>
                <w:webHidden/>
              </w:rPr>
              <w:fldChar w:fldCharType="end"/>
            </w:r>
          </w:hyperlink>
        </w:p>
        <w:p w14:paraId="51B058B6" w14:textId="6BBD7211"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53" w:history="1">
            <w:r w:rsidRPr="00384032">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En rédaction</w:t>
            </w:r>
            <w:r>
              <w:rPr>
                <w:noProof/>
                <w:webHidden/>
              </w:rPr>
              <w:tab/>
            </w:r>
            <w:r>
              <w:rPr>
                <w:noProof/>
                <w:webHidden/>
              </w:rPr>
              <w:fldChar w:fldCharType="begin"/>
            </w:r>
            <w:r>
              <w:rPr>
                <w:noProof/>
                <w:webHidden/>
              </w:rPr>
              <w:instrText xml:space="preserve"> PAGEREF _Toc208848453 \h </w:instrText>
            </w:r>
            <w:r>
              <w:rPr>
                <w:noProof/>
                <w:webHidden/>
              </w:rPr>
            </w:r>
            <w:r>
              <w:rPr>
                <w:noProof/>
                <w:webHidden/>
              </w:rPr>
              <w:fldChar w:fldCharType="separate"/>
            </w:r>
            <w:r w:rsidR="001E449B">
              <w:rPr>
                <w:noProof/>
                <w:webHidden/>
              </w:rPr>
              <w:t>10</w:t>
            </w:r>
            <w:r>
              <w:rPr>
                <w:noProof/>
                <w:webHidden/>
              </w:rPr>
              <w:fldChar w:fldCharType="end"/>
            </w:r>
          </w:hyperlink>
        </w:p>
        <w:p w14:paraId="75482DFB" w14:textId="3E38BE07"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54" w:history="1">
            <w:r w:rsidRPr="00384032">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Rappel des obligations légales</w:t>
            </w:r>
            <w:r>
              <w:rPr>
                <w:noProof/>
                <w:webHidden/>
              </w:rPr>
              <w:tab/>
            </w:r>
            <w:r>
              <w:rPr>
                <w:noProof/>
                <w:webHidden/>
              </w:rPr>
              <w:fldChar w:fldCharType="begin"/>
            </w:r>
            <w:r>
              <w:rPr>
                <w:noProof/>
                <w:webHidden/>
              </w:rPr>
              <w:instrText xml:space="preserve"> PAGEREF _Toc208848454 \h </w:instrText>
            </w:r>
            <w:r>
              <w:rPr>
                <w:noProof/>
                <w:webHidden/>
              </w:rPr>
            </w:r>
            <w:r>
              <w:rPr>
                <w:noProof/>
                <w:webHidden/>
              </w:rPr>
              <w:fldChar w:fldCharType="separate"/>
            </w:r>
            <w:r w:rsidR="001E449B">
              <w:rPr>
                <w:noProof/>
                <w:webHidden/>
              </w:rPr>
              <w:t>10</w:t>
            </w:r>
            <w:r>
              <w:rPr>
                <w:noProof/>
                <w:webHidden/>
              </w:rPr>
              <w:fldChar w:fldCharType="end"/>
            </w:r>
          </w:hyperlink>
        </w:p>
        <w:p w14:paraId="6D18FDA7" w14:textId="7F13E94C"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55" w:history="1">
            <w:r w:rsidRPr="00384032">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_Toc208848455 \h </w:instrText>
            </w:r>
            <w:r>
              <w:rPr>
                <w:noProof/>
                <w:webHidden/>
              </w:rPr>
            </w:r>
            <w:r>
              <w:rPr>
                <w:noProof/>
                <w:webHidden/>
              </w:rPr>
              <w:fldChar w:fldCharType="separate"/>
            </w:r>
            <w:r w:rsidR="001E449B">
              <w:rPr>
                <w:noProof/>
                <w:webHidden/>
              </w:rPr>
              <w:t>11</w:t>
            </w:r>
            <w:r>
              <w:rPr>
                <w:noProof/>
                <w:webHidden/>
              </w:rPr>
              <w:fldChar w:fldCharType="end"/>
            </w:r>
          </w:hyperlink>
        </w:p>
        <w:p w14:paraId="72C7D917" w14:textId="624146A8"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56" w:history="1">
            <w:r w:rsidRPr="00384032">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_Toc208848456 \h </w:instrText>
            </w:r>
            <w:r>
              <w:rPr>
                <w:noProof/>
                <w:webHidden/>
              </w:rPr>
            </w:r>
            <w:r>
              <w:rPr>
                <w:noProof/>
                <w:webHidden/>
              </w:rPr>
              <w:fldChar w:fldCharType="separate"/>
            </w:r>
            <w:r w:rsidR="001E449B">
              <w:rPr>
                <w:noProof/>
                <w:webHidden/>
              </w:rPr>
              <w:t>12</w:t>
            </w:r>
            <w:r>
              <w:rPr>
                <w:noProof/>
                <w:webHidden/>
              </w:rPr>
              <w:fldChar w:fldCharType="end"/>
            </w:r>
          </w:hyperlink>
        </w:p>
        <w:p w14:paraId="77E03712" w14:textId="2DCA756F"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57" w:history="1">
            <w:r w:rsidRPr="00384032">
              <w:rPr>
                <w:rStyle w:val="Lienhypertexte"/>
                <w:noProof/>
              </w:rPr>
              <w:t>2.4.1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Contenus exemptés</w:t>
            </w:r>
            <w:r>
              <w:rPr>
                <w:noProof/>
                <w:webHidden/>
              </w:rPr>
              <w:tab/>
            </w:r>
            <w:r>
              <w:rPr>
                <w:noProof/>
                <w:webHidden/>
              </w:rPr>
              <w:fldChar w:fldCharType="begin"/>
            </w:r>
            <w:r>
              <w:rPr>
                <w:noProof/>
                <w:webHidden/>
              </w:rPr>
              <w:instrText xml:space="preserve"> PAGEREF _Toc208848457 \h </w:instrText>
            </w:r>
            <w:r>
              <w:rPr>
                <w:noProof/>
                <w:webHidden/>
              </w:rPr>
            </w:r>
            <w:r>
              <w:rPr>
                <w:noProof/>
                <w:webHidden/>
              </w:rPr>
              <w:fldChar w:fldCharType="separate"/>
            </w:r>
            <w:r w:rsidR="001E449B">
              <w:rPr>
                <w:noProof/>
                <w:webHidden/>
              </w:rPr>
              <w:t>12</w:t>
            </w:r>
            <w:r>
              <w:rPr>
                <w:noProof/>
                <w:webHidden/>
              </w:rPr>
              <w:fldChar w:fldCharType="end"/>
            </w:r>
          </w:hyperlink>
        </w:p>
        <w:p w14:paraId="6FADA725" w14:textId="0A7CDD78"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58" w:history="1">
            <w:r w:rsidRPr="00384032">
              <w:rPr>
                <w:rStyle w:val="Lienhypertexte"/>
                <w:noProof/>
              </w:rPr>
              <w:t>2.4.2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_Toc208848458 \h </w:instrText>
            </w:r>
            <w:r>
              <w:rPr>
                <w:noProof/>
                <w:webHidden/>
              </w:rPr>
            </w:r>
            <w:r>
              <w:rPr>
                <w:noProof/>
                <w:webHidden/>
              </w:rPr>
              <w:fldChar w:fldCharType="separate"/>
            </w:r>
            <w:r w:rsidR="001E449B">
              <w:rPr>
                <w:noProof/>
                <w:webHidden/>
              </w:rPr>
              <w:t>13</w:t>
            </w:r>
            <w:r>
              <w:rPr>
                <w:noProof/>
                <w:webHidden/>
              </w:rPr>
              <w:fldChar w:fldCharType="end"/>
            </w:r>
          </w:hyperlink>
        </w:p>
        <w:p w14:paraId="73F22F26" w14:textId="547AF884" w:rsidR="004C790D" w:rsidRDefault="004C790D">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8848459" w:history="1">
            <w:r w:rsidRPr="00384032">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384032">
              <w:rPr>
                <w:rStyle w:val="Lienhypertexte"/>
                <w:noProof/>
              </w:rPr>
              <w:t>Descriptions des erreurs d’accessibilité</w:t>
            </w:r>
            <w:r>
              <w:rPr>
                <w:noProof/>
                <w:webHidden/>
              </w:rPr>
              <w:tab/>
            </w:r>
            <w:r>
              <w:rPr>
                <w:noProof/>
                <w:webHidden/>
              </w:rPr>
              <w:fldChar w:fldCharType="begin"/>
            </w:r>
            <w:r>
              <w:rPr>
                <w:noProof/>
                <w:webHidden/>
              </w:rPr>
              <w:instrText xml:space="preserve"> PAGEREF _Toc208848459 \h </w:instrText>
            </w:r>
            <w:r>
              <w:rPr>
                <w:noProof/>
                <w:webHidden/>
              </w:rPr>
            </w:r>
            <w:r>
              <w:rPr>
                <w:noProof/>
                <w:webHidden/>
              </w:rPr>
              <w:fldChar w:fldCharType="separate"/>
            </w:r>
            <w:r w:rsidR="001E449B">
              <w:rPr>
                <w:noProof/>
                <w:webHidden/>
              </w:rPr>
              <w:t>14</w:t>
            </w:r>
            <w:r>
              <w:rPr>
                <w:noProof/>
                <w:webHidden/>
              </w:rPr>
              <w:fldChar w:fldCharType="end"/>
            </w:r>
          </w:hyperlink>
        </w:p>
        <w:p w14:paraId="2D07B69F" w14:textId="758A5BA7"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60" w:history="1">
            <w:r w:rsidRPr="00384032">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Images</w:t>
            </w:r>
            <w:r>
              <w:rPr>
                <w:noProof/>
                <w:webHidden/>
              </w:rPr>
              <w:tab/>
            </w:r>
            <w:r>
              <w:rPr>
                <w:noProof/>
                <w:webHidden/>
              </w:rPr>
              <w:fldChar w:fldCharType="begin"/>
            </w:r>
            <w:r>
              <w:rPr>
                <w:noProof/>
                <w:webHidden/>
              </w:rPr>
              <w:instrText xml:space="preserve"> PAGEREF _Toc208848460 \h </w:instrText>
            </w:r>
            <w:r>
              <w:rPr>
                <w:noProof/>
                <w:webHidden/>
              </w:rPr>
            </w:r>
            <w:r>
              <w:rPr>
                <w:noProof/>
                <w:webHidden/>
              </w:rPr>
              <w:fldChar w:fldCharType="separate"/>
            </w:r>
            <w:r w:rsidR="001E449B">
              <w:rPr>
                <w:noProof/>
                <w:webHidden/>
              </w:rPr>
              <w:t>14</w:t>
            </w:r>
            <w:r>
              <w:rPr>
                <w:noProof/>
                <w:webHidden/>
              </w:rPr>
              <w:fldChar w:fldCharType="end"/>
            </w:r>
          </w:hyperlink>
        </w:p>
        <w:p w14:paraId="1BF5C84E" w14:textId="712B9853"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61" w:history="1">
            <w:r w:rsidRPr="00384032">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Lisibilité des textes en images</w:t>
            </w:r>
            <w:r>
              <w:rPr>
                <w:noProof/>
                <w:webHidden/>
              </w:rPr>
              <w:tab/>
            </w:r>
            <w:r>
              <w:rPr>
                <w:noProof/>
                <w:webHidden/>
              </w:rPr>
              <w:fldChar w:fldCharType="begin"/>
            </w:r>
            <w:r>
              <w:rPr>
                <w:noProof/>
                <w:webHidden/>
              </w:rPr>
              <w:instrText xml:space="preserve"> PAGEREF _Toc208848461 \h </w:instrText>
            </w:r>
            <w:r>
              <w:rPr>
                <w:noProof/>
                <w:webHidden/>
              </w:rPr>
            </w:r>
            <w:r>
              <w:rPr>
                <w:noProof/>
                <w:webHidden/>
              </w:rPr>
              <w:fldChar w:fldCharType="separate"/>
            </w:r>
            <w:r w:rsidR="001E449B">
              <w:rPr>
                <w:noProof/>
                <w:webHidden/>
              </w:rPr>
              <w:t>14</w:t>
            </w:r>
            <w:r>
              <w:rPr>
                <w:noProof/>
                <w:webHidden/>
              </w:rPr>
              <w:fldChar w:fldCharType="end"/>
            </w:r>
          </w:hyperlink>
        </w:p>
        <w:p w14:paraId="3F122A4F" w14:textId="2A73735D"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62" w:history="1">
            <w:r w:rsidRPr="00384032">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Couleurs</w:t>
            </w:r>
            <w:r>
              <w:rPr>
                <w:noProof/>
                <w:webHidden/>
              </w:rPr>
              <w:tab/>
            </w:r>
            <w:r>
              <w:rPr>
                <w:noProof/>
                <w:webHidden/>
              </w:rPr>
              <w:fldChar w:fldCharType="begin"/>
            </w:r>
            <w:r>
              <w:rPr>
                <w:noProof/>
                <w:webHidden/>
              </w:rPr>
              <w:instrText xml:space="preserve"> PAGEREF _Toc208848462 \h </w:instrText>
            </w:r>
            <w:r>
              <w:rPr>
                <w:noProof/>
                <w:webHidden/>
              </w:rPr>
            </w:r>
            <w:r>
              <w:rPr>
                <w:noProof/>
                <w:webHidden/>
              </w:rPr>
              <w:fldChar w:fldCharType="separate"/>
            </w:r>
            <w:r w:rsidR="001E449B">
              <w:rPr>
                <w:noProof/>
                <w:webHidden/>
              </w:rPr>
              <w:t>15</w:t>
            </w:r>
            <w:r>
              <w:rPr>
                <w:noProof/>
                <w:webHidden/>
              </w:rPr>
              <w:fldChar w:fldCharType="end"/>
            </w:r>
          </w:hyperlink>
        </w:p>
        <w:p w14:paraId="36EDE799" w14:textId="4A08C9E5"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63" w:history="1">
            <w:r w:rsidRPr="00384032">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Lisibilité des contenus</w:t>
            </w:r>
            <w:r>
              <w:rPr>
                <w:noProof/>
                <w:webHidden/>
              </w:rPr>
              <w:tab/>
            </w:r>
            <w:r>
              <w:rPr>
                <w:noProof/>
                <w:webHidden/>
              </w:rPr>
              <w:fldChar w:fldCharType="begin"/>
            </w:r>
            <w:r>
              <w:rPr>
                <w:noProof/>
                <w:webHidden/>
              </w:rPr>
              <w:instrText xml:space="preserve"> PAGEREF _Toc208848463 \h </w:instrText>
            </w:r>
            <w:r>
              <w:rPr>
                <w:noProof/>
                <w:webHidden/>
              </w:rPr>
            </w:r>
            <w:r>
              <w:rPr>
                <w:noProof/>
                <w:webHidden/>
              </w:rPr>
              <w:fldChar w:fldCharType="separate"/>
            </w:r>
            <w:r w:rsidR="001E449B">
              <w:rPr>
                <w:noProof/>
                <w:webHidden/>
              </w:rPr>
              <w:t>15</w:t>
            </w:r>
            <w:r>
              <w:rPr>
                <w:noProof/>
                <w:webHidden/>
              </w:rPr>
              <w:fldChar w:fldCharType="end"/>
            </w:r>
          </w:hyperlink>
        </w:p>
        <w:p w14:paraId="5FDABCAF" w14:textId="0E1FE8A1"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64" w:history="1">
            <w:r w:rsidRPr="00384032">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Consultation</w:t>
            </w:r>
            <w:r>
              <w:rPr>
                <w:noProof/>
                <w:webHidden/>
              </w:rPr>
              <w:tab/>
            </w:r>
            <w:r>
              <w:rPr>
                <w:noProof/>
                <w:webHidden/>
              </w:rPr>
              <w:fldChar w:fldCharType="begin"/>
            </w:r>
            <w:r>
              <w:rPr>
                <w:noProof/>
                <w:webHidden/>
              </w:rPr>
              <w:instrText xml:space="preserve"> PAGEREF _Toc208848464 \h </w:instrText>
            </w:r>
            <w:r>
              <w:rPr>
                <w:noProof/>
                <w:webHidden/>
              </w:rPr>
            </w:r>
            <w:r>
              <w:rPr>
                <w:noProof/>
                <w:webHidden/>
              </w:rPr>
              <w:fldChar w:fldCharType="separate"/>
            </w:r>
            <w:r w:rsidR="001E449B">
              <w:rPr>
                <w:noProof/>
                <w:webHidden/>
              </w:rPr>
              <w:t>16</w:t>
            </w:r>
            <w:r>
              <w:rPr>
                <w:noProof/>
                <w:webHidden/>
              </w:rPr>
              <w:fldChar w:fldCharType="end"/>
            </w:r>
          </w:hyperlink>
        </w:p>
        <w:p w14:paraId="65857930" w14:textId="2A25DC54"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65" w:history="1">
            <w:r w:rsidRPr="00384032">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Fichiers en téléchargement</w:t>
            </w:r>
            <w:r>
              <w:rPr>
                <w:noProof/>
                <w:webHidden/>
              </w:rPr>
              <w:tab/>
            </w:r>
            <w:r>
              <w:rPr>
                <w:noProof/>
                <w:webHidden/>
              </w:rPr>
              <w:fldChar w:fldCharType="begin"/>
            </w:r>
            <w:r>
              <w:rPr>
                <w:noProof/>
                <w:webHidden/>
              </w:rPr>
              <w:instrText xml:space="preserve"> PAGEREF _Toc208848465 \h </w:instrText>
            </w:r>
            <w:r>
              <w:rPr>
                <w:noProof/>
                <w:webHidden/>
              </w:rPr>
            </w:r>
            <w:r>
              <w:rPr>
                <w:noProof/>
                <w:webHidden/>
              </w:rPr>
              <w:fldChar w:fldCharType="separate"/>
            </w:r>
            <w:r w:rsidR="001E449B">
              <w:rPr>
                <w:noProof/>
                <w:webHidden/>
              </w:rPr>
              <w:t>17</w:t>
            </w:r>
            <w:r>
              <w:rPr>
                <w:noProof/>
                <w:webHidden/>
              </w:rPr>
              <w:fldChar w:fldCharType="end"/>
            </w:r>
          </w:hyperlink>
        </w:p>
        <w:p w14:paraId="4C870AB1" w14:textId="6854A9C8" w:rsidR="004C790D" w:rsidRDefault="004C790D">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8848466" w:history="1">
            <w:r w:rsidRPr="00384032">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384032">
              <w:rPr>
                <w:rStyle w:val="Lienhypertexte"/>
                <w:noProof/>
              </w:rPr>
              <w:t>Notes techniques</w:t>
            </w:r>
            <w:r>
              <w:rPr>
                <w:noProof/>
                <w:webHidden/>
              </w:rPr>
              <w:tab/>
            </w:r>
            <w:r>
              <w:rPr>
                <w:noProof/>
                <w:webHidden/>
              </w:rPr>
              <w:fldChar w:fldCharType="begin"/>
            </w:r>
            <w:r>
              <w:rPr>
                <w:noProof/>
                <w:webHidden/>
              </w:rPr>
              <w:instrText xml:space="preserve"> PAGEREF _Toc208848466 \h </w:instrText>
            </w:r>
            <w:r>
              <w:rPr>
                <w:noProof/>
                <w:webHidden/>
              </w:rPr>
            </w:r>
            <w:r>
              <w:rPr>
                <w:noProof/>
                <w:webHidden/>
              </w:rPr>
              <w:fldChar w:fldCharType="separate"/>
            </w:r>
            <w:r w:rsidR="001E449B">
              <w:rPr>
                <w:noProof/>
                <w:webHidden/>
              </w:rPr>
              <w:t>18</w:t>
            </w:r>
            <w:r>
              <w:rPr>
                <w:noProof/>
                <w:webHidden/>
              </w:rPr>
              <w:fldChar w:fldCharType="end"/>
            </w:r>
          </w:hyperlink>
        </w:p>
        <w:p w14:paraId="73B2037C" w14:textId="5A03332F"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67" w:history="1">
            <w:r w:rsidRPr="00384032">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Contraste des couleurs</w:t>
            </w:r>
            <w:r>
              <w:rPr>
                <w:noProof/>
                <w:webHidden/>
              </w:rPr>
              <w:tab/>
            </w:r>
            <w:r>
              <w:rPr>
                <w:noProof/>
                <w:webHidden/>
              </w:rPr>
              <w:fldChar w:fldCharType="begin"/>
            </w:r>
            <w:r>
              <w:rPr>
                <w:noProof/>
                <w:webHidden/>
              </w:rPr>
              <w:instrText xml:space="preserve"> PAGEREF _Toc208848467 \h </w:instrText>
            </w:r>
            <w:r>
              <w:rPr>
                <w:noProof/>
                <w:webHidden/>
              </w:rPr>
            </w:r>
            <w:r>
              <w:rPr>
                <w:noProof/>
                <w:webHidden/>
              </w:rPr>
              <w:fldChar w:fldCharType="separate"/>
            </w:r>
            <w:r w:rsidR="001E449B">
              <w:rPr>
                <w:noProof/>
                <w:webHidden/>
              </w:rPr>
              <w:t>18</w:t>
            </w:r>
            <w:r>
              <w:rPr>
                <w:noProof/>
                <w:webHidden/>
              </w:rPr>
              <w:fldChar w:fldCharType="end"/>
            </w:r>
          </w:hyperlink>
        </w:p>
        <w:p w14:paraId="0F3CAE6D" w14:textId="7BC1FDCC"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68" w:history="1">
            <w:r w:rsidRPr="00384032">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Entre un texte et son arrière-plan</w:t>
            </w:r>
            <w:r>
              <w:rPr>
                <w:noProof/>
                <w:webHidden/>
              </w:rPr>
              <w:tab/>
            </w:r>
            <w:r>
              <w:rPr>
                <w:noProof/>
                <w:webHidden/>
              </w:rPr>
              <w:fldChar w:fldCharType="begin"/>
            </w:r>
            <w:r>
              <w:rPr>
                <w:noProof/>
                <w:webHidden/>
              </w:rPr>
              <w:instrText xml:space="preserve"> PAGEREF _Toc208848468 \h </w:instrText>
            </w:r>
            <w:r>
              <w:rPr>
                <w:noProof/>
                <w:webHidden/>
              </w:rPr>
            </w:r>
            <w:r>
              <w:rPr>
                <w:noProof/>
                <w:webHidden/>
              </w:rPr>
              <w:fldChar w:fldCharType="separate"/>
            </w:r>
            <w:r w:rsidR="001E449B">
              <w:rPr>
                <w:noProof/>
                <w:webHidden/>
              </w:rPr>
              <w:t>18</w:t>
            </w:r>
            <w:r>
              <w:rPr>
                <w:noProof/>
                <w:webHidden/>
              </w:rPr>
              <w:fldChar w:fldCharType="end"/>
            </w:r>
          </w:hyperlink>
        </w:p>
        <w:p w14:paraId="25FC412C" w14:textId="16588D55"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69" w:history="1">
            <w:r w:rsidRPr="00384032">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_Toc208848469 \h </w:instrText>
            </w:r>
            <w:r>
              <w:rPr>
                <w:noProof/>
                <w:webHidden/>
              </w:rPr>
            </w:r>
            <w:r>
              <w:rPr>
                <w:noProof/>
                <w:webHidden/>
              </w:rPr>
              <w:fldChar w:fldCharType="separate"/>
            </w:r>
            <w:r w:rsidR="001E449B">
              <w:rPr>
                <w:noProof/>
                <w:webHidden/>
              </w:rPr>
              <w:t>18</w:t>
            </w:r>
            <w:r>
              <w:rPr>
                <w:noProof/>
                <w:webHidden/>
              </w:rPr>
              <w:fldChar w:fldCharType="end"/>
            </w:r>
          </w:hyperlink>
        </w:p>
        <w:p w14:paraId="595D09F4" w14:textId="58F0F5B8"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70" w:history="1">
            <w:r w:rsidRPr="00384032">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Images, alternatives et légendes</w:t>
            </w:r>
            <w:r>
              <w:rPr>
                <w:noProof/>
                <w:webHidden/>
              </w:rPr>
              <w:tab/>
            </w:r>
            <w:r>
              <w:rPr>
                <w:noProof/>
                <w:webHidden/>
              </w:rPr>
              <w:fldChar w:fldCharType="begin"/>
            </w:r>
            <w:r>
              <w:rPr>
                <w:noProof/>
                <w:webHidden/>
              </w:rPr>
              <w:instrText xml:space="preserve"> PAGEREF _Toc208848470 \h </w:instrText>
            </w:r>
            <w:r>
              <w:rPr>
                <w:noProof/>
                <w:webHidden/>
              </w:rPr>
            </w:r>
            <w:r>
              <w:rPr>
                <w:noProof/>
                <w:webHidden/>
              </w:rPr>
              <w:fldChar w:fldCharType="separate"/>
            </w:r>
            <w:r w:rsidR="001E449B">
              <w:rPr>
                <w:noProof/>
                <w:webHidden/>
              </w:rPr>
              <w:t>19</w:t>
            </w:r>
            <w:r>
              <w:rPr>
                <w:noProof/>
                <w:webHidden/>
              </w:rPr>
              <w:fldChar w:fldCharType="end"/>
            </w:r>
          </w:hyperlink>
        </w:p>
        <w:p w14:paraId="6153AEBB" w14:textId="01B858AB"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71" w:history="1">
            <w:r w:rsidRPr="00384032">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Image porteuse d’information</w:t>
            </w:r>
            <w:r>
              <w:rPr>
                <w:noProof/>
                <w:webHidden/>
              </w:rPr>
              <w:tab/>
            </w:r>
            <w:r>
              <w:rPr>
                <w:noProof/>
                <w:webHidden/>
              </w:rPr>
              <w:fldChar w:fldCharType="begin"/>
            </w:r>
            <w:r>
              <w:rPr>
                <w:noProof/>
                <w:webHidden/>
              </w:rPr>
              <w:instrText xml:space="preserve"> PAGEREF _Toc208848471 \h </w:instrText>
            </w:r>
            <w:r>
              <w:rPr>
                <w:noProof/>
                <w:webHidden/>
              </w:rPr>
            </w:r>
            <w:r>
              <w:rPr>
                <w:noProof/>
                <w:webHidden/>
              </w:rPr>
              <w:fldChar w:fldCharType="separate"/>
            </w:r>
            <w:r w:rsidR="001E449B">
              <w:rPr>
                <w:noProof/>
                <w:webHidden/>
              </w:rPr>
              <w:t>19</w:t>
            </w:r>
            <w:r>
              <w:rPr>
                <w:noProof/>
                <w:webHidden/>
              </w:rPr>
              <w:fldChar w:fldCharType="end"/>
            </w:r>
          </w:hyperlink>
        </w:p>
        <w:p w14:paraId="626314A6" w14:textId="41DDAC5A"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72" w:history="1">
            <w:r w:rsidRPr="00384032">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Image décorative</w:t>
            </w:r>
            <w:r>
              <w:rPr>
                <w:noProof/>
                <w:webHidden/>
              </w:rPr>
              <w:tab/>
            </w:r>
            <w:r>
              <w:rPr>
                <w:noProof/>
                <w:webHidden/>
              </w:rPr>
              <w:fldChar w:fldCharType="begin"/>
            </w:r>
            <w:r>
              <w:rPr>
                <w:noProof/>
                <w:webHidden/>
              </w:rPr>
              <w:instrText xml:space="preserve"> PAGEREF _Toc208848472 \h </w:instrText>
            </w:r>
            <w:r>
              <w:rPr>
                <w:noProof/>
                <w:webHidden/>
              </w:rPr>
            </w:r>
            <w:r>
              <w:rPr>
                <w:noProof/>
                <w:webHidden/>
              </w:rPr>
              <w:fldChar w:fldCharType="separate"/>
            </w:r>
            <w:r w:rsidR="001E449B">
              <w:rPr>
                <w:noProof/>
                <w:webHidden/>
              </w:rPr>
              <w:t>19</w:t>
            </w:r>
            <w:r>
              <w:rPr>
                <w:noProof/>
                <w:webHidden/>
              </w:rPr>
              <w:fldChar w:fldCharType="end"/>
            </w:r>
          </w:hyperlink>
        </w:p>
        <w:p w14:paraId="0E1C008B" w14:textId="11338FC9"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73" w:history="1">
            <w:r w:rsidRPr="00384032">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Image avec légende</w:t>
            </w:r>
            <w:r>
              <w:rPr>
                <w:noProof/>
                <w:webHidden/>
              </w:rPr>
              <w:tab/>
            </w:r>
            <w:r>
              <w:rPr>
                <w:noProof/>
                <w:webHidden/>
              </w:rPr>
              <w:fldChar w:fldCharType="begin"/>
            </w:r>
            <w:r>
              <w:rPr>
                <w:noProof/>
                <w:webHidden/>
              </w:rPr>
              <w:instrText xml:space="preserve"> PAGEREF _Toc208848473 \h </w:instrText>
            </w:r>
            <w:r>
              <w:rPr>
                <w:noProof/>
                <w:webHidden/>
              </w:rPr>
            </w:r>
            <w:r>
              <w:rPr>
                <w:noProof/>
                <w:webHidden/>
              </w:rPr>
              <w:fldChar w:fldCharType="separate"/>
            </w:r>
            <w:r w:rsidR="001E449B">
              <w:rPr>
                <w:noProof/>
                <w:webHidden/>
              </w:rPr>
              <w:t>20</w:t>
            </w:r>
            <w:r>
              <w:rPr>
                <w:noProof/>
                <w:webHidden/>
              </w:rPr>
              <w:fldChar w:fldCharType="end"/>
            </w:r>
          </w:hyperlink>
        </w:p>
        <w:p w14:paraId="634D9EF9" w14:textId="1BB9BED7"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74" w:history="1">
            <w:r w:rsidRPr="00384032">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Liens ou boutons</w:t>
            </w:r>
            <w:r>
              <w:rPr>
                <w:noProof/>
                <w:webHidden/>
              </w:rPr>
              <w:tab/>
            </w:r>
            <w:r>
              <w:rPr>
                <w:noProof/>
                <w:webHidden/>
              </w:rPr>
              <w:fldChar w:fldCharType="begin"/>
            </w:r>
            <w:r>
              <w:rPr>
                <w:noProof/>
                <w:webHidden/>
              </w:rPr>
              <w:instrText xml:space="preserve"> PAGEREF _Toc208848474 \h </w:instrText>
            </w:r>
            <w:r>
              <w:rPr>
                <w:noProof/>
                <w:webHidden/>
              </w:rPr>
            </w:r>
            <w:r>
              <w:rPr>
                <w:noProof/>
                <w:webHidden/>
              </w:rPr>
              <w:fldChar w:fldCharType="separate"/>
            </w:r>
            <w:r w:rsidR="001E449B">
              <w:rPr>
                <w:noProof/>
                <w:webHidden/>
              </w:rPr>
              <w:t>20</w:t>
            </w:r>
            <w:r>
              <w:rPr>
                <w:noProof/>
                <w:webHidden/>
              </w:rPr>
              <w:fldChar w:fldCharType="end"/>
            </w:r>
          </w:hyperlink>
        </w:p>
        <w:p w14:paraId="33D8A56D" w14:textId="501EEB06" w:rsidR="004C790D" w:rsidRDefault="004C790D">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08848475" w:history="1">
            <w:r w:rsidRPr="00384032">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384032">
              <w:rPr>
                <w:rStyle w:val="Lienhypertexte"/>
                <w:noProof/>
              </w:rPr>
              <w:t>Aide à la mise en conformité</w:t>
            </w:r>
            <w:r>
              <w:rPr>
                <w:noProof/>
                <w:webHidden/>
              </w:rPr>
              <w:tab/>
            </w:r>
            <w:r>
              <w:rPr>
                <w:noProof/>
                <w:webHidden/>
              </w:rPr>
              <w:fldChar w:fldCharType="begin"/>
            </w:r>
            <w:r>
              <w:rPr>
                <w:noProof/>
                <w:webHidden/>
              </w:rPr>
              <w:instrText xml:space="preserve"> PAGEREF _Toc208848475 \h </w:instrText>
            </w:r>
            <w:r>
              <w:rPr>
                <w:noProof/>
                <w:webHidden/>
              </w:rPr>
            </w:r>
            <w:r>
              <w:rPr>
                <w:noProof/>
                <w:webHidden/>
              </w:rPr>
              <w:fldChar w:fldCharType="separate"/>
            </w:r>
            <w:r w:rsidR="001E449B">
              <w:rPr>
                <w:noProof/>
                <w:webHidden/>
              </w:rPr>
              <w:t>21</w:t>
            </w:r>
            <w:r>
              <w:rPr>
                <w:noProof/>
                <w:webHidden/>
              </w:rPr>
              <w:fldChar w:fldCharType="end"/>
            </w:r>
          </w:hyperlink>
        </w:p>
        <w:p w14:paraId="194F20D0" w14:textId="0B62E835"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76" w:history="1">
            <w:r w:rsidRPr="00384032">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_Toc208848476 \h </w:instrText>
            </w:r>
            <w:r>
              <w:rPr>
                <w:noProof/>
                <w:webHidden/>
              </w:rPr>
            </w:r>
            <w:r>
              <w:rPr>
                <w:noProof/>
                <w:webHidden/>
              </w:rPr>
              <w:fldChar w:fldCharType="separate"/>
            </w:r>
            <w:r w:rsidR="001E449B">
              <w:rPr>
                <w:noProof/>
                <w:webHidden/>
              </w:rPr>
              <w:t>21</w:t>
            </w:r>
            <w:r>
              <w:rPr>
                <w:noProof/>
                <w:webHidden/>
              </w:rPr>
              <w:fldChar w:fldCharType="end"/>
            </w:r>
          </w:hyperlink>
        </w:p>
        <w:p w14:paraId="0BAA99B7" w14:textId="0EB181F7"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77" w:history="1">
            <w:r w:rsidRPr="00384032">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_Toc208848477 \h </w:instrText>
            </w:r>
            <w:r>
              <w:rPr>
                <w:noProof/>
                <w:webHidden/>
              </w:rPr>
            </w:r>
            <w:r>
              <w:rPr>
                <w:noProof/>
                <w:webHidden/>
              </w:rPr>
              <w:fldChar w:fldCharType="separate"/>
            </w:r>
            <w:r w:rsidR="001E449B">
              <w:rPr>
                <w:noProof/>
                <w:webHidden/>
              </w:rPr>
              <w:t>21</w:t>
            </w:r>
            <w:r>
              <w:rPr>
                <w:noProof/>
                <w:webHidden/>
              </w:rPr>
              <w:fldChar w:fldCharType="end"/>
            </w:r>
          </w:hyperlink>
        </w:p>
        <w:p w14:paraId="2AD7C644" w14:textId="316B0C9E"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78" w:history="1">
            <w:r w:rsidRPr="00384032">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Comprendre les textes affichés :</w:t>
            </w:r>
            <w:r>
              <w:rPr>
                <w:noProof/>
                <w:webHidden/>
              </w:rPr>
              <w:tab/>
            </w:r>
            <w:r>
              <w:rPr>
                <w:noProof/>
                <w:webHidden/>
              </w:rPr>
              <w:fldChar w:fldCharType="begin"/>
            </w:r>
            <w:r>
              <w:rPr>
                <w:noProof/>
                <w:webHidden/>
              </w:rPr>
              <w:instrText xml:space="preserve"> PAGEREF _Toc208848478 \h </w:instrText>
            </w:r>
            <w:r>
              <w:rPr>
                <w:noProof/>
                <w:webHidden/>
              </w:rPr>
            </w:r>
            <w:r>
              <w:rPr>
                <w:noProof/>
                <w:webHidden/>
              </w:rPr>
              <w:fldChar w:fldCharType="separate"/>
            </w:r>
            <w:r w:rsidR="001E449B">
              <w:rPr>
                <w:noProof/>
                <w:webHidden/>
              </w:rPr>
              <w:t>21</w:t>
            </w:r>
            <w:r>
              <w:rPr>
                <w:noProof/>
                <w:webHidden/>
              </w:rPr>
              <w:fldChar w:fldCharType="end"/>
            </w:r>
          </w:hyperlink>
        </w:p>
        <w:p w14:paraId="32DDEECD" w14:textId="2AA9BFB7"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79" w:history="1">
            <w:r w:rsidRPr="00384032">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_Toc208848479 \h </w:instrText>
            </w:r>
            <w:r>
              <w:rPr>
                <w:noProof/>
                <w:webHidden/>
              </w:rPr>
            </w:r>
            <w:r>
              <w:rPr>
                <w:noProof/>
                <w:webHidden/>
              </w:rPr>
              <w:fldChar w:fldCharType="separate"/>
            </w:r>
            <w:r w:rsidR="001E449B">
              <w:rPr>
                <w:noProof/>
                <w:webHidden/>
              </w:rPr>
              <w:t>22</w:t>
            </w:r>
            <w:r>
              <w:rPr>
                <w:noProof/>
                <w:webHidden/>
              </w:rPr>
              <w:fldChar w:fldCharType="end"/>
            </w:r>
          </w:hyperlink>
        </w:p>
        <w:p w14:paraId="071F0EFC" w14:textId="43859630"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0" w:history="1">
            <w:r w:rsidRPr="00384032">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_Toc208848480 \h </w:instrText>
            </w:r>
            <w:r>
              <w:rPr>
                <w:noProof/>
                <w:webHidden/>
              </w:rPr>
            </w:r>
            <w:r>
              <w:rPr>
                <w:noProof/>
                <w:webHidden/>
              </w:rPr>
              <w:fldChar w:fldCharType="separate"/>
            </w:r>
            <w:r w:rsidR="001E449B">
              <w:rPr>
                <w:noProof/>
                <w:webHidden/>
              </w:rPr>
              <w:t>22</w:t>
            </w:r>
            <w:r>
              <w:rPr>
                <w:noProof/>
                <w:webHidden/>
              </w:rPr>
              <w:fldChar w:fldCharType="end"/>
            </w:r>
          </w:hyperlink>
        </w:p>
        <w:p w14:paraId="4D8E8B39" w14:textId="78D5F822"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1" w:history="1">
            <w:r w:rsidRPr="00384032">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_Toc208848481 \h </w:instrText>
            </w:r>
            <w:r>
              <w:rPr>
                <w:noProof/>
                <w:webHidden/>
              </w:rPr>
            </w:r>
            <w:r>
              <w:rPr>
                <w:noProof/>
                <w:webHidden/>
              </w:rPr>
              <w:fldChar w:fldCharType="separate"/>
            </w:r>
            <w:r w:rsidR="001E449B">
              <w:rPr>
                <w:noProof/>
                <w:webHidden/>
              </w:rPr>
              <w:t>23</w:t>
            </w:r>
            <w:r>
              <w:rPr>
                <w:noProof/>
                <w:webHidden/>
              </w:rPr>
              <w:fldChar w:fldCharType="end"/>
            </w:r>
          </w:hyperlink>
        </w:p>
        <w:p w14:paraId="707FF3F4" w14:textId="00AD05B7"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2" w:history="1">
            <w:r w:rsidRPr="00384032">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_Toc208848482 \h </w:instrText>
            </w:r>
            <w:r>
              <w:rPr>
                <w:noProof/>
                <w:webHidden/>
              </w:rPr>
            </w:r>
            <w:r>
              <w:rPr>
                <w:noProof/>
                <w:webHidden/>
              </w:rPr>
              <w:fldChar w:fldCharType="separate"/>
            </w:r>
            <w:r w:rsidR="001E449B">
              <w:rPr>
                <w:noProof/>
                <w:webHidden/>
              </w:rPr>
              <w:t>24</w:t>
            </w:r>
            <w:r>
              <w:rPr>
                <w:noProof/>
                <w:webHidden/>
              </w:rPr>
              <w:fldChar w:fldCharType="end"/>
            </w:r>
          </w:hyperlink>
        </w:p>
        <w:p w14:paraId="77BEC735" w14:textId="6DD74DF1"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3" w:history="1">
            <w:r w:rsidRPr="00384032">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Trouver des couleurs alternatives conformes</w:t>
            </w:r>
            <w:r>
              <w:rPr>
                <w:noProof/>
                <w:webHidden/>
              </w:rPr>
              <w:tab/>
            </w:r>
            <w:r>
              <w:rPr>
                <w:noProof/>
                <w:webHidden/>
              </w:rPr>
              <w:fldChar w:fldCharType="begin"/>
            </w:r>
            <w:r>
              <w:rPr>
                <w:noProof/>
                <w:webHidden/>
              </w:rPr>
              <w:instrText xml:space="preserve"> PAGEREF _Toc208848483 \h </w:instrText>
            </w:r>
            <w:r>
              <w:rPr>
                <w:noProof/>
                <w:webHidden/>
              </w:rPr>
            </w:r>
            <w:r>
              <w:rPr>
                <w:noProof/>
                <w:webHidden/>
              </w:rPr>
              <w:fldChar w:fldCharType="separate"/>
            </w:r>
            <w:r w:rsidR="001E449B">
              <w:rPr>
                <w:noProof/>
                <w:webHidden/>
              </w:rPr>
              <w:t>25</w:t>
            </w:r>
            <w:r>
              <w:rPr>
                <w:noProof/>
                <w:webHidden/>
              </w:rPr>
              <w:fldChar w:fldCharType="end"/>
            </w:r>
          </w:hyperlink>
        </w:p>
        <w:p w14:paraId="6CED27EC" w14:textId="67979566"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84" w:history="1">
            <w:r w:rsidRPr="00384032">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_Toc208848484 \h </w:instrText>
            </w:r>
            <w:r>
              <w:rPr>
                <w:noProof/>
                <w:webHidden/>
              </w:rPr>
            </w:r>
            <w:r>
              <w:rPr>
                <w:noProof/>
                <w:webHidden/>
              </w:rPr>
              <w:fldChar w:fldCharType="separate"/>
            </w:r>
            <w:r w:rsidR="001E449B">
              <w:rPr>
                <w:noProof/>
                <w:webHidden/>
              </w:rPr>
              <w:t>27</w:t>
            </w:r>
            <w:r>
              <w:rPr>
                <w:noProof/>
                <w:webHidden/>
              </w:rPr>
              <w:fldChar w:fldCharType="end"/>
            </w:r>
          </w:hyperlink>
        </w:p>
        <w:p w14:paraId="612189AF" w14:textId="0F04D100"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85" w:history="1">
            <w:r w:rsidRPr="00384032">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Critère 9.4 : Identifier les citations</w:t>
            </w:r>
            <w:r>
              <w:rPr>
                <w:noProof/>
                <w:webHidden/>
              </w:rPr>
              <w:tab/>
            </w:r>
            <w:r>
              <w:rPr>
                <w:noProof/>
                <w:webHidden/>
              </w:rPr>
              <w:fldChar w:fldCharType="begin"/>
            </w:r>
            <w:r>
              <w:rPr>
                <w:noProof/>
                <w:webHidden/>
              </w:rPr>
              <w:instrText xml:space="preserve"> PAGEREF _Toc208848485 \h </w:instrText>
            </w:r>
            <w:r>
              <w:rPr>
                <w:noProof/>
                <w:webHidden/>
              </w:rPr>
            </w:r>
            <w:r>
              <w:rPr>
                <w:noProof/>
                <w:webHidden/>
              </w:rPr>
              <w:fldChar w:fldCharType="separate"/>
            </w:r>
            <w:r w:rsidR="001E449B">
              <w:rPr>
                <w:noProof/>
                <w:webHidden/>
              </w:rPr>
              <w:t>27</w:t>
            </w:r>
            <w:r>
              <w:rPr>
                <w:noProof/>
                <w:webHidden/>
              </w:rPr>
              <w:fldChar w:fldCharType="end"/>
            </w:r>
          </w:hyperlink>
        </w:p>
        <w:p w14:paraId="5EABEFA4" w14:textId="19A27726"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6" w:history="1">
            <w:r w:rsidRPr="00384032">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Les citations en bloc</w:t>
            </w:r>
            <w:r>
              <w:rPr>
                <w:noProof/>
                <w:webHidden/>
              </w:rPr>
              <w:tab/>
            </w:r>
            <w:r>
              <w:rPr>
                <w:noProof/>
                <w:webHidden/>
              </w:rPr>
              <w:fldChar w:fldCharType="begin"/>
            </w:r>
            <w:r>
              <w:rPr>
                <w:noProof/>
                <w:webHidden/>
              </w:rPr>
              <w:instrText xml:space="preserve"> PAGEREF _Toc208848486 \h </w:instrText>
            </w:r>
            <w:r>
              <w:rPr>
                <w:noProof/>
                <w:webHidden/>
              </w:rPr>
            </w:r>
            <w:r>
              <w:rPr>
                <w:noProof/>
                <w:webHidden/>
              </w:rPr>
              <w:fldChar w:fldCharType="separate"/>
            </w:r>
            <w:r w:rsidR="001E449B">
              <w:rPr>
                <w:noProof/>
                <w:webHidden/>
              </w:rPr>
              <w:t>28</w:t>
            </w:r>
            <w:r>
              <w:rPr>
                <w:noProof/>
                <w:webHidden/>
              </w:rPr>
              <w:fldChar w:fldCharType="end"/>
            </w:r>
          </w:hyperlink>
        </w:p>
        <w:p w14:paraId="05154418" w14:textId="0AC69273"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7" w:history="1">
            <w:r w:rsidRPr="00384032">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Les citations en ligne</w:t>
            </w:r>
            <w:r>
              <w:rPr>
                <w:noProof/>
                <w:webHidden/>
              </w:rPr>
              <w:tab/>
            </w:r>
            <w:r>
              <w:rPr>
                <w:noProof/>
                <w:webHidden/>
              </w:rPr>
              <w:fldChar w:fldCharType="begin"/>
            </w:r>
            <w:r>
              <w:rPr>
                <w:noProof/>
                <w:webHidden/>
              </w:rPr>
              <w:instrText xml:space="preserve"> PAGEREF _Toc208848487 \h </w:instrText>
            </w:r>
            <w:r>
              <w:rPr>
                <w:noProof/>
                <w:webHidden/>
              </w:rPr>
            </w:r>
            <w:r>
              <w:rPr>
                <w:noProof/>
                <w:webHidden/>
              </w:rPr>
              <w:fldChar w:fldCharType="separate"/>
            </w:r>
            <w:r w:rsidR="001E449B">
              <w:rPr>
                <w:noProof/>
                <w:webHidden/>
              </w:rPr>
              <w:t>28</w:t>
            </w:r>
            <w:r>
              <w:rPr>
                <w:noProof/>
                <w:webHidden/>
              </w:rPr>
              <w:fldChar w:fldCharType="end"/>
            </w:r>
          </w:hyperlink>
        </w:p>
        <w:p w14:paraId="1BE1F435" w14:textId="61E9DDE4"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88" w:history="1">
            <w:r w:rsidRPr="00384032">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_Toc208848488 \h </w:instrText>
            </w:r>
            <w:r>
              <w:rPr>
                <w:noProof/>
                <w:webHidden/>
              </w:rPr>
            </w:r>
            <w:r>
              <w:rPr>
                <w:noProof/>
                <w:webHidden/>
              </w:rPr>
              <w:fldChar w:fldCharType="separate"/>
            </w:r>
            <w:r w:rsidR="001E449B">
              <w:rPr>
                <w:noProof/>
                <w:webHidden/>
              </w:rPr>
              <w:t>29</w:t>
            </w:r>
            <w:r>
              <w:rPr>
                <w:noProof/>
                <w:webHidden/>
              </w:rPr>
              <w:fldChar w:fldCharType="end"/>
            </w:r>
          </w:hyperlink>
        </w:p>
        <w:p w14:paraId="46626487" w14:textId="6315D9B8"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89" w:history="1">
            <w:r w:rsidRPr="00384032">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Comprendre et corriger les erreurs détectées</w:t>
            </w:r>
            <w:r>
              <w:rPr>
                <w:noProof/>
                <w:webHidden/>
              </w:rPr>
              <w:tab/>
            </w:r>
            <w:r>
              <w:rPr>
                <w:noProof/>
                <w:webHidden/>
              </w:rPr>
              <w:fldChar w:fldCharType="begin"/>
            </w:r>
            <w:r>
              <w:rPr>
                <w:noProof/>
                <w:webHidden/>
              </w:rPr>
              <w:instrText xml:space="preserve"> PAGEREF _Toc208848489 \h </w:instrText>
            </w:r>
            <w:r>
              <w:rPr>
                <w:noProof/>
                <w:webHidden/>
              </w:rPr>
            </w:r>
            <w:r>
              <w:rPr>
                <w:noProof/>
                <w:webHidden/>
              </w:rPr>
              <w:fldChar w:fldCharType="separate"/>
            </w:r>
            <w:r w:rsidR="001E449B">
              <w:rPr>
                <w:noProof/>
                <w:webHidden/>
              </w:rPr>
              <w:t>30</w:t>
            </w:r>
            <w:r>
              <w:rPr>
                <w:noProof/>
                <w:webHidden/>
              </w:rPr>
              <w:fldChar w:fldCharType="end"/>
            </w:r>
          </w:hyperlink>
        </w:p>
        <w:p w14:paraId="47B76FA0" w14:textId="51E0B2B4" w:rsidR="004C790D" w:rsidRDefault="004C790D">
          <w:pPr>
            <w:pStyle w:val="TM2"/>
            <w:rPr>
              <w:rFonts w:asciiTheme="minorHAnsi" w:eastAsiaTheme="minorEastAsia" w:hAnsiTheme="minorHAnsi"/>
              <w:noProof/>
              <w:kern w:val="2"/>
              <w:sz w:val="24"/>
              <w:szCs w:val="24"/>
              <w:lang w:eastAsia="fr-FR" w:bidi="ar-SA"/>
              <w14:ligatures w14:val="standardContextual"/>
            </w:rPr>
          </w:pPr>
          <w:hyperlink w:anchor="_Toc208848490" w:history="1">
            <w:r w:rsidRPr="00384032">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384032">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_Toc208848490 \h </w:instrText>
            </w:r>
            <w:r>
              <w:rPr>
                <w:noProof/>
                <w:webHidden/>
              </w:rPr>
            </w:r>
            <w:r>
              <w:rPr>
                <w:noProof/>
                <w:webHidden/>
              </w:rPr>
              <w:fldChar w:fldCharType="separate"/>
            </w:r>
            <w:r w:rsidR="001E449B">
              <w:rPr>
                <w:noProof/>
                <w:webHidden/>
              </w:rPr>
              <w:t>32</w:t>
            </w:r>
            <w:r>
              <w:rPr>
                <w:noProof/>
                <w:webHidden/>
              </w:rPr>
              <w:fldChar w:fldCharType="end"/>
            </w:r>
          </w:hyperlink>
        </w:p>
        <w:p w14:paraId="63422C22" w14:textId="5FABEFF6"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91" w:history="1">
            <w:r w:rsidRPr="00384032">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Recommandations concernant les images</w:t>
            </w:r>
            <w:r>
              <w:rPr>
                <w:noProof/>
                <w:webHidden/>
              </w:rPr>
              <w:tab/>
            </w:r>
            <w:r>
              <w:rPr>
                <w:noProof/>
                <w:webHidden/>
              </w:rPr>
              <w:fldChar w:fldCharType="begin"/>
            </w:r>
            <w:r>
              <w:rPr>
                <w:noProof/>
                <w:webHidden/>
              </w:rPr>
              <w:instrText xml:space="preserve"> PAGEREF _Toc208848491 \h </w:instrText>
            </w:r>
            <w:r>
              <w:rPr>
                <w:noProof/>
                <w:webHidden/>
              </w:rPr>
            </w:r>
            <w:r>
              <w:rPr>
                <w:noProof/>
                <w:webHidden/>
              </w:rPr>
              <w:fldChar w:fldCharType="separate"/>
            </w:r>
            <w:r w:rsidR="001E449B">
              <w:rPr>
                <w:noProof/>
                <w:webHidden/>
              </w:rPr>
              <w:t>32</w:t>
            </w:r>
            <w:r>
              <w:rPr>
                <w:noProof/>
                <w:webHidden/>
              </w:rPr>
              <w:fldChar w:fldCharType="end"/>
            </w:r>
          </w:hyperlink>
        </w:p>
        <w:p w14:paraId="7CA3FA7A" w14:textId="3F5D7B48"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92" w:history="1">
            <w:r w:rsidRPr="00384032">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Recommandations concernant les émojis</w:t>
            </w:r>
            <w:r>
              <w:rPr>
                <w:noProof/>
                <w:webHidden/>
              </w:rPr>
              <w:tab/>
            </w:r>
            <w:r>
              <w:rPr>
                <w:noProof/>
                <w:webHidden/>
              </w:rPr>
              <w:fldChar w:fldCharType="begin"/>
            </w:r>
            <w:r>
              <w:rPr>
                <w:noProof/>
                <w:webHidden/>
              </w:rPr>
              <w:instrText xml:space="preserve"> PAGEREF _Toc208848492 \h </w:instrText>
            </w:r>
            <w:r>
              <w:rPr>
                <w:noProof/>
                <w:webHidden/>
              </w:rPr>
            </w:r>
            <w:r>
              <w:rPr>
                <w:noProof/>
                <w:webHidden/>
              </w:rPr>
              <w:fldChar w:fldCharType="separate"/>
            </w:r>
            <w:r w:rsidR="001E449B">
              <w:rPr>
                <w:noProof/>
                <w:webHidden/>
              </w:rPr>
              <w:t>32</w:t>
            </w:r>
            <w:r>
              <w:rPr>
                <w:noProof/>
                <w:webHidden/>
              </w:rPr>
              <w:fldChar w:fldCharType="end"/>
            </w:r>
          </w:hyperlink>
        </w:p>
        <w:p w14:paraId="39CD0A44" w14:textId="007A37EE" w:rsidR="004C790D" w:rsidRDefault="004C790D">
          <w:pPr>
            <w:pStyle w:val="TM3"/>
            <w:rPr>
              <w:rFonts w:asciiTheme="minorHAnsi" w:eastAsiaTheme="minorEastAsia" w:hAnsiTheme="minorHAnsi"/>
              <w:bCs w:val="0"/>
              <w:noProof/>
              <w:color w:val="auto"/>
              <w:kern w:val="2"/>
              <w:lang w:eastAsia="fr-FR" w:bidi="ar-SA"/>
              <w14:ligatures w14:val="standardContextual"/>
            </w:rPr>
          </w:pPr>
          <w:hyperlink w:anchor="_Toc208848493" w:history="1">
            <w:r w:rsidRPr="00384032">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384032">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_Toc208848493 \h </w:instrText>
            </w:r>
            <w:r>
              <w:rPr>
                <w:noProof/>
                <w:webHidden/>
              </w:rPr>
            </w:r>
            <w:r>
              <w:rPr>
                <w:noProof/>
                <w:webHidden/>
              </w:rPr>
              <w:fldChar w:fldCharType="separate"/>
            </w:r>
            <w:r w:rsidR="001E449B">
              <w:rPr>
                <w:noProof/>
                <w:webHidden/>
              </w:rPr>
              <w:t>33</w:t>
            </w:r>
            <w:r>
              <w:rPr>
                <w:noProof/>
                <w:webHidden/>
              </w:rPr>
              <w:fldChar w:fldCharType="end"/>
            </w:r>
          </w:hyperlink>
        </w:p>
        <w:p w14:paraId="61F1C734" w14:textId="0A0F9492"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0" w:name="_Toc208848445"/>
      <w:r w:rsidRPr="007C0930">
        <w:lastRenderedPageBreak/>
        <w:t>Contexte</w:t>
      </w:r>
      <w:bookmarkEnd w:id="0"/>
    </w:p>
    <w:p w14:paraId="24532920" w14:textId="63CD6970" w:rsidR="004D456E" w:rsidRPr="007C0930" w:rsidRDefault="004D456E" w:rsidP="004D456E">
      <w:r>
        <w:t xml:space="preserve">L’audit du site </w:t>
      </w:r>
      <w:fldSimple w:instr=" MERGEFIELD Type_de_site ">
        <w:r w:rsidR="00EF79E5">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EF79E5">
        <w:rPr>
          <w:noProof/>
        </w:rPr>
        <w:instrText>Féminin commençant par une consonne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EF79E5">
        <w:rPr>
          <w:noProof/>
        </w:rPr>
        <w:instrText>Féminin commençant par une consonne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EF79E5">
        <w:rPr>
          <w:noProof/>
        </w:rPr>
        <w:instrText>Féminin commençant par une consonne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EF79E5">
        <w:rPr>
          <w:noProof/>
        </w:rPr>
        <w:instrText>Féminin commençant par une consonne</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separate"/>
      </w:r>
      <w:r w:rsidR="001E449B">
        <w:rPr>
          <w:noProof/>
        </w:rPr>
        <w:instrText xml:space="preserve">de la </w:instrText>
      </w:r>
      <w:r w:rsidR="00EA6037">
        <w:fldChar w:fldCharType="end"/>
      </w:r>
      <w:r w:rsidR="00EA6037">
        <w:instrText xml:space="preserve"> </w:instrText>
      </w:r>
      <w:r w:rsidR="00EA6037">
        <w:fldChar w:fldCharType="separate"/>
      </w:r>
      <w:r w:rsidR="001E449B">
        <w:rPr>
          <w:noProof/>
        </w:rPr>
        <w:instrText xml:space="preserve">de la </w:instrText>
      </w:r>
      <w:r w:rsidR="00EA6037">
        <w:fldChar w:fldCharType="end"/>
      </w:r>
      <w:r w:rsidR="00EA6037">
        <w:instrText xml:space="preserve"> </w:instrText>
      </w:r>
      <w:r w:rsidR="00EA6037">
        <w:fldChar w:fldCharType="separate"/>
      </w:r>
      <w:r w:rsidR="001E449B">
        <w:rPr>
          <w:noProof/>
        </w:rPr>
        <w:instrText xml:space="preserve">de la </w:instrText>
      </w:r>
      <w:r w:rsidR="00EA6037">
        <w:fldChar w:fldCharType="end"/>
      </w:r>
      <w:r w:rsidR="00EA6037">
        <w:instrText xml:space="preserve"> </w:instrText>
      </w:r>
      <w:r w:rsidR="00EA6037">
        <w:fldChar w:fldCharType="separate"/>
      </w:r>
      <w:r w:rsidR="001E449B">
        <w:rPr>
          <w:noProof/>
        </w:rPr>
        <w:t xml:space="preserve">de la </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EF79E5">
        <w:rPr>
          <w:noProof/>
        </w:rPr>
        <w:t>Commune de Ramatuelle</w:t>
      </w:r>
      <w:r w:rsidR="003F7CBC">
        <w:fldChar w:fldCharType="end"/>
      </w:r>
      <w:r>
        <w:t xml:space="preserve"> a été réalisé par </w:t>
      </w:r>
      <w:r w:rsidR="006E5C39">
        <w:t>Nicolas Zerr</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3DB0AB80" w:rsidR="004D456E" w:rsidRPr="007C0930" w:rsidRDefault="004D456E" w:rsidP="004D456E">
      <w:r w:rsidRPr="007C0930">
        <w:t xml:space="preserve">L’audit a porté sur un échantillon de </w:t>
      </w:r>
      <w:fldSimple w:instr=" MERGEFIELD Nombre_de_pages ">
        <w:r w:rsidR="00EF79E5">
          <w:rPr>
            <w:noProof/>
          </w:rPr>
          <w:t>15</w:t>
        </w:r>
      </w:fldSimple>
      <w:r w:rsidRPr="007C0930">
        <w:t xml:space="preserve"> pages</w:t>
      </w:r>
      <w:r w:rsidR="00F447A7" w:rsidRPr="007C0930">
        <w:t> :</w:t>
      </w:r>
    </w:p>
    <w:p w14:paraId="10482C66" w14:textId="22F92034" w:rsidR="004D456E" w:rsidRPr="007C0930" w:rsidRDefault="004D456E" w:rsidP="004F0906">
      <w:pPr>
        <w:pStyle w:val="Listepuces"/>
      </w:pPr>
      <w:hyperlink r:id="rId14" w:history="1">
        <w:r w:rsidRPr="00120A92">
          <w:rPr>
            <w:rStyle w:val="Lienhypertexte"/>
          </w:rPr>
          <w:t>Accueil</w:t>
        </w:r>
      </w:hyperlink>
    </w:p>
    <w:p w14:paraId="3BDBF443" w14:textId="39B552CA" w:rsidR="004D456E" w:rsidRPr="007C0930" w:rsidRDefault="004D456E" w:rsidP="004F0906">
      <w:pPr>
        <w:pStyle w:val="Listepuces"/>
      </w:pPr>
      <w:hyperlink r:id="rId15" w:history="1">
        <w:r w:rsidRPr="00120A92">
          <w:rPr>
            <w:rStyle w:val="Lienhypertexte"/>
          </w:rPr>
          <w:t>Contact</w:t>
        </w:r>
      </w:hyperlink>
    </w:p>
    <w:p w14:paraId="70FDA502" w14:textId="3F71391B" w:rsidR="004F0906" w:rsidRDefault="004F0906" w:rsidP="004F0906">
      <w:pPr>
        <w:pStyle w:val="Listepuces"/>
      </w:pPr>
      <w:hyperlink r:id="rId16" w:history="1">
        <w:r w:rsidRPr="00120A92">
          <w:rPr>
            <w:rStyle w:val="Lienhypertexte"/>
          </w:rPr>
          <w:t>Mentions légales</w:t>
        </w:r>
      </w:hyperlink>
    </w:p>
    <w:p w14:paraId="4643CA56" w14:textId="4FC29EE8" w:rsidR="00D521D9" w:rsidRPr="007C0930" w:rsidRDefault="00D521D9" w:rsidP="00D521D9">
      <w:pPr>
        <w:pStyle w:val="Listepuces"/>
      </w:pPr>
      <w:hyperlink r:id="rId17" w:history="1">
        <w:r w:rsidRPr="00120A92">
          <w:rPr>
            <w:rStyle w:val="Lienhypertexte"/>
          </w:rPr>
          <w:t>Déclaration d’accessibilité</w:t>
        </w:r>
      </w:hyperlink>
    </w:p>
    <w:p w14:paraId="4AFD84B7" w14:textId="3F7AE3A8" w:rsidR="00A7191F" w:rsidRPr="007C0930" w:rsidRDefault="00A7191F" w:rsidP="00A7191F">
      <w:pPr>
        <w:pStyle w:val="Listepuces"/>
      </w:pPr>
      <w:hyperlink r:id="rId18" w:history="1">
        <w:r w:rsidRPr="00120A92">
          <w:rPr>
            <w:rStyle w:val="Lienhypertexte"/>
          </w:rPr>
          <w:t>Plan du site</w:t>
        </w:r>
      </w:hyperlink>
    </w:p>
    <w:p w14:paraId="00367274" w14:textId="78189E00" w:rsidR="004D456E" w:rsidRPr="007C0930" w:rsidRDefault="00A7191F" w:rsidP="004F0906">
      <w:pPr>
        <w:pStyle w:val="Listepuces"/>
      </w:pPr>
      <w:hyperlink r:id="rId19" w:history="1">
        <w:r w:rsidRPr="00120A92">
          <w:rPr>
            <w:rStyle w:val="Lienhypertexte"/>
          </w:rPr>
          <w:t>Aide à la navigation</w:t>
        </w:r>
      </w:hyperlink>
    </w:p>
    <w:p w14:paraId="1B190816" w14:textId="56858AB0" w:rsidR="004D456E" w:rsidRDefault="004D456E" w:rsidP="009F05DF">
      <w:pPr>
        <w:pStyle w:val="Listepuces"/>
      </w:pPr>
      <w:hyperlink r:id="rId20" w:history="1">
        <w:r w:rsidRPr="00120A92">
          <w:rPr>
            <w:rStyle w:val="Lienhypertexte"/>
          </w:rPr>
          <w:t>Recherche</w:t>
        </w:r>
      </w:hyperlink>
    </w:p>
    <w:p w14:paraId="3C736A54" w14:textId="65C27302" w:rsidR="00215478" w:rsidRDefault="00215478" w:rsidP="00215478">
      <w:pPr>
        <w:pStyle w:val="Listepuces"/>
      </w:pPr>
      <w:hyperlink r:id="rId21" w:history="1">
        <w:r w:rsidRPr="005873AC">
          <w:rPr>
            <w:rStyle w:val="Lienhypertexte"/>
          </w:rPr>
          <w:t>Liste des actualités</w:t>
        </w:r>
      </w:hyperlink>
    </w:p>
    <w:p w14:paraId="32C2FF78" w14:textId="185D4ED7" w:rsidR="00215478" w:rsidRPr="007C0930" w:rsidRDefault="00215478" w:rsidP="00215478">
      <w:pPr>
        <w:pStyle w:val="Listepuces"/>
      </w:pPr>
      <w:hyperlink r:id="rId22" w:history="1">
        <w:r w:rsidRPr="00776E7D">
          <w:rPr>
            <w:rStyle w:val="Lienhypertexte"/>
          </w:rPr>
          <w:t>Actualité détaillée « </w:t>
        </w:r>
        <w:r w:rsidR="00353D4A" w:rsidRPr="00353D4A">
          <w:rPr>
            <w:rStyle w:val="Lienhypertexte"/>
          </w:rPr>
          <w:t xml:space="preserve">Un </w:t>
        </w:r>
        <w:proofErr w:type="spellStart"/>
        <w:r w:rsidR="00353D4A" w:rsidRPr="00353D4A">
          <w:rPr>
            <w:rStyle w:val="Lienhypertexte"/>
          </w:rPr>
          <w:t>Pass</w:t>
        </w:r>
        <w:proofErr w:type="spellEnd"/>
        <w:r w:rsidR="00353D4A" w:rsidRPr="00353D4A">
          <w:rPr>
            <w:rStyle w:val="Lienhypertexte"/>
          </w:rPr>
          <w:t xml:space="preserve"> Culture pour les jeunes ramatuellois(es)</w:t>
        </w:r>
        <w:r w:rsidRPr="00776E7D">
          <w:rPr>
            <w:rStyle w:val="Lienhypertexte"/>
          </w:rPr>
          <w:t> »</w:t>
        </w:r>
      </w:hyperlink>
    </w:p>
    <w:p w14:paraId="7DCF6818" w14:textId="474F6B66" w:rsidR="00215478" w:rsidRDefault="00215478" w:rsidP="00215478">
      <w:pPr>
        <w:pStyle w:val="Listepuces"/>
      </w:pPr>
      <w:hyperlink r:id="rId23" w:history="1">
        <w:r w:rsidRPr="005873AC">
          <w:rPr>
            <w:rStyle w:val="Lienhypertexte"/>
          </w:rPr>
          <w:t xml:space="preserve">Liste des </w:t>
        </w:r>
        <w:r w:rsidR="005873AC" w:rsidRPr="005873AC">
          <w:rPr>
            <w:rStyle w:val="Lienhypertexte"/>
          </w:rPr>
          <w:t>services</w:t>
        </w:r>
      </w:hyperlink>
    </w:p>
    <w:p w14:paraId="18D96831" w14:textId="006F06A1" w:rsidR="00215478" w:rsidRDefault="005873AC" w:rsidP="00215478">
      <w:pPr>
        <w:pStyle w:val="Listepuces"/>
      </w:pPr>
      <w:hyperlink r:id="rId24" w:history="1">
        <w:r w:rsidRPr="005873AC">
          <w:rPr>
            <w:rStyle w:val="Lienhypertexte"/>
          </w:rPr>
          <w:t>Service</w:t>
        </w:r>
        <w:r w:rsidR="00215478" w:rsidRPr="005873AC">
          <w:rPr>
            <w:rStyle w:val="Lienhypertexte"/>
          </w:rPr>
          <w:t xml:space="preserve"> détaillé « </w:t>
        </w:r>
        <w:r w:rsidRPr="005873AC">
          <w:rPr>
            <w:rStyle w:val="Lienhypertexte"/>
          </w:rPr>
          <w:t>Police municipale</w:t>
        </w:r>
        <w:r w:rsidR="00215478" w:rsidRPr="005873AC">
          <w:rPr>
            <w:rStyle w:val="Lienhypertexte"/>
          </w:rPr>
          <w:t> »</w:t>
        </w:r>
      </w:hyperlink>
    </w:p>
    <w:p w14:paraId="5113ECC0" w14:textId="096F557D" w:rsidR="002F5AF2" w:rsidRDefault="002F5AF2" w:rsidP="009F05DF">
      <w:pPr>
        <w:pStyle w:val="Listepuces"/>
      </w:pPr>
      <w:hyperlink r:id="rId25" w:history="1">
        <w:r w:rsidRPr="00916A2C">
          <w:rPr>
            <w:rStyle w:val="Lienhypertexte"/>
          </w:rPr>
          <w:t>Page Sommaire « </w:t>
        </w:r>
        <w:r w:rsidR="00916A2C" w:rsidRPr="00916A2C">
          <w:rPr>
            <w:rStyle w:val="Lienhypertexte"/>
          </w:rPr>
          <w:t>Votre Mairie</w:t>
        </w:r>
        <w:r w:rsidRPr="00916A2C">
          <w:rPr>
            <w:rStyle w:val="Lienhypertexte"/>
          </w:rPr>
          <w:t> »</w:t>
        </w:r>
      </w:hyperlink>
    </w:p>
    <w:p w14:paraId="6F881301" w14:textId="1BF14387" w:rsidR="00A7191F" w:rsidRPr="007C0930" w:rsidRDefault="00A7191F" w:rsidP="00A7191F">
      <w:pPr>
        <w:pStyle w:val="Listepuces"/>
      </w:pPr>
      <w:hyperlink r:id="rId26" w:history="1">
        <w:r w:rsidRPr="00F77292">
          <w:rPr>
            <w:rStyle w:val="Lienhypertexte"/>
          </w:rPr>
          <w:t>Page de contenu 1</w:t>
        </w:r>
        <w:r w:rsidR="00FF4A4C" w:rsidRPr="00F77292">
          <w:rPr>
            <w:rStyle w:val="Lienhypertexte"/>
          </w:rPr>
          <w:t xml:space="preserve"> « </w:t>
        </w:r>
        <w:r w:rsidR="00F77292" w:rsidRPr="00F77292">
          <w:rPr>
            <w:rStyle w:val="Lienhypertexte"/>
          </w:rPr>
          <w:t>Meublé de Tourisme : Taxe de séjour</w:t>
        </w:r>
        <w:r w:rsidR="00FF4A4C" w:rsidRPr="00F77292">
          <w:rPr>
            <w:rStyle w:val="Lienhypertexte"/>
          </w:rPr>
          <w:t> »</w:t>
        </w:r>
      </w:hyperlink>
    </w:p>
    <w:p w14:paraId="131D8BC7" w14:textId="2070EC45" w:rsidR="00A7191F" w:rsidRPr="007C0930" w:rsidRDefault="00A7191F" w:rsidP="00A7191F">
      <w:pPr>
        <w:pStyle w:val="Listepuces"/>
      </w:pPr>
      <w:hyperlink r:id="rId27" w:history="1">
        <w:r w:rsidRPr="00544BF8">
          <w:rPr>
            <w:rStyle w:val="Lienhypertexte"/>
          </w:rPr>
          <w:t>Page de contenu 2</w:t>
        </w:r>
        <w:r w:rsidR="00FF4A4C" w:rsidRPr="00544BF8">
          <w:rPr>
            <w:rStyle w:val="Lienhypertexte"/>
          </w:rPr>
          <w:t xml:space="preserve"> « </w:t>
        </w:r>
        <w:r w:rsidR="00544BF8" w:rsidRPr="00544BF8">
          <w:rPr>
            <w:rStyle w:val="Lienhypertexte"/>
          </w:rPr>
          <w:t>Assainissement et énergies renouvelables</w:t>
        </w:r>
        <w:r w:rsidR="00FF4A4C" w:rsidRPr="00544BF8">
          <w:rPr>
            <w:rStyle w:val="Lienhypertexte"/>
          </w:rPr>
          <w:t> »</w:t>
        </w:r>
      </w:hyperlink>
    </w:p>
    <w:p w14:paraId="74C982B3" w14:textId="48BF37F4" w:rsidR="00215478" w:rsidRPr="007C0930" w:rsidRDefault="00215478" w:rsidP="00215478">
      <w:pPr>
        <w:pStyle w:val="Listepuces"/>
      </w:pPr>
      <w:hyperlink r:id="rId28" w:history="1">
        <w:r w:rsidRPr="00776E7D">
          <w:rPr>
            <w:rStyle w:val="Lienhypertexte"/>
          </w:rPr>
          <w:t>Page de contenu 3 « </w:t>
        </w:r>
        <w:r w:rsidR="00776E7D" w:rsidRPr="00776E7D">
          <w:rPr>
            <w:rStyle w:val="Lienhypertexte"/>
          </w:rPr>
          <w:t>Plage de Pampelonne</w:t>
        </w:r>
        <w:r w:rsidRPr="00776E7D">
          <w:rPr>
            <w:rStyle w:val="Lienhypertexte"/>
          </w:rPr>
          <w:t> »</w:t>
        </w:r>
      </w:hyperlink>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29"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1" w:name="_Toc208848446"/>
      <w:r w:rsidRPr="007C0930">
        <w:lastRenderedPageBreak/>
        <w:t>Technologies utilisées</w:t>
      </w:r>
      <w:r w:rsidR="00235F4E">
        <w:t xml:space="preserve"> sur le site</w:t>
      </w:r>
      <w:bookmarkEnd w:id="1"/>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3740391C" w:rsidR="009B5A99" w:rsidRPr="007C0930" w:rsidRDefault="00143030" w:rsidP="009B5A99">
      <w:pPr>
        <w:pStyle w:val="Listepuces"/>
      </w:pPr>
      <w:fldSimple w:instr=" MERGEFIELD CMS ">
        <w:r w:rsidR="00EF79E5" w:rsidRPr="00B47439">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2" w:name="_Toc208848447"/>
      <w:r w:rsidRPr="007C0930">
        <w:t>Outils utilisés</w:t>
      </w:r>
      <w:r w:rsidR="00235F4E">
        <w:t xml:space="preserve"> pour l’audit</w:t>
      </w:r>
      <w:bookmarkEnd w:id="2"/>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3" w:name="_Toc90452995"/>
      <w:bookmarkStart w:id="4" w:name="_Toc34666411"/>
      <w:bookmarkStart w:id="5" w:name="_Toc208848448"/>
      <w:r w:rsidRPr="007C0930">
        <w:lastRenderedPageBreak/>
        <w:t>Environnement de test</w:t>
      </w:r>
      <w:bookmarkEnd w:id="3"/>
      <w:bookmarkEnd w:id="5"/>
    </w:p>
    <w:p w14:paraId="68813C45" w14:textId="77777777" w:rsidR="00DB0C39" w:rsidRPr="007C0930" w:rsidRDefault="00DB0C39" w:rsidP="00DB0C39">
      <w:pPr>
        <w:pStyle w:val="Titre3"/>
      </w:pPr>
      <w:bookmarkStart w:id="6" w:name="_Toc90452996"/>
      <w:bookmarkStart w:id="7" w:name="_Toc208848449"/>
      <w:bookmarkEnd w:id="4"/>
      <w:r w:rsidRPr="007C0930">
        <w:t>Base de référence utilisée pour vérifier la compatibilité avec l'accessibilité</w:t>
      </w:r>
      <w:bookmarkEnd w:id="6"/>
      <w:bookmarkEnd w:id="7"/>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0C45F43D" w:rsidR="0092558A" w:rsidRPr="007C0930" w:rsidRDefault="0092558A" w:rsidP="0085177B">
            <w:r>
              <w:t xml:space="preserve">Windows </w:t>
            </w:r>
            <w:fldSimple w:instr=" MERGEFIELD Version_de_Windows ">
              <w:r w:rsidR="00EF79E5">
                <w:rPr>
                  <w:noProof/>
                </w:rPr>
                <w:t>11</w:t>
              </w:r>
            </w:fldSimple>
          </w:p>
        </w:tc>
        <w:tc>
          <w:tcPr>
            <w:tcW w:w="3398" w:type="dxa"/>
          </w:tcPr>
          <w:p w14:paraId="77BAEFBD" w14:textId="2304C850" w:rsidR="0092558A" w:rsidRPr="007C0930" w:rsidRDefault="0092558A" w:rsidP="0085177B">
            <w:r w:rsidRPr="007C0930">
              <w:t xml:space="preserve">NVDA </w:t>
            </w:r>
            <w:fldSimple w:instr=" MERGEFIELD Version_de_NVDA ">
              <w:r w:rsidR="00EF79E5">
                <w:rPr>
                  <w:noProof/>
                </w:rPr>
                <w:t>2025.1.2</w:t>
              </w:r>
            </w:fldSimple>
          </w:p>
        </w:tc>
        <w:tc>
          <w:tcPr>
            <w:tcW w:w="3398" w:type="dxa"/>
          </w:tcPr>
          <w:p w14:paraId="598C203E" w14:textId="2F0BB626" w:rsidR="00653090" w:rsidRPr="007C0930" w:rsidRDefault="63419AA5" w:rsidP="0085177B">
            <w:r>
              <w:t xml:space="preserve">Firefox </w:t>
            </w:r>
            <w:fldSimple w:instr=" MERGEFIELD Version_de_Firefox ">
              <w:r w:rsidR="00EF79E5">
                <w:rPr>
                  <w:noProof/>
                </w:rPr>
                <w:t>142</w:t>
              </w:r>
            </w:fldSimple>
          </w:p>
        </w:tc>
      </w:tr>
      <w:tr w:rsidR="0092558A" w:rsidRPr="007C0930" w14:paraId="1001CA32" w14:textId="77777777" w:rsidTr="04C4605B">
        <w:tc>
          <w:tcPr>
            <w:tcW w:w="3398" w:type="dxa"/>
          </w:tcPr>
          <w:p w14:paraId="53194792" w14:textId="59AC3052" w:rsidR="0092558A" w:rsidRDefault="0092558A" w:rsidP="0085177B">
            <w:r>
              <w:t xml:space="preserve">Windows </w:t>
            </w:r>
            <w:fldSimple w:instr=" MERGEFIELD Version_de_Windows ">
              <w:r w:rsidR="00EF79E5">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28CCB9FC" w:rsidR="0092558A" w:rsidRPr="007C0930" w:rsidRDefault="63419AA5" w:rsidP="0085177B">
            <w:r>
              <w:t xml:space="preserve">Chrome </w:t>
            </w:r>
            <w:fldSimple w:instr=" MERGEFIELD Version_de_Chrome ">
              <w:r w:rsidR="00EF79E5">
                <w:rPr>
                  <w:noProof/>
                </w:rPr>
                <w:t>140</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4ABBCB13" w:rsidR="00E72974" w:rsidRPr="007C0930" w:rsidRDefault="582E3F64" w:rsidP="0085177B">
            <w:r>
              <w:t xml:space="preserve">Android </w:t>
            </w:r>
            <w:fldSimple w:instr=" MERGEFIELD Version_dAndroid ">
              <w:r w:rsidR="00EF79E5">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8" w:name="_Toc208848450"/>
      <w:r w:rsidRPr="007C0930">
        <w:lastRenderedPageBreak/>
        <w:t>Accessibilité du site</w:t>
      </w:r>
      <w:bookmarkEnd w:id="8"/>
    </w:p>
    <w:p w14:paraId="025F3B77" w14:textId="571F5DAA" w:rsidR="001B78C0" w:rsidRDefault="00BB7986" w:rsidP="00BB7986">
      <w:r w:rsidRPr="007C0930">
        <w:t xml:space="preserve">Sur l’échantillon audité, le site </w:t>
      </w:r>
      <w:fldSimple w:instr=" MERGEFIELD Type_de_site ">
        <w:r w:rsidR="00EF79E5">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t xml:space="preserve">de la </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EF79E5">
        <w:rPr>
          <w:noProof/>
        </w:rPr>
        <w:t>Commune de Ramatuelle</w:t>
      </w:r>
      <w:r w:rsidR="00384AFD">
        <w:fldChar w:fldCharType="end"/>
      </w:r>
      <w:r w:rsidR="00C55488">
        <w:t>,</w:t>
      </w:r>
      <w:r w:rsidRPr="007C0930">
        <w:t xml:space="preserve"> </w:t>
      </w:r>
      <w:fldSimple w:instr=" MERGEFIELD URL_du_site_sans_https ">
        <w:r w:rsidR="00EF79E5">
          <w:rPr>
            <w:noProof/>
          </w:rPr>
          <w:t>www.ramatuelle.fr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EF79E5" w:rsidRPr="00B47439">
        <w:rPr>
          <w:b/>
          <w:bCs/>
          <w:noProof/>
        </w:rPr>
        <w:instrText>97,060000000000002</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EF79E5">
        <w:rPr>
          <w:b/>
          <w:bCs/>
          <w:noProof/>
        </w:rPr>
        <w:instrText>97,06</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EF79E5">
        <w:rPr>
          <w:b/>
          <w:bCs/>
          <w:noProof/>
        </w:rPr>
        <w:t>97,06</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EF79E5">
          <w:rPr>
            <w:noProof/>
          </w:rPr>
          <w:instrText>99,5</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EF79E5">
        <w:rPr>
          <w:noProof/>
        </w:rPr>
        <w:instrText>99,50</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EF79E5">
        <w:rPr>
          <w:noProof/>
        </w:rPr>
        <w:t>99,50</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30" w:anchor="taux-de-conformite-a-la-norme" w:history="1">
        <w:r w:rsidRPr="001B78C0">
          <w:rPr>
            <w:rStyle w:val="Lienhypertexte"/>
          </w:rPr>
          <w:t>Taux de conformité à la norme</w:t>
        </w:r>
      </w:hyperlink>
      <w:r>
        <w:t>.</w:t>
      </w:r>
    </w:p>
    <w:p w14:paraId="56A9141D" w14:textId="1115E72D"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EF79E5" w:rsidRPr="00B47439">
        <w:rPr>
          <w:b/>
          <w:bCs/>
          <w:noProof/>
        </w:rPr>
        <w:instrText>97,060000000000002</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EF79E5" w:rsidRPr="00B47439">
        <w:rPr>
          <w:b/>
          <w:bCs/>
          <w:noProof/>
        </w:rPr>
        <w:instrText>97,060000000000002</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EF79E5" w:rsidRPr="00B47439">
        <w:rPr>
          <w:b/>
          <w:bCs/>
          <w:noProof/>
        </w:rPr>
        <w:instrText>97,060000000000002</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EF79E5" w:rsidRPr="00B47439">
        <w:rPr>
          <w:b/>
          <w:bCs/>
          <w:noProof/>
        </w:rPr>
        <w:instrText>97,060000000000002</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EF79E5" w:rsidRPr="00B47439">
        <w:rPr>
          <w:b/>
          <w:bCs/>
          <w:noProof/>
        </w:rPr>
        <w:instrText>97,060000000000002</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1E449B"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1E449B"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1E449B"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1E449B"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1E449B" w:rsidRPr="00F07746">
        <w:rPr>
          <w:b/>
          <w:bCs/>
          <w:noProof/>
        </w:rPr>
        <w:t>se situant entre 50% et 99%, le site présente un état de conformité partielle au RGAA 4.1 sur l'échantillon audité, et un excellent niveau</w:t>
      </w:r>
      <w:r w:rsidR="005749F8" w:rsidRPr="00F07746">
        <w:rPr>
          <w:b/>
          <w:bCs/>
        </w:rPr>
        <w:fldChar w:fldCharType="end"/>
      </w:r>
      <w:r w:rsidRPr="00F07746">
        <w:rPr>
          <w:b/>
          <w:bCs/>
        </w:rPr>
        <w:t xml:space="preserve"> en termes d’accessibilité</w:t>
      </w:r>
      <w:r>
        <w:t>.</w:t>
      </w:r>
    </w:p>
    <w:p w14:paraId="69D86CA2" w14:textId="00AB888D"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EF79E5">
          <w:rPr>
            <w:noProof/>
          </w:rPr>
          <w:instrText>680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EF79E5">
        <w:rPr>
          <w:noProof/>
        </w:rPr>
        <w:instrText>680</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EF79E5">
        <w:rPr>
          <w:noProof/>
        </w:rPr>
        <w:t>680</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EF79E5" w:rsidRPr="00B47439">
        <w:rPr>
          <w:b/>
          <w:bCs/>
          <w:noProof/>
        </w:rPr>
        <w:instrText>4</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EF79E5" w:rsidRPr="00B47439">
        <w:rPr>
          <w:b/>
          <w:bCs/>
          <w:noProof/>
        </w:rPr>
        <w:instrText>4</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EF79E5" w:rsidRPr="00B47439">
        <w:rPr>
          <w:b/>
          <w:bCs/>
          <w:noProof/>
        </w:rPr>
        <w:t>4</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EF79E5" w:rsidRPr="00B47439">
        <w:rPr>
          <w:b/>
          <w:bCs/>
          <w:noProof/>
        </w:rPr>
        <w:instrText>8</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EF79E5" w:rsidRPr="00B47439">
        <w:rPr>
          <w:b/>
          <w:bCs/>
          <w:noProof/>
        </w:rPr>
        <w:instrText>8</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EF79E5" w:rsidRPr="00B47439">
        <w:rPr>
          <w:b/>
          <w:bCs/>
          <w:noProof/>
        </w:rPr>
        <w:t>8</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4E996B82"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t xml:space="preserve">à la </w:t>
      </w:r>
      <w:r w:rsidR="005A34C0">
        <w:fldChar w:fldCharType="end"/>
      </w:r>
      <w:fldSimple w:instr=" MERGEFIELD Nom_du_client ">
        <w:r w:rsidR="00EF79E5">
          <w:rPr>
            <w:noProof/>
          </w:rPr>
          <w:t>Commune de Ramatuelle</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EF79E5">
          <w:rPr>
            <w:noProof/>
          </w:rPr>
          <w:instrText>Complet</w:instrText>
        </w:r>
      </w:fldSimple>
      <w:r w:rsidR="009D41DF">
        <w:instrText xml:space="preserve"> = "Simple" "</w:instrText>
      </w:r>
    </w:p>
    <w:p w14:paraId="67DC8662" w14:textId="6ED370C9"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9" w:name="_Toc208848451"/>
      <w:r w:rsidRPr="00C02ECD">
        <w:t>Avis de l’auditeur</w:t>
      </w:r>
      <w:bookmarkEnd w:id="9"/>
    </w:p>
    <w:p w14:paraId="52073600" w14:textId="59FC5752" w:rsidR="003F4E5E" w:rsidRDefault="003F4E5E" w:rsidP="003F4E5E">
      <w:pPr>
        <w:pStyle w:val="Titre3"/>
      </w:pPr>
      <w:bookmarkStart w:id="10" w:name="_Toc208848452"/>
      <w:r>
        <w:t>En développement</w:t>
      </w:r>
      <w:bookmarkEnd w:id="10"/>
    </w:p>
    <w:p w14:paraId="4F27759E" w14:textId="77777777" w:rsidR="00EF79E5" w:rsidRPr="0049483B" w:rsidRDefault="00EF79E5" w:rsidP="00EF79E5">
      <w:r>
        <w:t>Aucune non-conformité liée au développement n’a été détectée.</w:t>
      </w:r>
    </w:p>
    <w:p w14:paraId="37D811D4" w14:textId="77777777" w:rsidR="00EF79E5" w:rsidRPr="007C0930" w:rsidRDefault="00EF79E5" w:rsidP="00EF79E5">
      <w:r>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7730CD46" w14:textId="77777777" w:rsidR="00EF79E5" w:rsidRDefault="00EF79E5" w:rsidP="00EF79E5">
      <w:pPr>
        <w:pStyle w:val="Listepuces"/>
      </w:pPr>
      <w:r>
        <w:lastRenderedPageBreak/>
        <w:t>Les images informatives sont décrites ;</w:t>
      </w:r>
    </w:p>
    <w:p w14:paraId="263FFFC6" w14:textId="77777777" w:rsidR="00EF79E5" w:rsidRDefault="00EF79E5" w:rsidP="00EF79E5">
      <w:pPr>
        <w:pStyle w:val="Listepuces"/>
      </w:pPr>
      <w:r>
        <w:t>Les images décoratives sont correctement ignorées ;</w:t>
      </w:r>
    </w:p>
    <w:p w14:paraId="004426D3" w14:textId="77777777" w:rsidR="00EF79E5" w:rsidRDefault="00EF79E5" w:rsidP="00EF79E5">
      <w:pPr>
        <w:pStyle w:val="Listepuces"/>
      </w:pPr>
      <w:r>
        <w:t>La structuration des images et de leur légende, ainsi que l’agrandissement des images sont conformes ;</w:t>
      </w:r>
    </w:p>
    <w:p w14:paraId="5192229A" w14:textId="77777777" w:rsidR="00EF79E5" w:rsidRDefault="00EF79E5" w:rsidP="00EF79E5">
      <w:pPr>
        <w:pStyle w:val="Listepuces"/>
      </w:pPr>
      <w:r>
        <w:t>Aucune information n’est véhiculée uniquement par la couleur ;</w:t>
      </w:r>
    </w:p>
    <w:p w14:paraId="6E463F64" w14:textId="49956702" w:rsidR="00EF79E5" w:rsidRDefault="00EF79E5" w:rsidP="00EF79E5">
      <w:pPr>
        <w:pStyle w:val="Listepuces"/>
      </w:pPr>
      <w:r>
        <w:t>Les couleurs sont suffisamment contrastées</w:t>
      </w:r>
      <w:r w:rsidR="00D73786">
        <w:t xml:space="preserve"> (corrigées par le module d’affichage accessible AccessConfig)</w:t>
      </w:r>
      <w:r>
        <w:t> ;</w:t>
      </w:r>
    </w:p>
    <w:p w14:paraId="17FAD891" w14:textId="77777777" w:rsidR="00EF79E5" w:rsidRDefault="00EF79E5" w:rsidP="00EF79E5">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0D52E242" w14:textId="77777777" w:rsidR="00EF79E5" w:rsidRDefault="00EF79E5" w:rsidP="00EF79E5">
      <w:pPr>
        <w:pStyle w:val="Listepuces"/>
      </w:pPr>
      <w:r>
        <w:t>Les composants riches et/ou complexes (fenêtres modales, carrousels, accordéons, diaporamas, galeries photos…) sont compatibles avec les technologies d’assistance et la navigation au clavier uniquement ;</w:t>
      </w:r>
    </w:p>
    <w:p w14:paraId="3FBEBE91" w14:textId="77777777" w:rsidR="00EF79E5" w:rsidRDefault="00EF79E5" w:rsidP="00EF79E5">
      <w:pPr>
        <w:pStyle w:val="Listepuces"/>
      </w:pPr>
      <w:r>
        <w:t>Les boutons sont explicites ;</w:t>
      </w:r>
    </w:p>
    <w:p w14:paraId="13A18A2F" w14:textId="77777777" w:rsidR="00EF79E5" w:rsidRDefault="00EF79E5" w:rsidP="00EF79E5">
      <w:pPr>
        <w:pStyle w:val="Listepuces"/>
      </w:pPr>
      <w:r>
        <w:t>Les changements de contexte sont prévisibles ou présentés aux utilisateurs ;</w:t>
      </w:r>
    </w:p>
    <w:p w14:paraId="373EE7D2" w14:textId="77777777" w:rsidR="00EF79E5" w:rsidRDefault="00EF79E5" w:rsidP="00EF79E5">
      <w:pPr>
        <w:pStyle w:val="Listepuces"/>
      </w:pPr>
      <w:r>
        <w:t>Aucun élément sémantique n’est utilisé à des fins de présentation ;</w:t>
      </w:r>
    </w:p>
    <w:p w14:paraId="0350265B" w14:textId="77777777" w:rsidR="00EF79E5" w:rsidRDefault="00EF79E5" w:rsidP="00EF79E5">
      <w:pPr>
        <w:pStyle w:val="Listepuces"/>
      </w:pPr>
      <w:r>
        <w:t>La hiérarchie des titres est globalement respectée ;</w:t>
      </w:r>
    </w:p>
    <w:p w14:paraId="34DC13FA" w14:textId="77777777" w:rsidR="00EF79E5" w:rsidRDefault="00EF79E5" w:rsidP="00EF79E5">
      <w:pPr>
        <w:pStyle w:val="Listepuces"/>
      </w:pPr>
      <w:r>
        <w:t>Les listes sont correctement structurées ;</w:t>
      </w:r>
    </w:p>
    <w:p w14:paraId="79F72A06" w14:textId="77777777" w:rsidR="00EF79E5" w:rsidRDefault="00EF79E5" w:rsidP="00EF79E5">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 pour l’accessibilité ;</w:t>
      </w:r>
    </w:p>
    <w:p w14:paraId="1A140E9C" w14:textId="77777777" w:rsidR="00EF79E5" w:rsidRDefault="00EF79E5" w:rsidP="00EF79E5">
      <w:pPr>
        <w:pStyle w:val="Listepuces"/>
      </w:pPr>
      <w:r>
        <w:t>L’ordre des contenus et de tabulation sont cohérents ;</w:t>
      </w:r>
    </w:p>
    <w:p w14:paraId="0E8135D7" w14:textId="77777777" w:rsidR="00EF79E5" w:rsidRDefault="00EF79E5" w:rsidP="00EF79E5">
      <w:pPr>
        <w:pStyle w:val="Listepuces"/>
      </w:pPr>
      <w:r>
        <w:t xml:space="preserve">Tous les éléments de navigation (menu principal, paginations, menus des sous-pages, plan du site…) sont </w:t>
      </w:r>
      <w:r w:rsidRPr="00D12A40">
        <w:t>correctement identifiés et atteignables</w:t>
      </w:r>
      <w:r>
        <w:t> ;</w:t>
      </w:r>
    </w:p>
    <w:p w14:paraId="0DFB314E" w14:textId="77777777" w:rsidR="00EF79E5" w:rsidRDefault="00EF79E5" w:rsidP="00EF79E5">
      <w:pPr>
        <w:pStyle w:val="Listepuces"/>
      </w:pPr>
      <w:r>
        <w:t>L’information est globalement présente, lisible et compréhensible sur toutes les résolutions et appareils, même après personnalisation de l’apparence ;</w:t>
      </w:r>
    </w:p>
    <w:p w14:paraId="789F39A6" w14:textId="77777777" w:rsidR="00EF79E5" w:rsidRDefault="00EF79E5" w:rsidP="00EF79E5">
      <w:pPr>
        <w:pStyle w:val="Listepuces"/>
      </w:pPr>
      <w:r>
        <w:t>Les titres des pages à étapes (formulaires, recherches, filtrages…) reflètent bien chaque étape ;</w:t>
      </w:r>
    </w:p>
    <w:p w14:paraId="0F739DFA" w14:textId="77777777" w:rsidR="00EF79E5" w:rsidRDefault="00EF79E5" w:rsidP="00EF79E5">
      <w:pPr>
        <w:pStyle w:val="Listepuces"/>
      </w:pPr>
      <w:r>
        <w:t>La prise de focus est bien visible ;</w:t>
      </w:r>
    </w:p>
    <w:p w14:paraId="61803F48" w14:textId="77777777" w:rsidR="00EF79E5" w:rsidRDefault="00EF79E5" w:rsidP="00EF79E5">
      <w:pPr>
        <w:pStyle w:val="Listepuces"/>
      </w:pPr>
      <w:r>
        <w:t>Aucune information n’est véhiculée uniquement par la forme, la taille ou la position ;</w:t>
      </w:r>
    </w:p>
    <w:p w14:paraId="1008A798" w14:textId="77777777" w:rsidR="00EF79E5" w:rsidRDefault="00EF79E5" w:rsidP="00EF79E5">
      <w:pPr>
        <w:pStyle w:val="Listepuces"/>
      </w:pPr>
      <w:r>
        <w:t>La structure générale des formulaires est conforme.</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1" w:name="_Toc208848453"/>
      <w:r>
        <w:lastRenderedPageBreak/>
        <w:t>En rédaction</w:t>
      </w:r>
      <w:bookmarkEnd w:id="11"/>
    </w:p>
    <w:p w14:paraId="6B783AF9" w14:textId="3F778EC9" w:rsidR="0049483B" w:rsidRPr="0049483B" w:rsidRDefault="004D3D95" w:rsidP="0049483B">
      <w:r>
        <w:fldChar w:fldCharType="begin"/>
      </w:r>
      <w:r>
        <w:instrText xml:space="preserve"> IF </w:instrText>
      </w:r>
      <w:fldSimple w:instr=" MERGEFIELD Nombre_de_nonconformités_en_rédaction ">
        <w:r w:rsidR="00EF79E5">
          <w:rPr>
            <w:noProof/>
          </w:rPr>
          <w:instrText>7</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EF79E5">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EF79E5">
        <w:rPr>
          <w:noProof/>
        </w:rPr>
        <w:t>7</w:t>
      </w:r>
      <w:r>
        <w:fldChar w:fldCharType="end"/>
      </w:r>
      <w:r w:rsidR="008D0C48" w:rsidRPr="008D0C48">
        <w:t xml:space="preserve"> </w:t>
      </w:r>
      <w:r w:rsidR="0049483B">
        <w:t>non-conformités liées à la rédaction ont été détectées.</w:t>
      </w:r>
    </w:p>
    <w:p w14:paraId="2FF849CF" w14:textId="7DDA6BD1"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EF79E5" w:rsidRPr="00B47439">
        <w:rPr>
          <w:b/>
          <w:bCs/>
          <w:noProof/>
        </w:rPr>
        <w:instrText>7</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1E449B"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59793DE1" w:rsidR="009C0E39" w:rsidRDefault="009C0E39" w:rsidP="009C0E39">
      <w:pPr>
        <w:pStyle w:val="Listepuces"/>
      </w:pPr>
      <w:r>
        <w:t xml:space="preserve">Les listes sont </w:t>
      </w:r>
      <w:r w:rsidR="00A31C9D">
        <w:t>correctement</w:t>
      </w:r>
      <w:r>
        <w:t xml:space="preserve"> </w:t>
      </w:r>
      <w:r w:rsidR="00A31C9D">
        <w:t>structurées</w:t>
      </w:r>
      <w:r w:rsidR="009A16FE">
        <w:t>.</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2" w:name="_Toc208848454"/>
      <w:r>
        <w:t>Rappel des obligations légales</w:t>
      </w:r>
      <w:bookmarkEnd w:id="12"/>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7B5F0DCB"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t xml:space="preserve">à la </w:t>
      </w:r>
      <w:r w:rsidR="005A34C0">
        <w:fldChar w:fldCharType="end"/>
      </w:r>
      <w:fldSimple w:instr=" MERGEFIELD Nom_du_client ">
        <w:r w:rsidR="00EF79E5">
          <w:rPr>
            <w:noProof/>
          </w:rPr>
          <w:t>Commune de Ramatuelle</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t xml:space="preserve">de la </w:t>
      </w:r>
      <w:r w:rsidR="005A34C0">
        <w:fldChar w:fldCharType="end"/>
      </w:r>
      <w:fldSimple w:instr=" MERGEFIELD Nom_du_client ">
        <w:r w:rsidR="00EF79E5">
          <w:rPr>
            <w:noProof/>
          </w:rPr>
          <w:t>Commune de Ramatuelle</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5C0D6AD5"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t xml:space="preserve">de la </w:t>
      </w:r>
      <w:r w:rsidR="005A34C0">
        <w:fldChar w:fldCharType="end"/>
      </w:r>
      <w:fldSimple w:instr=" MERGEFIELD Nom_du_client ">
        <w:r w:rsidR="00EF79E5">
          <w:rPr>
            <w:noProof/>
          </w:rPr>
          <w:t>Commune de Ramatuelle</w:t>
        </w:r>
      </w:fldSimple>
      <w:r w:rsidR="00D03D17">
        <w:t>.</w:t>
      </w:r>
    </w:p>
    <w:p w14:paraId="4569352A" w14:textId="1C05B373" w:rsidR="00BB7986" w:rsidRPr="007C0930" w:rsidRDefault="00BB7986" w:rsidP="00BB7986">
      <w:r w:rsidRPr="007C0930">
        <w:lastRenderedPageBreak/>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31" w:history="1">
        <w:r w:rsidR="00BB7986" w:rsidRPr="007C0930">
          <w:rPr>
            <w:rStyle w:val="Lienhypertexte"/>
          </w:rPr>
          <w:t>site du Référentiel Général d'Amélioration de l'Accessibilité</w:t>
        </w:r>
      </w:hyperlink>
      <w:r w:rsidR="00BB7986" w:rsidRPr="007C0930">
        <w:t xml:space="preserve">. </w:t>
      </w:r>
    </w:p>
    <w:p w14:paraId="2DD5B046" w14:textId="3DB0C59D" w:rsidR="00BB7986" w:rsidRDefault="00BB7986" w:rsidP="00BB7986">
      <w:hyperlink r:id="rId32"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t xml:space="preserve">la </w:t>
      </w:r>
      <w:r w:rsidR="005A34C0">
        <w:fldChar w:fldCharType="end"/>
      </w:r>
      <w:fldSimple w:instr=" MERGEFIELD Nom_du_client ">
        <w:r w:rsidR="00EF79E5">
          <w:rPr>
            <w:noProof/>
          </w:rPr>
          <w:t>Commune de Ramatuelle</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3" w:name="_Toc208848455"/>
      <w:r w:rsidRPr="007C0930">
        <w:t>Impacts des contenus non conformes sur les utilisateurs</w:t>
      </w:r>
      <w:bookmarkEnd w:id="13"/>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lastRenderedPageBreak/>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55A855CF" w14:textId="5F045073" w:rsidR="00722209" w:rsidRPr="004B6A75" w:rsidRDefault="00F12506" w:rsidP="00722209">
      <w:pPr>
        <w:pStyle w:val="Titre2"/>
      </w:pPr>
      <w:bookmarkStart w:id="14" w:name="_Toc77862247"/>
      <w:bookmarkStart w:id="15" w:name="_Toc208848456"/>
      <w:r w:rsidRPr="007C0930">
        <w:t>Contenus non soumis à l’obligation d’accessibilité</w:t>
      </w:r>
      <w:bookmarkEnd w:id="14"/>
      <w:bookmarkEnd w:id="15"/>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16" w:name="_Contenus_exemptés"/>
      <w:bookmarkStart w:id="17" w:name="_Toc208848457"/>
      <w:bookmarkEnd w:id="16"/>
      <w:r>
        <w:t>C</w:t>
      </w:r>
      <w:r w:rsidR="000C47CA">
        <w:t xml:space="preserve">ontenus </w:t>
      </w:r>
      <w:r>
        <w:t>exemptés</w:t>
      </w:r>
      <w:bookmarkEnd w:id="17"/>
    </w:p>
    <w:p w14:paraId="01A1EED9" w14:textId="188F3384"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t xml:space="preserve">de la </w:t>
      </w:r>
      <w:r w:rsidR="005A34C0">
        <w:fldChar w:fldCharType="end"/>
      </w:r>
      <w:fldSimple w:instr=" MERGEFIELD Nom_du_client ">
        <w:r w:rsidR="00EF79E5">
          <w:rPr>
            <w:noProof/>
          </w:rPr>
          <w:t>Commune de Ramatuelle</w:t>
        </w:r>
      </w:fldSimple>
      <w:r>
        <w:t>.</w:t>
      </w:r>
    </w:p>
    <w:p w14:paraId="71721E30" w14:textId="66B44DE2"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EF79E5">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instrText xml:space="preserve">la </w:instrText>
      </w:r>
      <w:r w:rsidR="005A34C0">
        <w:fldChar w:fldCharType="end"/>
      </w:r>
      <w:r w:rsidR="005A34C0">
        <w:instrText xml:space="preserve"> </w:instrText>
      </w:r>
      <w:r w:rsidR="005A34C0">
        <w:fldChar w:fldCharType="separate"/>
      </w:r>
      <w:r w:rsidR="001E449B">
        <w:rPr>
          <w:noProof/>
        </w:rPr>
        <w:t xml:space="preserve">la </w:t>
      </w:r>
      <w:r w:rsidR="005A34C0">
        <w:fldChar w:fldCharType="end"/>
      </w:r>
      <w:fldSimple w:instr=" MERGEFIELD Nom_du_client ">
        <w:r w:rsidR="00EF79E5">
          <w:rPr>
            <w:noProof/>
          </w:rPr>
          <w:t>Commune de Ramatuelle</w:t>
        </w:r>
      </w:fldSimple>
      <w:r>
        <w:t xml:space="preserve"> ou par Stratis entravant ou réduisant l’utilisation du site ou l’accès à une information alors que d’autres choix plus accessibles étaient possibles, ne peuvent faire l’objet d’une exemption.</w:t>
      </w:r>
      <w:bookmarkStart w:id="18" w:name="_Hlk100915920"/>
    </w:p>
    <w:p w14:paraId="354A7948" w14:textId="4934016F" w:rsidR="00303475" w:rsidRPr="00397179" w:rsidRDefault="00303475" w:rsidP="00397179">
      <w:hyperlink r:id="rId33"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19" w:name="_Contenus_dérogés_pour"/>
      <w:bookmarkEnd w:id="18"/>
      <w:bookmarkEnd w:id="19"/>
      <w:r w:rsidRPr="00717F1C">
        <w:rPr>
          <w:bCs/>
        </w:rPr>
        <w:t>La protection antispam HCaptcha</w:t>
      </w:r>
    </w:p>
    <w:p w14:paraId="44835716" w14:textId="62E60A49" w:rsidR="00EC62EF" w:rsidRDefault="00EC62EF" w:rsidP="00EC62EF">
      <w:pPr>
        <w:textAlignment w:val="baseline"/>
        <w:rPr>
          <w:rFonts w:cs="Arial"/>
          <w:szCs w:val="26"/>
        </w:rPr>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1891DCBF" w14:textId="032908AA" w:rsidR="00E317ED" w:rsidRDefault="00E317ED" w:rsidP="00E317ED">
      <w:pPr>
        <w:pStyle w:val="Titre4"/>
      </w:pPr>
      <w:r>
        <w:lastRenderedPageBreak/>
        <w:t>Le « G</w:t>
      </w:r>
      <w:r w:rsidRPr="00E317ED">
        <w:t>uide de l'insertion</w:t>
      </w:r>
      <w:r>
        <w:t xml:space="preserve"> </w:t>
      </w:r>
      <w:r w:rsidRPr="00E317ED">
        <w:t>architecturale et paysagère</w:t>
      </w:r>
      <w:r>
        <w:t xml:space="preserve"> </w:t>
      </w:r>
      <w:r w:rsidRPr="00E317ED">
        <w:t>des panneaux solaires</w:t>
      </w:r>
      <w:r>
        <w:t> »</w:t>
      </w:r>
    </w:p>
    <w:p w14:paraId="0AF7FD60" w14:textId="764FF4A0" w:rsidR="00E317ED" w:rsidRPr="00E317ED" w:rsidRDefault="00E317ED" w:rsidP="00E317ED">
      <w:r>
        <w:t xml:space="preserve">Sur la </w:t>
      </w:r>
      <w:hyperlink r:id="rId34" w:history="1">
        <w:r w:rsidRPr="00E317ED">
          <w:rPr>
            <w:rStyle w:val="Lienhypertexte"/>
          </w:rPr>
          <w:t>page « Assainissement et énergies renouvelables »</w:t>
        </w:r>
      </w:hyperlink>
      <w:r>
        <w:t xml:space="preserve">, ce document PDF est exempté car il n’est ni financé, ni développé, ni sous le contrôle </w:t>
      </w:r>
      <w:r>
        <w:fldChar w:fldCharType="begin"/>
      </w:r>
      <w:r>
        <w:instrText xml:space="preserve"> IF </w:instrText>
      </w:r>
      <w:fldSimple w:instr=" MERGEFIELD Nom_du_client__Masculin_ou_féminin ">
        <w:r w:rsidR="00EF79E5">
          <w:rPr>
            <w:noProof/>
          </w:rPr>
          <w:instrText>Féminin commençant par une consonne</w:instrText>
        </w:r>
      </w:fldSimple>
      <w:r>
        <w:instrText xml:space="preserve"> = "Masculin commençant par une voyelle" "de l'" </w:instrText>
      </w:r>
      <w:r>
        <w:fldChar w:fldCharType="begin"/>
      </w:r>
      <w:r>
        <w:instrText xml:space="preserve"> IF </w:instrText>
      </w:r>
      <w:fldSimple w:instr=" MERGEFIELD Nom_du_client__Masculin_ou_féminin ">
        <w:r w:rsidR="00EF79E5">
          <w:rPr>
            <w:noProof/>
          </w:rPr>
          <w:instrText>Féminin commençant par une consonne</w:instrText>
        </w:r>
      </w:fldSimple>
      <w:r>
        <w:instrText xml:space="preserve"> = "Masculin commençant par une consonne" "du " </w:instrText>
      </w:r>
      <w:r>
        <w:fldChar w:fldCharType="begin"/>
      </w:r>
      <w:r>
        <w:instrText xml:space="preserve"> IF </w:instrText>
      </w:r>
      <w:fldSimple w:instr=" MERGEFIELD Nom_du_client__Masculin_ou_féminin ">
        <w:r w:rsidR="00EF79E5">
          <w:rPr>
            <w:noProof/>
          </w:rPr>
          <w:instrText>Féminin commençant par une consonne</w:instrText>
        </w:r>
      </w:fldSimple>
      <w:r>
        <w:instrText xml:space="preserve"> = "Féminin commençant par une voyelle" "de l'" </w:instrText>
      </w:r>
      <w:r>
        <w:fldChar w:fldCharType="begin"/>
      </w:r>
      <w:r>
        <w:instrText xml:space="preserve"> IF </w:instrText>
      </w:r>
      <w:fldSimple w:instr=" MERGEFIELD Nom_du_client__Masculin_ou_féminin ">
        <w:r w:rsidR="00EF79E5">
          <w:rPr>
            <w:noProof/>
          </w:rPr>
          <w:instrText>Féminin commençant par une consonne</w:instrText>
        </w:r>
      </w:fldSimple>
      <w:r>
        <w:instrText xml:space="preserve"> = "Féminin commençant par une consonne" "de la " </w:instrText>
      </w:r>
      <w:r>
        <w:fldChar w:fldCharType="begin"/>
      </w:r>
      <w:r>
        <w:instrText xml:space="preserve"> IF </w:instrText>
      </w:r>
      <w:fldSimple w:instr=" MERGEFIELD Nom_du_site__Masculin_ou_féminin ">
        <w:r>
          <w:rPr>
            <w:noProof/>
          </w:rPr>
          <w:instrText>Féminin commençant par une consonne</w:instrText>
        </w:r>
      </w:fldSimple>
      <w:r>
        <w:instrText xml:space="preserve"> = "Aucun" "" </w:instrText>
      </w:r>
      <w:r>
        <w:fldChar w:fldCharType="begin"/>
      </w:r>
      <w:r>
        <w:instrText xml:space="preserve"> IF </w:instrText>
      </w:r>
      <w:fldSimple w:instr=" MERGEFIELD Nom_du_site__Masculin_ou_féminin ">
        <w:r>
          <w:rPr>
            <w:noProof/>
          </w:rPr>
          <w:instrText>Féminin commençant par une consonne</w:instrText>
        </w:r>
      </w:fldSimple>
      <w:r>
        <w:instrText xml:space="preserve"> = "Pluriel" "des " </w:instrText>
      </w:r>
      <w:r>
        <w:fldChar w:fldCharType="separate"/>
      </w:r>
      <w:r>
        <w:rPr>
          <w:noProof/>
        </w:rPr>
        <w:instrText xml:space="preserve">de la </w:instrText>
      </w:r>
      <w:r>
        <w:fldChar w:fldCharType="end"/>
      </w:r>
      <w:r>
        <w:instrText xml:space="preserve"> </w:instrText>
      </w:r>
      <w:r>
        <w:fldChar w:fldCharType="separate"/>
      </w:r>
      <w:r>
        <w:rPr>
          <w:noProof/>
        </w:rPr>
        <w:instrText xml:space="preserve">de la </w:instrText>
      </w:r>
      <w:r>
        <w:fldChar w:fldCharType="end"/>
      </w:r>
      <w:r>
        <w:instrText xml:space="preserve"> </w:instrText>
      </w:r>
      <w:r>
        <w:fldChar w:fldCharType="separate"/>
      </w:r>
      <w:r w:rsidR="001E449B">
        <w:rPr>
          <w:noProof/>
        </w:rPr>
        <w:instrText xml:space="preserve">de la </w:instrText>
      </w:r>
      <w:r>
        <w:fldChar w:fldCharType="end"/>
      </w:r>
      <w:r>
        <w:instrText xml:space="preserve"> </w:instrText>
      </w:r>
      <w:r>
        <w:fldChar w:fldCharType="separate"/>
      </w:r>
      <w:r w:rsidR="001E449B">
        <w:rPr>
          <w:noProof/>
        </w:rPr>
        <w:instrText xml:space="preserve">de la </w:instrText>
      </w:r>
      <w:r>
        <w:fldChar w:fldCharType="end"/>
      </w:r>
      <w:r>
        <w:instrText xml:space="preserve"> </w:instrText>
      </w:r>
      <w:r>
        <w:fldChar w:fldCharType="separate"/>
      </w:r>
      <w:r w:rsidR="001E449B">
        <w:rPr>
          <w:noProof/>
        </w:rPr>
        <w:instrText xml:space="preserve">de la </w:instrText>
      </w:r>
      <w:r>
        <w:fldChar w:fldCharType="end"/>
      </w:r>
      <w:r>
        <w:instrText xml:space="preserve"> </w:instrText>
      </w:r>
      <w:r>
        <w:fldChar w:fldCharType="separate"/>
      </w:r>
      <w:r w:rsidR="001E449B">
        <w:rPr>
          <w:noProof/>
        </w:rPr>
        <w:t xml:space="preserve">de la </w:t>
      </w:r>
      <w:r>
        <w:fldChar w:fldCharType="end"/>
      </w:r>
      <w:fldSimple w:instr=" MERGEFIELD Nom_du_client ">
        <w:r w:rsidR="00EF79E5">
          <w:rPr>
            <w:noProof/>
          </w:rPr>
          <w:t>Commune de Ramatuelle</w:t>
        </w:r>
      </w:fldSimple>
      <w:r w:rsidR="00856BB4">
        <w:rPr>
          <w:noProof/>
        </w:rPr>
        <w:t>.</w:t>
      </w:r>
    </w:p>
    <w:p w14:paraId="64475CDC" w14:textId="77777777" w:rsidR="00E42B3A" w:rsidRPr="007C0930" w:rsidRDefault="00E42B3A" w:rsidP="00495D3F">
      <w:pPr>
        <w:pStyle w:val="Titre3"/>
      </w:pPr>
      <w:bookmarkStart w:id="20" w:name="_Toc208848458"/>
      <w:r w:rsidRPr="007C0930">
        <w:t>Contenus dérogés pour charge disproportionnée</w:t>
      </w:r>
      <w:bookmarkEnd w:id="20"/>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5" w:anchor="derogation-pour-charge-disproportionnee" w:history="1">
        <w:r w:rsidR="006F2C5D">
          <w:rPr>
            <w:rStyle w:val="Lienhypertexte"/>
          </w:rPr>
          <w:t>Source : accessibilite.numerique.gouv.fr</w:t>
        </w:r>
      </w:hyperlink>
      <w:r w:rsidRPr="007C0930">
        <w:t>).</w:t>
      </w:r>
    </w:p>
    <w:p w14:paraId="16355491" w14:textId="5885BDF2"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consonne" "La " </w:instrText>
      </w:r>
      <w:r>
        <w:fldChar w:fldCharType="separate"/>
      </w:r>
      <w:r w:rsidR="001E449B">
        <w:rPr>
          <w:noProof/>
        </w:rPr>
        <w:instrText xml:space="preserve">La </w:instrText>
      </w:r>
      <w:r>
        <w:fldChar w:fldCharType="end"/>
      </w:r>
      <w:r>
        <w:instrText xml:space="preserve"> </w:instrText>
      </w:r>
      <w:r>
        <w:fldChar w:fldCharType="separate"/>
      </w:r>
      <w:r w:rsidR="001E449B">
        <w:rPr>
          <w:noProof/>
        </w:rPr>
        <w:instrText xml:space="preserve">La </w:instrText>
      </w:r>
      <w:r>
        <w:fldChar w:fldCharType="end"/>
      </w:r>
      <w:r>
        <w:instrText xml:space="preserve"> </w:instrText>
      </w:r>
      <w:r>
        <w:fldChar w:fldCharType="separate"/>
      </w:r>
      <w:r w:rsidR="001E449B">
        <w:rPr>
          <w:noProof/>
        </w:rPr>
        <w:instrText xml:space="preserve">La </w:instrText>
      </w:r>
      <w:r>
        <w:fldChar w:fldCharType="end"/>
      </w:r>
      <w:r>
        <w:instrText xml:space="preserve"> </w:instrText>
      </w:r>
      <w:r>
        <w:fldChar w:fldCharType="separate"/>
      </w:r>
      <w:r w:rsidR="001E449B">
        <w:rPr>
          <w:noProof/>
        </w:rPr>
        <w:t xml:space="preserve">La </w:t>
      </w:r>
      <w:r>
        <w:fldChar w:fldCharType="end"/>
      </w:r>
      <w:fldSimple w:instr=" MERGEFIELD Nom_du_client ">
        <w:r w:rsidR="00EF79E5">
          <w:rPr>
            <w:noProof/>
          </w:rPr>
          <w:t>Commune de Ramatuelle</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consonne" "e" </w:instrText>
      </w:r>
      <w:r>
        <w:fldChar w:fldCharType="separate"/>
      </w:r>
      <w:r w:rsidR="001E449B">
        <w:rPr>
          <w:noProof/>
        </w:rPr>
        <w:instrText>e</w:instrText>
      </w:r>
      <w:r>
        <w:fldChar w:fldCharType="end"/>
      </w:r>
      <w:r>
        <w:instrText xml:space="preserve"> </w:instrText>
      </w:r>
      <w:r>
        <w:fldChar w:fldCharType="separate"/>
      </w:r>
      <w:r w:rsidR="001E449B">
        <w:rPr>
          <w:noProof/>
        </w:rPr>
        <w:instrText>e</w:instrText>
      </w:r>
      <w:r>
        <w:fldChar w:fldCharType="end"/>
      </w:r>
      <w:r>
        <w:instrText xml:space="preserve"> </w:instrText>
      </w:r>
      <w:r>
        <w:fldChar w:fldCharType="separate"/>
      </w:r>
      <w:r w:rsidR="001E449B">
        <w:rPr>
          <w:noProof/>
        </w:rPr>
        <w:instrText>e</w:instrText>
      </w:r>
      <w:r>
        <w:fldChar w:fldCharType="end"/>
      </w:r>
      <w:r>
        <w:instrText xml:space="preserve"> </w:instrText>
      </w:r>
      <w:r>
        <w:fldChar w:fldCharType="separate"/>
      </w:r>
      <w:r w:rsidR="001E449B">
        <w:rPr>
          <w:noProof/>
        </w:rPr>
        <w:t>e</w: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EF79E5">
        <w:rPr>
          <w:noProof/>
        </w:rPr>
        <w:instrText>Féminin commençant par une consonne</w:instrText>
      </w:r>
      <w:r>
        <w:fldChar w:fldCharType="end"/>
      </w:r>
      <w:r>
        <w:instrText xml:space="preserve"> = "Féminin commençant par une consonne" "elle" </w:instrText>
      </w:r>
      <w:r>
        <w:fldChar w:fldCharType="separate"/>
      </w:r>
      <w:r w:rsidR="001E449B">
        <w:rPr>
          <w:noProof/>
        </w:rPr>
        <w:instrText>elle</w:instrText>
      </w:r>
      <w:r>
        <w:fldChar w:fldCharType="end"/>
      </w:r>
      <w:r>
        <w:instrText xml:space="preserve"> </w:instrText>
      </w:r>
      <w:r>
        <w:fldChar w:fldCharType="separate"/>
      </w:r>
      <w:r w:rsidR="001E449B">
        <w:rPr>
          <w:noProof/>
        </w:rPr>
        <w:instrText>elle</w:instrText>
      </w:r>
      <w:r>
        <w:fldChar w:fldCharType="end"/>
      </w:r>
      <w:r>
        <w:instrText xml:space="preserve"> </w:instrText>
      </w:r>
      <w:r>
        <w:fldChar w:fldCharType="separate"/>
      </w:r>
      <w:r w:rsidR="001E449B">
        <w:rPr>
          <w:noProof/>
        </w:rPr>
        <w:instrText>elle</w:instrText>
      </w:r>
      <w:r>
        <w:fldChar w:fldCharType="end"/>
      </w:r>
      <w:r>
        <w:instrText xml:space="preserve"> </w:instrText>
      </w:r>
      <w:r>
        <w:fldChar w:fldCharType="separate"/>
      </w:r>
      <w:r w:rsidR="001E449B">
        <w:rPr>
          <w:noProof/>
        </w:rPr>
        <w:t>elle</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1" w:name="_Descriptions_des_erreurs"/>
      <w:bookmarkStart w:id="22" w:name="_Toc208848459"/>
      <w:bookmarkEnd w:id="21"/>
      <w:r w:rsidRPr="007C0930">
        <w:lastRenderedPageBreak/>
        <w:t>Descriptions des erreurs d’accessibilité</w:t>
      </w:r>
      <w:bookmarkEnd w:id="22"/>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6C990163"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instrText xml:space="preserve">à la </w:instrText>
      </w:r>
      <w:r w:rsidR="005A34C0">
        <w:fldChar w:fldCharType="end"/>
      </w:r>
      <w:r w:rsidR="005A34C0">
        <w:instrText xml:space="preserve"> </w:instrText>
      </w:r>
      <w:r w:rsidR="005A34C0">
        <w:fldChar w:fldCharType="separate"/>
      </w:r>
      <w:r w:rsidR="001E449B">
        <w:rPr>
          <w:noProof/>
        </w:rPr>
        <w:t xml:space="preserve">à la </w:t>
      </w:r>
      <w:r w:rsidR="005A34C0">
        <w:fldChar w:fldCharType="end"/>
      </w:r>
      <w:fldSimple w:instr=" MERGEFIELD Nom_du_client ">
        <w:r w:rsidR="00EF79E5" w:rsidRPr="00B47439">
          <w:rPr>
            <w:noProof/>
          </w:rPr>
          <w:t>Commune de Ramatuelle</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20CE860C"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EF79E5" w:rsidRPr="00B47439">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instrText xml:space="preserve">de la </w:instrText>
      </w:r>
      <w:r w:rsidR="005A34C0">
        <w:fldChar w:fldCharType="end"/>
      </w:r>
      <w:r w:rsidR="005A34C0">
        <w:instrText xml:space="preserve"> </w:instrText>
      </w:r>
      <w:r w:rsidR="005A34C0">
        <w:fldChar w:fldCharType="separate"/>
      </w:r>
      <w:r w:rsidR="001E449B">
        <w:rPr>
          <w:noProof/>
        </w:rPr>
        <w:t xml:space="preserve">de la </w:t>
      </w:r>
      <w:r w:rsidR="005A34C0">
        <w:fldChar w:fldCharType="end"/>
      </w:r>
      <w:fldSimple w:instr=" MERGEFIELD Nom_du_client ">
        <w:r w:rsidR="00EF79E5" w:rsidRPr="00B47439">
          <w:rPr>
            <w:noProof/>
          </w:rPr>
          <w:t>Commune de Ramatuelle</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EF79E5" w:rsidRPr="00B47439">
          <w:rPr>
            <w:noProof/>
          </w:rPr>
          <w:instrText>Oui</w:instrText>
        </w:r>
      </w:fldSimple>
      <w:r w:rsidR="003B4940">
        <w:instrText xml:space="preserve"> = "Oui" "</w:instrText>
      </w:r>
    </w:p>
    <w:p w14:paraId="23726F91" w14:textId="77777777" w:rsidR="001E449B" w:rsidRPr="007C0930" w:rsidRDefault="003B4940" w:rsidP="008B5938">
      <w:pPr>
        <w:pStyle w:val="Paragrapheencadre"/>
        <w:rPr>
          <w:noProof/>
        </w:rPr>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separate"/>
      </w:r>
    </w:p>
    <w:p w14:paraId="438DA668" w14:textId="35C2FAAF" w:rsidR="00397BCB" w:rsidRPr="00397BCB" w:rsidRDefault="001E449B" w:rsidP="003948DF">
      <w:pPr>
        <w:pStyle w:val="Paragrapheencadre"/>
      </w:pPr>
      <w:r>
        <w:rPr>
          <w:noProof/>
        </w:rPr>
        <w:t>L</w:t>
      </w:r>
      <w:r w:rsidRPr="0035630E">
        <w:rPr>
          <w:noProof/>
        </w:rPr>
        <w:t xml:space="preserve">es éléments marqués </w:t>
      </w:r>
      <w:r w:rsidRPr="00896D33">
        <w:rPr>
          <w:rStyle w:val="Adaptationintense"/>
          <w:noProof/>
        </w:rPr>
        <w:t>Adaptation</w:t>
      </w:r>
      <w:r w:rsidRPr="0035630E">
        <w:rPr>
          <w:noProof/>
        </w:rPr>
        <w:t xml:space="preserve"> sont des non-conformités qui peuvent être corrigées grâce l’outil de surcouche accessibilité. Ces non-conformités ne sont donc pas considérées comme telles et sont ignorées du calcul du taux de conformité final.</w:t>
      </w:r>
      <w:r w:rsidR="003B4940">
        <w:fldChar w:fldCharType="end"/>
      </w:r>
    </w:p>
    <w:p w14:paraId="1B936FA1" w14:textId="72E23C56" w:rsidR="009A3452" w:rsidRPr="007C0930" w:rsidRDefault="009A3452" w:rsidP="00A47CB0">
      <w:pPr>
        <w:pStyle w:val="Titre2"/>
      </w:pPr>
      <w:bookmarkStart w:id="23" w:name="_Toc208848460"/>
      <w:r w:rsidRPr="007C0930">
        <w:t>Images</w:t>
      </w:r>
      <w:bookmarkEnd w:id="23"/>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17C93442" w14:textId="33AB5750" w:rsidR="009A3452" w:rsidRPr="007C0930" w:rsidRDefault="009A3452" w:rsidP="009A3452">
      <w:pPr>
        <w:pStyle w:val="Titre3"/>
      </w:pPr>
      <w:bookmarkStart w:id="24" w:name="_Toc208848461"/>
      <w:r w:rsidRPr="007C0930">
        <w:t>Lisibilité des textes en images</w:t>
      </w:r>
      <w:bookmarkEnd w:id="24"/>
    </w:p>
    <w:p w14:paraId="7A825F31" w14:textId="77777777" w:rsidR="00E9054F" w:rsidRDefault="00A37424" w:rsidP="00E9054F">
      <w:pPr>
        <w:rPr>
          <w:noProof/>
        </w:rPr>
      </w:pPr>
      <w:r w:rsidRPr="007C0930">
        <w:rPr>
          <w:b/>
          <w:bCs/>
        </w:rPr>
        <w:t>Problème utilisateur :</w:t>
      </w:r>
      <w:r w:rsidRPr="007C0930">
        <w:t xml:space="preserve"> </w:t>
      </w:r>
      <w:r w:rsidR="00E9054F">
        <w:rPr>
          <w:noProof/>
        </w:rPr>
        <w:t>Les déficients visuels vont avoir de grandes difficultés à lire des textes en images, car ils ne pourront pas agrandir les textes par exemple.</w:t>
      </w:r>
    </w:p>
    <w:p w14:paraId="59B68E92" w14:textId="2BE75BF7" w:rsidR="00A37424" w:rsidRPr="007C0930" w:rsidRDefault="00E9054F" w:rsidP="00A37424">
      <w:pPr>
        <w:rPr>
          <w:noProof/>
        </w:rPr>
      </w:pPr>
      <w:r w:rsidRPr="059B9D77">
        <w:rPr>
          <w:noProof/>
        </w:rPr>
        <w:t>Certains utilisateurs présentant des troubles de la lecture peuvent avoir recours à des feuilles de styles personnalisées pour modifier la police d'écriture et en utiliser une plus spécifique. Les textes en images ne peuvent être adaptés.</w:t>
      </w:r>
    </w:p>
    <w:p w14:paraId="5A34E6EF" w14:textId="1F294199" w:rsidR="008B40CA" w:rsidRPr="007C0930" w:rsidRDefault="008B40CA" w:rsidP="008B40CA">
      <w:pPr>
        <w:pStyle w:val="Titre4"/>
      </w:pPr>
      <w:r w:rsidRPr="007C0930">
        <w:lastRenderedPageBreak/>
        <w:t>Critère 1.8. Chaque image texte porteuse d’information, en l’absence d’un mécanisme de remplacement, doit si possible être remplacée par du texte stylé. Cette règle est-elle respectée (hors cas particuliers) ?</w:t>
      </w:r>
    </w:p>
    <w:p w14:paraId="39CE82F7" w14:textId="77777777" w:rsidR="008B40CA" w:rsidRPr="007C0930" w:rsidRDefault="008B40CA" w:rsidP="008B40CA">
      <w:pPr>
        <w:rPr>
          <w:b/>
          <w:bCs/>
        </w:rPr>
      </w:pPr>
      <w:r w:rsidRPr="007C0930">
        <w:rPr>
          <w:b/>
          <w:bCs/>
        </w:rPr>
        <w:t>Contenus impactés :</w:t>
      </w:r>
    </w:p>
    <w:p w14:paraId="3FD8FCA4" w14:textId="437A4D22" w:rsidR="00C056F2" w:rsidRPr="00A93E67" w:rsidRDefault="00F13E9A" w:rsidP="00C056F2">
      <w:pPr>
        <w:pStyle w:val="Listepuces"/>
        <w:rPr>
          <w:rStyle w:val="Accentuation"/>
        </w:rPr>
      </w:pPr>
      <w:r w:rsidRPr="00F13E9A">
        <w:rPr>
          <w:rStyle w:val="Accentuation"/>
        </w:rPr>
        <w:t xml:space="preserve">Page de contenu 3 </w:t>
      </w:r>
      <w:r>
        <w:rPr>
          <w:rStyle w:val="Accentuation"/>
        </w:rPr>
        <w:t>« </w:t>
      </w:r>
      <w:r w:rsidRPr="00F13E9A">
        <w:rPr>
          <w:rStyle w:val="Accentuation"/>
        </w:rPr>
        <w:t>Plage de Pampelonne</w:t>
      </w:r>
      <w:r>
        <w:rPr>
          <w:rStyle w:val="Accentuation"/>
        </w:rPr>
        <w:t> »</w:t>
      </w:r>
      <w:r w:rsidR="00C056F2" w:rsidRPr="00A93E67">
        <w:rPr>
          <w:rStyle w:val="Accentuation"/>
        </w:rPr>
        <w:t> :</w:t>
      </w:r>
    </w:p>
    <w:p w14:paraId="3B3761AF" w14:textId="53A08073" w:rsidR="008B40CA" w:rsidRPr="007C0930" w:rsidRDefault="006C1472" w:rsidP="00E95547">
      <w:pPr>
        <w:pStyle w:val="Listepuces"/>
        <w:tabs>
          <w:tab w:val="clear" w:pos="567"/>
          <w:tab w:val="num" w:pos="992"/>
        </w:tabs>
        <w:ind w:left="850"/>
      </w:pPr>
      <w:r w:rsidRPr="00F13E9A">
        <w:rPr>
          <w:rStyle w:val="Accentuationintense"/>
        </w:rPr>
        <w:t>Rédactionnel</w:t>
      </w:r>
      <w:r>
        <w:t xml:space="preserve"> - Impact</w:t>
      </w:r>
      <w:r w:rsidR="00F13E9A">
        <w:t> : Mineur</w:t>
      </w:r>
      <w:r w:rsidR="00F13E9A">
        <w:br/>
        <w:t>Dans l’accordéon « Qualité des eaux de baignade », l’image apporte une information absente du contenu de la page.</w:t>
      </w:r>
      <w:r w:rsidR="00F13E9A">
        <w:br/>
        <w:t>Compléter le contenu de la page avec l’information « 42 plages des 9 communes littorales son certifiées "qualité des eaux de baignade" ».</w:t>
      </w:r>
    </w:p>
    <w:p w14:paraId="4B9211B4" w14:textId="77777777" w:rsidR="00FF3B55" w:rsidRPr="007C0930" w:rsidRDefault="00FF3B55" w:rsidP="00FF3B55">
      <w:pPr>
        <w:pStyle w:val="Titre2"/>
      </w:pPr>
      <w:bookmarkStart w:id="25" w:name="_Toc208848462"/>
      <w:r w:rsidRPr="007C0930">
        <w:t>Couleurs</w:t>
      </w:r>
      <w:bookmarkEnd w:id="25"/>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721CD943" w14:textId="581050EA" w:rsidR="00FF3B55" w:rsidRPr="007C0930" w:rsidRDefault="00FF3B55" w:rsidP="00FF3B55">
      <w:pPr>
        <w:pStyle w:val="Titre3"/>
      </w:pPr>
      <w:bookmarkStart w:id="26" w:name="_Toc208848463"/>
      <w:r w:rsidRPr="007C0930">
        <w:t>Lisibilité des contenus</w:t>
      </w:r>
      <w:bookmarkEnd w:id="26"/>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t>Les malvoyants ne pouvant percevoir certains textes, seront dans l’incapacité de lire ou interagir avec certains contenus.</w:t>
      </w:r>
    </w:p>
    <w:p w14:paraId="3F5C9D73" w14:textId="5B712BD6" w:rsidR="00FF3B55" w:rsidRPr="007C0930" w:rsidRDefault="00FF3B55" w:rsidP="00FF3B55">
      <w:pPr>
        <w:pStyle w:val="Titre4"/>
      </w:pPr>
      <w:r w:rsidRPr="007C0930">
        <w:t>Critère 3.2. Dans chaque page web, le contraste entre la couleur du texte et la couleur de son arrière-plan est-il suffisamment élevé (hors cas particuliers) ?</w:t>
      </w:r>
    </w:p>
    <w:p w14:paraId="6680C714" w14:textId="77777777" w:rsidR="00F22293" w:rsidRPr="007C0930" w:rsidRDefault="00F22293" w:rsidP="00F22293">
      <w:pPr>
        <w:rPr>
          <w:b/>
          <w:bCs/>
        </w:rPr>
      </w:pPr>
      <w:r w:rsidRPr="007C0930">
        <w:rPr>
          <w:b/>
          <w:bCs/>
        </w:rPr>
        <w:t>Contenus impactés :</w:t>
      </w:r>
    </w:p>
    <w:p w14:paraId="31DBCC87" w14:textId="77777777" w:rsidR="00425CE3" w:rsidRPr="00A93E67" w:rsidRDefault="00425CE3" w:rsidP="00425CE3">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04DE5E8D" w14:textId="67EE6480" w:rsidR="002A4244" w:rsidRPr="007C0930" w:rsidRDefault="00D9598F" w:rsidP="002A4244">
      <w:pPr>
        <w:pStyle w:val="Listepuces"/>
        <w:tabs>
          <w:tab w:val="clear" w:pos="567"/>
          <w:tab w:val="num" w:pos="992"/>
        </w:tabs>
        <w:ind w:left="850"/>
      </w:pPr>
      <w:r w:rsidRPr="00896D33">
        <w:rPr>
          <w:rStyle w:val="Adaptationintense"/>
          <w:noProof/>
        </w:rPr>
        <w:lastRenderedPageBreak/>
        <w:t>Adaptation</w:t>
      </w:r>
      <w:r w:rsidR="00425CE3">
        <w:br/>
        <w:t>Dans le bloc « Un amour de village », le texte sur les images n’est pas assez contrasté.</w:t>
      </w:r>
      <w:r w:rsidR="00425CE3">
        <w:br/>
      </w:r>
      <w:commentRangeStart w:id="27"/>
      <w:r w:rsidR="00425CE3">
        <w:t>Augmenter la hauteur de l’ombre.</w:t>
      </w:r>
      <w:commentRangeEnd w:id="27"/>
      <w:r w:rsidR="00425CE3">
        <w:rPr>
          <w:rStyle w:val="Marquedecommentaire"/>
        </w:rPr>
        <w:commentReference w:id="27"/>
      </w:r>
    </w:p>
    <w:p w14:paraId="3C30ABEB" w14:textId="2E2488FF" w:rsidR="00FF3B55" w:rsidRPr="007C0930"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4FD7AB7A" w:rsidR="00992372" w:rsidRPr="00A93E67" w:rsidRDefault="00992372" w:rsidP="00992372">
      <w:pPr>
        <w:pStyle w:val="Listepuces"/>
        <w:rPr>
          <w:rStyle w:val="Accentuation"/>
        </w:rPr>
      </w:pPr>
      <w:r w:rsidRPr="00A93E67">
        <w:rPr>
          <w:rStyle w:val="Accentuation"/>
        </w:rPr>
        <w:t xml:space="preserve">Page </w:t>
      </w:r>
      <w:r w:rsidR="0032028D">
        <w:rPr>
          <w:rStyle w:val="Accentuation"/>
        </w:rPr>
        <w:t>d’accueil</w:t>
      </w:r>
      <w:r w:rsidRPr="00A93E67">
        <w:rPr>
          <w:rStyle w:val="Accentuation"/>
        </w:rPr>
        <w:t> :</w:t>
      </w:r>
    </w:p>
    <w:p w14:paraId="3B1B35F5" w14:textId="26F451FB" w:rsidR="00FF3B55" w:rsidRDefault="00D9598F" w:rsidP="00E95547">
      <w:pPr>
        <w:pStyle w:val="Listepuces"/>
        <w:tabs>
          <w:tab w:val="clear" w:pos="567"/>
          <w:tab w:val="num" w:pos="992"/>
        </w:tabs>
        <w:ind w:left="850"/>
      </w:pPr>
      <w:r w:rsidRPr="00896D33">
        <w:rPr>
          <w:rStyle w:val="Adaptationintense"/>
          <w:noProof/>
        </w:rPr>
        <w:t>Adaptation</w:t>
      </w:r>
      <w:r w:rsidR="0032028D">
        <w:br/>
        <w:t xml:space="preserve">Dans le carrousel d’entête, le bouton </w:t>
      </w:r>
      <w:r w:rsidR="00273222">
        <w:t>de la slide active</w:t>
      </w:r>
      <w:r w:rsidR="0032028D">
        <w:t xml:space="preserve"> n</w:t>
      </w:r>
      <w:r w:rsidR="00273222">
        <w:t>‘est</w:t>
      </w:r>
      <w:r w:rsidR="0032028D">
        <w:t xml:space="preserve"> pas assez contrasté.</w:t>
      </w:r>
      <w:r w:rsidR="0032028D">
        <w:br/>
        <w:t xml:space="preserve">Passer </w:t>
      </w:r>
      <w:r w:rsidR="00273222">
        <w:t>c</w:t>
      </w:r>
      <w:r w:rsidR="0032028D">
        <w:t>e bouton en blanc.</w:t>
      </w:r>
    </w:p>
    <w:p w14:paraId="7D072FDD" w14:textId="71262911" w:rsidR="000A7FA8" w:rsidRPr="007C0930" w:rsidRDefault="00D9598F" w:rsidP="00E95547">
      <w:pPr>
        <w:pStyle w:val="Listepuces"/>
        <w:tabs>
          <w:tab w:val="clear" w:pos="567"/>
          <w:tab w:val="num" w:pos="992"/>
        </w:tabs>
        <w:ind w:left="850"/>
      </w:pPr>
      <w:r w:rsidRPr="00896D33">
        <w:rPr>
          <w:rStyle w:val="Adaptationintense"/>
          <w:noProof/>
        </w:rPr>
        <w:t>Adaptation</w:t>
      </w:r>
      <w:r w:rsidR="000A7FA8">
        <w:br/>
        <w:t>Dans le bloc « À feuilleter », les boutons de contrôle ne sont pas assez contrastés au survol/focus.</w:t>
      </w:r>
      <w:r w:rsidR="000A7FA8">
        <w:br/>
        <w:t>Au survol/focus, passer leur fond en bleu et leur flèche en blanc.</w:t>
      </w:r>
    </w:p>
    <w:p w14:paraId="1E6C0701" w14:textId="053216CC" w:rsidR="00EE53E5" w:rsidRPr="007C0930" w:rsidRDefault="00EE53E5" w:rsidP="00EE53E5">
      <w:pPr>
        <w:pStyle w:val="Titre2"/>
      </w:pPr>
      <w:bookmarkStart w:id="28" w:name="_Toc208848464"/>
      <w:r w:rsidRPr="007C0930">
        <w:t>Consultation</w:t>
      </w:r>
      <w:bookmarkEnd w:id="28"/>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79BE401E" w:rsidR="00DA33B9" w:rsidRPr="007C0930" w:rsidRDefault="00DA33B9" w:rsidP="00DA33B9">
      <w:pPr>
        <w:pStyle w:val="Titre3"/>
      </w:pPr>
      <w:bookmarkStart w:id="29" w:name="_Toc208848465"/>
      <w:r w:rsidRPr="007C0930">
        <w:lastRenderedPageBreak/>
        <w:t>Fichiers en téléchargement</w:t>
      </w:r>
      <w:bookmarkEnd w:id="29"/>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3DA839CD" w:rsidR="00DA33B9" w:rsidRPr="007C0930" w:rsidRDefault="00DA33B9" w:rsidP="00DA33B9">
      <w:pPr>
        <w:pStyle w:val="Titre4"/>
      </w:pPr>
      <w:r w:rsidRPr="007C0930">
        <w:t>Critère 13.3. Dans chaque page web, chaque document bureautique en téléchargement possède-t-il, si nécessaire, une version accessible (hors cas particuliers) ?</w:t>
      </w:r>
    </w:p>
    <w:p w14:paraId="532C750E" w14:textId="77777777" w:rsidR="009175F2" w:rsidRPr="007C0930" w:rsidRDefault="009175F2" w:rsidP="009175F2">
      <w:pPr>
        <w:rPr>
          <w:b/>
          <w:bCs/>
        </w:rPr>
      </w:pPr>
      <w:r w:rsidRPr="007C0930">
        <w:rPr>
          <w:b/>
          <w:bCs/>
        </w:rPr>
        <w:t>Contenus impactés :</w:t>
      </w:r>
    </w:p>
    <w:p w14:paraId="6B936B15" w14:textId="23DF53E7" w:rsidR="009175F2" w:rsidRPr="00A93E67" w:rsidRDefault="009175F2" w:rsidP="009175F2">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11800309" w14:textId="65CD1C81" w:rsidR="009175F2" w:rsidRDefault="009175F2" w:rsidP="009175F2">
      <w:pPr>
        <w:pStyle w:val="Listepuces"/>
        <w:tabs>
          <w:tab w:val="clear" w:pos="567"/>
          <w:tab w:val="num" w:pos="992"/>
        </w:tabs>
        <w:ind w:left="992" w:hanging="567"/>
      </w:pPr>
      <w:r w:rsidRPr="009175F2">
        <w:rPr>
          <w:rStyle w:val="Accentuationintense"/>
        </w:rPr>
        <w:t>Rédactionnel</w:t>
      </w:r>
      <w:r>
        <w:t xml:space="preserve"> - Impact : Bloquant</w:t>
      </w:r>
      <w:r>
        <w:br/>
        <w:t xml:space="preserve">Les 3 fichiers PDF </w:t>
      </w:r>
      <w:r w:rsidRPr="009175F2">
        <w:t>comporte</w:t>
      </w:r>
      <w:r>
        <w:t>nt</w:t>
      </w:r>
      <w:r w:rsidRPr="009175F2">
        <w:t xml:space="preserve"> plusieurs non-conformités : titre absent des métadonnées, document non balisé, contrastes insuffisants, ordre de lecture incohérent…</w:t>
      </w:r>
      <w:r w:rsidRPr="009175F2">
        <w:br/>
        <w:t>Corriger l’accessibilité du PDF, ou bien proposer une autre version du document fournissant le même niveau d’information (fichier Word simplifié graphiquement, page Web, liste de liens vers plusieurs pages du site).</w:t>
      </w:r>
    </w:p>
    <w:p w14:paraId="0BF106EF" w14:textId="092B3E81" w:rsidR="00C5550F" w:rsidRPr="00C5550F" w:rsidRDefault="00C5550F" w:rsidP="00C5550F">
      <w:pPr>
        <w:pStyle w:val="Listepuces"/>
        <w:ind w:left="567" w:hanging="567"/>
        <w:rPr>
          <w:rStyle w:val="Accentuation"/>
        </w:rPr>
      </w:pPr>
      <w:r w:rsidRPr="00C5550F">
        <w:rPr>
          <w:rStyle w:val="Accentuation"/>
        </w:rPr>
        <w:t>Page de contenu 2 « Assainissement et énergies renouvelables » :</w:t>
      </w:r>
    </w:p>
    <w:p w14:paraId="1716E342" w14:textId="79858E6A" w:rsidR="00C5550F" w:rsidRPr="007C0930" w:rsidRDefault="00C5550F" w:rsidP="00C5550F">
      <w:pPr>
        <w:pStyle w:val="Listepuces"/>
        <w:tabs>
          <w:tab w:val="clear" w:pos="567"/>
          <w:tab w:val="num" w:pos="1134"/>
        </w:tabs>
        <w:ind w:left="1134" w:hanging="567"/>
      </w:pPr>
      <w:r w:rsidRPr="009175F2">
        <w:rPr>
          <w:rStyle w:val="Accentuationintense"/>
        </w:rPr>
        <w:t>Rédactionnel</w:t>
      </w:r>
      <w:r>
        <w:t xml:space="preserve"> - Impact : Bloquant</w:t>
      </w:r>
      <w:r>
        <w:br/>
        <w:t>Idem sur le document PDF « </w:t>
      </w:r>
      <w:r w:rsidRPr="00C5550F">
        <w:t>Règlement du service de l’assainissement collectif</w:t>
      </w:r>
      <w:r>
        <w:t> ».</w:t>
      </w:r>
    </w:p>
    <w:p w14:paraId="246AC10E" w14:textId="77777777" w:rsidR="007A7FD8" w:rsidRPr="00C5550F" w:rsidRDefault="007A7FD8" w:rsidP="007A7FD8">
      <w:pPr>
        <w:pStyle w:val="Listepuces"/>
        <w:ind w:left="567" w:hanging="567"/>
        <w:rPr>
          <w:rStyle w:val="Accentuation"/>
        </w:rPr>
      </w:pPr>
      <w:r w:rsidRPr="00C5550F">
        <w:rPr>
          <w:rStyle w:val="Accentuation"/>
        </w:rPr>
        <w:t>Page de contenu 2 « Assainissement et énergies renouvelables » :</w:t>
      </w:r>
    </w:p>
    <w:p w14:paraId="2E7D0B0E" w14:textId="4983199A" w:rsidR="007A7FD8" w:rsidRPr="007C0930" w:rsidRDefault="007A7FD8" w:rsidP="007A7FD8">
      <w:pPr>
        <w:pStyle w:val="Listepuces"/>
        <w:tabs>
          <w:tab w:val="clear" w:pos="567"/>
          <w:tab w:val="num" w:pos="1134"/>
        </w:tabs>
        <w:ind w:left="1134" w:hanging="567"/>
      </w:pPr>
      <w:r w:rsidRPr="009175F2">
        <w:rPr>
          <w:rStyle w:val="Accentuationintense"/>
        </w:rPr>
        <w:t>Rédactionnel</w:t>
      </w:r>
      <w:r>
        <w:t xml:space="preserve"> - Impact : Bloquant</w:t>
      </w:r>
      <w:r>
        <w:br/>
        <w:t>Idem sur les 2 arrêtés municipaux en PDF.</w:t>
      </w:r>
    </w:p>
    <w:p w14:paraId="254AB8E4" w14:textId="77777777" w:rsidR="005C165E" w:rsidRPr="007C0930" w:rsidRDefault="005C165E" w:rsidP="005C165E">
      <w:pPr>
        <w:pStyle w:val="Titre1"/>
      </w:pPr>
      <w:bookmarkStart w:id="30" w:name="_Toc61880407"/>
      <w:bookmarkStart w:id="31" w:name="_Toc208848466"/>
      <w:r w:rsidRPr="007C0930">
        <w:lastRenderedPageBreak/>
        <w:t>Note</w:t>
      </w:r>
      <w:r>
        <w:t>s</w:t>
      </w:r>
      <w:r w:rsidRPr="007C0930">
        <w:t xml:space="preserve"> technique</w:t>
      </w:r>
      <w:r>
        <w:t>s</w:t>
      </w:r>
      <w:bookmarkEnd w:id="31"/>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32" w:name="_Contraste_des_couleurs"/>
      <w:bookmarkStart w:id="33" w:name="_Toc61880412"/>
      <w:bookmarkStart w:id="34" w:name="_Toc208848467"/>
      <w:bookmarkEnd w:id="32"/>
      <w:r>
        <w:t>Contraste des couleurs</w:t>
      </w:r>
      <w:bookmarkEnd w:id="34"/>
    </w:p>
    <w:p w14:paraId="0D18FCBD" w14:textId="77777777" w:rsidR="005C165E" w:rsidRDefault="005C165E" w:rsidP="005C165E">
      <w:pPr>
        <w:pStyle w:val="Titre3"/>
      </w:pPr>
      <w:bookmarkStart w:id="35" w:name="_Toc208848468"/>
      <w:r>
        <w:t>Entre un texte et son arrière-plan</w:t>
      </w:r>
      <w:bookmarkEnd w:id="35"/>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w:t>
      </w:r>
      <w:proofErr w:type="gramStart"/>
      <w:r w:rsidRPr="00E0054E">
        <w:rPr>
          <w:b/>
          <w:bCs/>
        </w:rPr>
        <w:t>5:</w:t>
      </w:r>
      <w:proofErr w:type="gramEnd"/>
      <w:r w:rsidRPr="00E0054E">
        <w:rPr>
          <w:b/>
          <w:bCs/>
        </w:rPr>
        <w:t>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proofErr w:type="gramStart"/>
      <w:r w:rsidRPr="00E0054E">
        <w:rPr>
          <w:b/>
          <w:bCs/>
        </w:rPr>
        <w:t>3:</w:t>
      </w:r>
      <w:proofErr w:type="gramEnd"/>
      <w:r w:rsidRPr="00E0054E">
        <w:rPr>
          <w:b/>
          <w:bCs/>
        </w:rPr>
        <w:t>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w:t>
      </w:r>
      <w:proofErr w:type="gramStart"/>
      <w:r w:rsidRPr="00E0054E">
        <w:rPr>
          <w:b/>
          <w:bCs/>
        </w:rPr>
        <w:t>5:</w:t>
      </w:r>
      <w:proofErr w:type="gramEnd"/>
      <w:r w:rsidRPr="00E0054E">
        <w:rPr>
          <w:b/>
          <w:bCs/>
        </w:rPr>
        <w:t>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proofErr w:type="gramStart"/>
      <w:r w:rsidRPr="00E0054E">
        <w:rPr>
          <w:b/>
          <w:bCs/>
        </w:rPr>
        <w:t>3:</w:t>
      </w:r>
      <w:proofErr w:type="gramEnd"/>
      <w:r w:rsidRPr="00E0054E">
        <w:rPr>
          <w:b/>
          <w:bCs/>
        </w:rPr>
        <w:t>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36" w:name="_Toc208848469"/>
      <w:r>
        <w:t>Entre un composant d’interface non-textuel et son arrière-plan, ou au sein d’un élément graphique</w:t>
      </w:r>
      <w:bookmarkEnd w:id="36"/>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 xml:space="preserve">un ratio minimal de </w:t>
      </w:r>
      <w:proofErr w:type="gramStart"/>
      <w:r w:rsidRPr="005E132F">
        <w:rPr>
          <w:b/>
          <w:bCs/>
        </w:rPr>
        <w:t>3:</w:t>
      </w:r>
      <w:proofErr w:type="gramEnd"/>
      <w:r w:rsidRPr="005E132F">
        <w:rPr>
          <w:b/>
          <w:bCs/>
        </w:rPr>
        <w:t>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0AE76C60" w14:textId="77777777" w:rsidR="005C165E" w:rsidRPr="007C0930" w:rsidRDefault="005C165E" w:rsidP="005C165E">
      <w:pPr>
        <w:pStyle w:val="Titre2"/>
      </w:pPr>
      <w:bookmarkStart w:id="37" w:name="_Images,_alternatives_et"/>
      <w:bookmarkStart w:id="38" w:name="_Toc208848470"/>
      <w:bookmarkEnd w:id="37"/>
      <w:r w:rsidRPr="007C0930">
        <w:t>Images, alternatives et légendes</w:t>
      </w:r>
      <w:bookmarkEnd w:id="38"/>
    </w:p>
    <w:p w14:paraId="6B355499" w14:textId="77777777" w:rsidR="005C165E" w:rsidRPr="007C0930" w:rsidRDefault="005C165E" w:rsidP="005C165E">
      <w:bookmarkStart w:id="39" w:name="_Image_décorative_ou"/>
      <w:bookmarkEnd w:id="39"/>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40" w:name="_Toc208848471"/>
      <w:r w:rsidRPr="007C0930">
        <w:t>Image porteuse d’information</w:t>
      </w:r>
      <w:bookmarkEnd w:id="40"/>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41" w:name="_Image_décorative"/>
      <w:bookmarkStart w:id="42" w:name="_Toc208848472"/>
      <w:bookmarkEnd w:id="41"/>
      <w:r w:rsidRPr="007C0930">
        <w:t>Image décorative</w:t>
      </w:r>
      <w:bookmarkEnd w:id="42"/>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43" w:name="_Image_avec_légende"/>
      <w:bookmarkStart w:id="44" w:name="_Toc208848473"/>
      <w:bookmarkEnd w:id="43"/>
      <w:r w:rsidRPr="007C0930">
        <w:lastRenderedPageBreak/>
        <w:t>Image avec légende</w:t>
      </w:r>
      <w:bookmarkEnd w:id="44"/>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w:t>
      </w:r>
      <w:proofErr w:type="gramStart"/>
      <w:r w:rsidRPr="0066448E">
        <w:rPr>
          <w:lang w:val="fr-FR"/>
        </w:rPr>
        <w:t>figure</w:t>
      </w:r>
      <w:proofErr w:type="gramEnd"/>
      <w:r w:rsidRPr="0066448E">
        <w:rPr>
          <w:lang w:val="fr-FR"/>
        </w:rPr>
        <w:t xml:space="preserv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w:t>
      </w:r>
      <w:proofErr w:type="gramStart"/>
      <w:r w:rsidRPr="0066448E">
        <w:rPr>
          <w:lang w:val="fr-FR"/>
        </w:rPr>
        <w:t>img</w:t>
      </w:r>
      <w:proofErr w:type="gramEnd"/>
      <w:r w:rsidRPr="0066448E">
        <w:rPr>
          <w:lang w:val="fr-FR"/>
        </w:rPr>
        <w:t xml:space="preserve">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w:t>
      </w:r>
      <w:proofErr w:type="gramStart"/>
      <w:r w:rsidRPr="0066448E">
        <w:rPr>
          <w:lang w:val="fr-FR"/>
        </w:rPr>
        <w:t>figcaption</w:t>
      </w:r>
      <w:proofErr w:type="gramEnd"/>
      <w:r w:rsidRPr="0066448E">
        <w:rPr>
          <w:lang w:val="fr-FR"/>
        </w:rPr>
        <w:t>&gt;Afin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10CA3E2A" w14:textId="77777777" w:rsidR="005C165E" w:rsidRPr="007C0930" w:rsidRDefault="005C165E" w:rsidP="005C165E">
      <w:pPr>
        <w:pStyle w:val="Titre2"/>
      </w:pPr>
      <w:bookmarkStart w:id="45" w:name="_Toc208848474"/>
      <w:r w:rsidRPr="007C0930">
        <w:t>Liens ou boutons</w:t>
      </w:r>
      <w:bookmarkEnd w:id="33"/>
      <w:bookmarkEnd w:id="45"/>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w:t>
      </w:r>
      <w:proofErr w:type="spellStart"/>
      <w:r w:rsidRPr="007C0930">
        <w:t>ancre</w:t>
      </w:r>
      <w:proofErr w:type="spellEnd"/>
      <w:r w:rsidRPr="007C0930">
        <w:t>.</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46" w:name="_Toc208848475"/>
      <w:r>
        <w:lastRenderedPageBreak/>
        <w:t xml:space="preserve">Aide </w:t>
      </w:r>
      <w:r w:rsidR="005A2656">
        <w:t>à la mise en conformité</w:t>
      </w:r>
      <w:bookmarkEnd w:id="46"/>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47" w:name="_Toc208848476"/>
      <w:r>
        <w:t>Critères 1.x : Connaitre le texte alternatif d’une image</w:t>
      </w:r>
      <w:bookmarkEnd w:id="47"/>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48" w:name="_Toc208848477"/>
      <w:r>
        <w:t xml:space="preserve">Afficher le texte alternatif des images </w:t>
      </w:r>
      <w:r w:rsidR="003D034B">
        <w:t>sous</w:t>
      </w:r>
      <w:r>
        <w:t xml:space="preserve"> Google Chrome/Microsoft Edge</w:t>
      </w:r>
      <w:bookmarkEnd w:id="48"/>
    </w:p>
    <w:p w14:paraId="6EC28804" w14:textId="415FC1D9" w:rsidR="00DF417B" w:rsidRDefault="00DF417B" w:rsidP="00DF417B">
      <w:pPr>
        <w:pStyle w:val="Listenumros"/>
        <w:rPr>
          <w:lang w:val="en-US"/>
        </w:rPr>
      </w:pPr>
      <w:r w:rsidRPr="00DF417B">
        <w:rPr>
          <w:lang w:val="en-US"/>
        </w:rPr>
        <w:t xml:space="preserve">Installer </w:t>
      </w:r>
      <w:hyperlink r:id="rId39" w:history="1">
        <w:r w:rsidRPr="00DF417B">
          <w:rPr>
            <w:rStyle w:val="Lienhypertexte"/>
            <w:lang w:val="en-US"/>
          </w:rPr>
          <w:t>Image Alt Text Viewer pour Google Chrome/Microsoft Edge</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0"/>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49" w:name="_Toc208848478"/>
      <w:r>
        <w:t>Comprendre les textes affichés :</w:t>
      </w:r>
      <w:bookmarkEnd w:id="49"/>
    </w:p>
    <w:p w14:paraId="7B30F161" w14:textId="4A1E80F9" w:rsidR="00711560" w:rsidRDefault="007E5C6B" w:rsidP="00711560">
      <w:pPr>
        <w:pStyle w:val="Listepuces"/>
      </w:pPr>
      <w:r>
        <w:t xml:space="preserve">Le texte rouge </w:t>
      </w:r>
      <w:r w:rsidR="00711560">
        <w:t>« </w:t>
      </w:r>
      <w:proofErr w:type="spellStart"/>
      <w:r w:rsidR="00711560" w:rsidRPr="00C55488">
        <w:t>Missing</w:t>
      </w:r>
      <w:proofErr w:type="spellEnd"/>
      <w:r w:rsidR="00711560" w:rsidRPr="00C55488">
        <w:t xml:space="preserve"> alt </w:t>
      </w:r>
      <w:proofErr w:type="spellStart"/>
      <w:r w:rsidR="00711560" w:rsidRPr="00C55488">
        <w:t>attribute</w:t>
      </w:r>
      <w:proofErr w:type="spellEnd"/>
      <w:r w:rsidR="00711560">
        <w:t> » est une erreur indiquant que l’image ne possède pas d’attribut permettant de l’ignorer ou de la décrire</w:t>
      </w:r>
      <w:r w:rsidR="00F16CA2">
        <w:t xml:space="preserve">. Les technologies 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lastRenderedPageBreak/>
        <w:t>Le texte rouge « </w:t>
      </w:r>
      <w:r w:rsidRPr="00C55488">
        <w:t xml:space="preserve">SVG </w:t>
      </w:r>
      <w:proofErr w:type="spellStart"/>
      <w:r w:rsidRPr="00C55488">
        <w:t>missing</w:t>
      </w:r>
      <w:proofErr w:type="spellEnd"/>
      <w:r w:rsidRPr="00C55488">
        <w:t xml:space="preserve"> title and </w:t>
      </w:r>
      <w:proofErr w:type="spellStart"/>
      <w:r w:rsidRPr="00C55488">
        <w:t>desc</w:t>
      </w:r>
      <w:proofErr w:type="spellEnd"/>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proofErr w:type="spellStart"/>
      <w:r w:rsidR="00863BBA" w:rsidRPr="00C55488">
        <w:t>Empty</w:t>
      </w:r>
      <w:proofErr w:type="spellEnd"/>
      <w:r w:rsidR="00863BBA" w:rsidRPr="00C55488">
        <w:t xml:space="preserve"> alt </w:t>
      </w:r>
      <w:proofErr w:type="spellStart"/>
      <w:r w:rsidR="00863BBA" w:rsidRPr="00C55488">
        <w:t>attribute</w:t>
      </w:r>
      <w:proofErr w:type="spellEnd"/>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proofErr w:type="spellStart"/>
      <w:r w:rsidR="000E244B" w:rsidRPr="00C55488">
        <w:t>text</w:t>
      </w:r>
      <w:proofErr w:type="spellEnd"/>
      <w:r w:rsidR="005C0673">
        <w:t> :</w:t>
      </w:r>
      <w:r w:rsidR="000E244B">
        <w:t xml:space="preserve"> …</w:t>
      </w:r>
      <w:r w:rsidR="000B681B">
        <w:t> »</w:t>
      </w:r>
      <w:r w:rsidR="00E52A2D">
        <w:t xml:space="preserve"> et le texte vert « </w:t>
      </w:r>
      <w:r w:rsidR="00E52A2D" w:rsidRPr="00C55488">
        <w:t xml:space="preserve">Alt </w:t>
      </w:r>
      <w:proofErr w:type="spellStart"/>
      <w:r w:rsidR="00E52A2D" w:rsidRPr="00C55488">
        <w:t>text</w:t>
      </w:r>
      <w:proofErr w:type="spellEnd"/>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50" w:name="_Toc208848479"/>
      <w:r>
        <w:t>Critères 3.x : Contrôler le contraste des couleurs</w:t>
      </w:r>
      <w:bookmarkEnd w:id="50"/>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51" w:name="_Toc208848480"/>
      <w:r>
        <w:t xml:space="preserve">Détecter automatiquement les problèmes de contraste </w:t>
      </w:r>
      <w:r w:rsidR="005D643F">
        <w:t xml:space="preserve">entre les textes et leur couleur de fond </w:t>
      </w:r>
      <w:r>
        <w:t>avec Firefox</w:t>
      </w:r>
      <w:bookmarkEnd w:id="51"/>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lastRenderedPageBreak/>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w:t>
      </w:r>
      <w:proofErr w:type="gramStart"/>
      <w:r>
        <w:t>3:</w:t>
      </w:r>
      <w:proofErr w:type="gramEnd"/>
      <w:r>
        <w:t>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 xml:space="preserve">doit être d’au-moins </w:t>
      </w:r>
      <w:proofErr w:type="gramStart"/>
      <w:r w:rsidR="002E7EEC">
        <w:t>3:</w:t>
      </w:r>
      <w:proofErr w:type="gramEnd"/>
      <w:r w:rsidR="002E7EEC">
        <w:t>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52" w:name="_Toc208848481"/>
      <w:r>
        <w:t xml:space="preserve">Détecter automatiquement les problèmes de contraste entre les textes et leur couleur de fond avec </w:t>
      </w:r>
      <w:r w:rsidR="003C1598">
        <w:t>WCAG Contrast Checker</w:t>
      </w:r>
      <w:bookmarkEnd w:id="52"/>
    </w:p>
    <w:p w14:paraId="31C3CBA8" w14:textId="54A3E01B" w:rsidR="00C26D98" w:rsidRDefault="003C1598" w:rsidP="009B2545">
      <w:pPr>
        <w:pStyle w:val="Listenumros"/>
        <w:numPr>
          <w:ilvl w:val="0"/>
          <w:numId w:val="43"/>
        </w:numPr>
      </w:pPr>
      <w:r>
        <w:t xml:space="preserve">Installer l’extension WCAG Contrast Checker pour </w:t>
      </w:r>
      <w:hyperlink r:id="rId44" w:history="1">
        <w:r w:rsidRPr="00587429">
          <w:rPr>
            <w:rStyle w:val="Lienhypertexte"/>
          </w:rPr>
          <w:t>Firefox</w:t>
        </w:r>
      </w:hyperlink>
      <w:r>
        <w:t xml:space="preserve"> ou </w:t>
      </w:r>
      <w:hyperlink r:id="rId45"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proofErr w:type="spellStart"/>
      <w:proofErr w:type="gramStart"/>
      <w:r w:rsidRPr="00C55488">
        <w:t>Filter</w:t>
      </w:r>
      <w:proofErr w:type="spellEnd"/>
      <w:r w:rsidRPr="00C55488">
        <w:t>:</w:t>
      </w:r>
      <w:proofErr w:type="gramEnd"/>
      <w:r w:rsidRPr="00C55488">
        <w:t xml:space="preserve">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lastRenderedPageBreak/>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 xml:space="preserve">S’ils sont essentiels pour comprendre une information, leur ratio de contraste doit être d’au-moins </w:t>
      </w:r>
      <w:proofErr w:type="gramStart"/>
      <w:r>
        <w:t>3:</w:t>
      </w:r>
      <w:proofErr w:type="gramEnd"/>
      <w:r>
        <w:t>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w:t>
      </w:r>
      <w:proofErr w:type="gramStart"/>
      <w:r>
        <w:t>3:</w:t>
      </w:r>
      <w:proofErr w:type="gramEnd"/>
      <w:r>
        <w:t xml:space="preserve">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53" w:name="_Toc208848482"/>
      <w:r>
        <w:t xml:space="preserve">Mesurer le contraste </w:t>
      </w:r>
      <w:r w:rsidR="00C26D98">
        <w:t xml:space="preserve">manuellement </w:t>
      </w:r>
      <w:r>
        <w:t>entre 2 éléments non textuels</w:t>
      </w:r>
      <w:bookmarkEnd w:id="53"/>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47"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lastRenderedPageBreak/>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54" w:name="_Toc208848483"/>
      <w:r>
        <w:t xml:space="preserve">Trouver </w:t>
      </w:r>
      <w:r w:rsidR="00481847">
        <w:t>des couleurs alternatives conformes</w:t>
      </w:r>
      <w:bookmarkEnd w:id="54"/>
    </w:p>
    <w:p w14:paraId="74297CF3" w14:textId="3AD28B54" w:rsidR="00481847" w:rsidRDefault="00481847" w:rsidP="00481847">
      <w:pPr>
        <w:pStyle w:val="Listenumros"/>
        <w:numPr>
          <w:ilvl w:val="0"/>
          <w:numId w:val="41"/>
        </w:numPr>
      </w:pPr>
      <w:r>
        <w:t xml:space="preserve">Se rendre sur </w:t>
      </w:r>
      <w:hyperlink r:id="rId49"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55" w:name="_Toc208848484"/>
      <w:r>
        <w:lastRenderedPageBreak/>
        <w:t>Critère 9.1 : Vérifier la hiérarchie des titres</w:t>
      </w:r>
      <w:bookmarkEnd w:id="55"/>
    </w:p>
    <w:p w14:paraId="44BEA289" w14:textId="12DEC356" w:rsidR="005F12A1" w:rsidRDefault="005F12A1" w:rsidP="009B2545">
      <w:pPr>
        <w:pStyle w:val="Listenumros"/>
        <w:numPr>
          <w:ilvl w:val="0"/>
          <w:numId w:val="42"/>
        </w:numPr>
      </w:pPr>
      <w:r>
        <w:t xml:space="preserve">Installer l’extension HeadingsMap pour </w:t>
      </w:r>
      <w:hyperlink r:id="rId51" w:history="1">
        <w:r w:rsidRPr="00587429">
          <w:rPr>
            <w:rStyle w:val="Lienhypertexte"/>
          </w:rPr>
          <w:t>Firefox</w:t>
        </w:r>
      </w:hyperlink>
      <w:r>
        <w:t xml:space="preserve"> ou </w:t>
      </w:r>
      <w:hyperlink r:id="rId52"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56" w:name="_Toc208848485"/>
      <w:r>
        <w:t>Critère 9.4 : Identifier les citations</w:t>
      </w:r>
      <w:bookmarkEnd w:id="56"/>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57" w:name="_Toc208848486"/>
      <w:r>
        <w:lastRenderedPageBreak/>
        <w:t>Les citations en bloc</w:t>
      </w:r>
      <w:bookmarkEnd w:id="57"/>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58" w:name="_Toc208848487"/>
      <w:r>
        <w:t>Les citations en ligne</w:t>
      </w:r>
      <w:bookmarkEnd w:id="58"/>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6479540" cy="2381885"/>
                    </a:xfrm>
                    <a:prstGeom prst="rect">
                      <a:avLst/>
                    </a:prstGeom>
                  </pic:spPr>
                </pic:pic>
              </a:graphicData>
            </a:graphic>
          </wp:inline>
        </w:drawing>
      </w:r>
    </w:p>
    <w:p w14:paraId="186376CD" w14:textId="3B8BFB64" w:rsidR="005820C5" w:rsidRDefault="005820C5" w:rsidP="005820C5">
      <w:pPr>
        <w:pStyle w:val="Lgende"/>
      </w:pPr>
      <w:r>
        <w:t xml:space="preserve">Figure </w:t>
      </w:r>
      <w:fldSimple w:instr=" SEQ Figure \* ARABIC ">
        <w:r w:rsidR="001E449B">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029460"/>
                    </a:xfrm>
                    <a:prstGeom prst="rect">
                      <a:avLst/>
                    </a:prstGeom>
                  </pic:spPr>
                </pic:pic>
              </a:graphicData>
            </a:graphic>
          </wp:inline>
        </w:drawing>
      </w:r>
    </w:p>
    <w:p w14:paraId="35A725B3" w14:textId="29E4B8EE" w:rsidR="005820C5" w:rsidRPr="005820C5" w:rsidRDefault="005820C5" w:rsidP="005820C5">
      <w:pPr>
        <w:pStyle w:val="Lgende"/>
      </w:pPr>
      <w:r>
        <w:t xml:space="preserve">Figure </w:t>
      </w:r>
      <w:fldSimple w:instr=" SEQ Figure \* ARABIC ">
        <w:r w:rsidR="001E449B">
          <w:rPr>
            <w:noProof/>
          </w:rPr>
          <w:t>2</w:t>
        </w:r>
      </w:fldSimple>
      <w:r>
        <w:t> : Dans Drupal et TYPO3</w:t>
      </w:r>
    </w:p>
    <w:p w14:paraId="566781FA" w14:textId="0E0D19E4" w:rsidR="00FF1F53" w:rsidRDefault="00FF1F53" w:rsidP="00FF1F53">
      <w:pPr>
        <w:pStyle w:val="Titre2"/>
      </w:pPr>
      <w:bookmarkStart w:id="59" w:name="_Toc208848488"/>
      <w:r>
        <w:t>Critère 13.3 : Vérifier l’accessibilité d’un document PDF</w:t>
      </w:r>
      <w:bookmarkEnd w:id="59"/>
    </w:p>
    <w:p w14:paraId="62CB71B6" w14:textId="137014D1" w:rsidR="009B2545" w:rsidRDefault="001402C8" w:rsidP="00F3444D">
      <w:pPr>
        <w:pStyle w:val="Listenumros"/>
        <w:numPr>
          <w:ilvl w:val="0"/>
          <w:numId w:val="45"/>
        </w:numPr>
      </w:pPr>
      <w:hyperlink r:id="rId58"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60" w:name="_Toc208848489"/>
      <w:r>
        <w:t>Comprendre</w:t>
      </w:r>
      <w:r w:rsidR="00442650">
        <w:t xml:space="preserve"> et corriger</w:t>
      </w:r>
      <w:r>
        <w:t xml:space="preserve"> les erreurs détectées</w:t>
      </w:r>
      <w:bookmarkEnd w:id="60"/>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0" w:history="1">
        <w:proofErr w:type="spellStart"/>
        <w:r w:rsidRPr="0018196F">
          <w:rPr>
            <w:rStyle w:val="Lienhypertexte"/>
          </w:rPr>
          <w:t>AcceDe</w:t>
        </w:r>
        <w:proofErr w:type="spellEnd"/>
        <w:r w:rsidRPr="0018196F">
          <w:rPr>
            <w:rStyle w:val="Lienhypertexte"/>
          </w:rPr>
          <w:t xml:space="preserv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1" w:history="1">
        <w:proofErr w:type="spellStart"/>
        <w:r w:rsidR="00A51897" w:rsidRPr="00A51897">
          <w:rPr>
            <w:rStyle w:val="Lienhypertexte"/>
          </w:rPr>
          <w:t>Tagged</w:t>
        </w:r>
        <w:proofErr w:type="spellEnd"/>
        <w:r w:rsidR="00A51897" w:rsidRPr="00A51897">
          <w:rPr>
            <w:rStyle w:val="Lienhypertexte"/>
          </w:rPr>
          <w:t xml:space="preserve"> PDF (anglais)</w:t>
        </w:r>
      </w:hyperlink>
      <w:r w:rsidR="00A51897">
        <w:t>.</w:t>
      </w:r>
      <w:bookmarkEnd w:id="30"/>
    </w:p>
    <w:p w14:paraId="65CC0672" w14:textId="77777777" w:rsidR="00135AC9" w:rsidRDefault="00135AC9" w:rsidP="00135AC9">
      <w:pPr>
        <w:pStyle w:val="Titre2"/>
      </w:pPr>
      <w:bookmarkStart w:id="61" w:name="_Toc169077625"/>
      <w:bookmarkStart w:id="62" w:name="_Hlk92098324"/>
      <w:bookmarkStart w:id="63" w:name="_Toc208848490"/>
      <w:r>
        <w:lastRenderedPageBreak/>
        <w:t>Information concernant les publications sur les réseaux sociaux</w:t>
      </w:r>
      <w:bookmarkEnd w:id="61"/>
      <w:bookmarkEnd w:id="63"/>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64" w:name="_Toc169077626"/>
      <w:bookmarkStart w:id="65" w:name="_Toc208848491"/>
      <w:r>
        <w:t>Recommandations concernant les images</w:t>
      </w:r>
      <w:bookmarkEnd w:id="64"/>
      <w:bookmarkEnd w:id="65"/>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66" w:name="_Toc169077627"/>
      <w:bookmarkStart w:id="67" w:name="_Toc208848492"/>
      <w:r w:rsidRPr="00B92CAC">
        <w:t>Recommandations</w:t>
      </w:r>
      <w:r>
        <w:t xml:space="preserve"> concernant les émojis</w:t>
      </w:r>
      <w:bookmarkEnd w:id="66"/>
      <w:bookmarkEnd w:id="67"/>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68" w:name="_Toc169077628"/>
      <w:bookmarkStart w:id="69" w:name="_Toc208848493"/>
      <w:r w:rsidRPr="00B92CAC">
        <w:t>Recommandations</w:t>
      </w:r>
      <w:r>
        <w:t xml:space="preserve"> concernant la personnalisation des textes</w:t>
      </w:r>
      <w:bookmarkEnd w:id="68"/>
      <w:bookmarkEnd w:id="69"/>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 xml:space="preserve">Ces sites remplacent vos textes par des caractères mathématiques alphanumériques qui ne sont </w:t>
      </w:r>
      <w:proofErr w:type="gramStart"/>
      <w:r>
        <w:t>ni compris</w:t>
      </w:r>
      <w:proofErr w:type="gramEnd"/>
      <w:r>
        <w:t xml:space="preserve"> ni lus par les technologies d’assistance (plage braille, lecteur d’écran…).</w:t>
      </w:r>
      <w:bookmarkStart w:id="70" w:name="_Hlk116554777"/>
      <w:r>
        <w:t xml:space="preserve"> Certains systèmes d’exploitation peuvent aussi ne pas les prendre en charge et les remplacer des caractères du type carrés barrés.</w:t>
      </w:r>
      <w:bookmarkEnd w:id="62"/>
      <w:bookmarkEnd w:id="70"/>
    </w:p>
    <w:sectPr w:rsidR="00135AC9" w:rsidRPr="00391479" w:rsidSect="00EF0536">
      <w:footerReference w:type="default" r:id="rId62"/>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Auteur" w:initials="A">
    <w:p w14:paraId="2D6463D6" w14:textId="3AC08DDD" w:rsidR="00425CE3" w:rsidRDefault="00425CE3" w:rsidP="00425CE3">
      <w:pPr>
        <w:pStyle w:val="Commentaire"/>
      </w:pPr>
      <w:r>
        <w:rPr>
          <w:rStyle w:val="Marquedecommentaire"/>
        </w:rPr>
        <w:annotationRef/>
      </w:r>
      <w:r>
        <w:t>.grid-item.item-vineyard .item-image .village-texts__text {</w:t>
      </w:r>
    </w:p>
    <w:p w14:paraId="7F56CFFF" w14:textId="77777777" w:rsidR="00425CE3" w:rsidRDefault="00425CE3" w:rsidP="00425CE3">
      <w:pPr>
        <w:pStyle w:val="Commentaire"/>
      </w:pPr>
      <w:r>
        <w:t xml:space="preserve">  padding: 43px 10px 24px 25px;</w:t>
      </w:r>
    </w:p>
    <w:p w14:paraId="40765FE0" w14:textId="77777777" w:rsidR="00425CE3" w:rsidRDefault="00425CE3" w:rsidP="00425CE3">
      <w:pPr>
        <w:pStyle w:val="Commentaire"/>
      </w:pPr>
      <w:r>
        <w:t>}</w:t>
      </w:r>
      <w:r>
        <w:br/>
      </w:r>
      <w:r>
        <w:br/>
        <w:t>.grid-item .village-texts__text {</w:t>
      </w:r>
    </w:p>
    <w:p w14:paraId="1848E021" w14:textId="77777777" w:rsidR="00425CE3" w:rsidRDefault="00425CE3" w:rsidP="00425CE3">
      <w:pPr>
        <w:pStyle w:val="Commentaire"/>
      </w:pPr>
      <w:r>
        <w:t xml:space="preserve">  background: linear-gradient(180deg, transparent 0%, rgba(0, 0, 0, 0.35) 20%, rgba(0, 0, 0, 0.8) 89%, rgba(0, 0, 0, 0.9) 100%);</w:t>
      </w:r>
      <w:r>
        <w:br/>
        <w:t>}</w:t>
      </w:r>
      <w:r>
        <w:br/>
      </w:r>
      <w:r>
        <w:br/>
        <w:t>.grid-item.item-village .item-image .village-texts__text {</w:t>
      </w:r>
    </w:p>
    <w:p w14:paraId="3ECB1DF7" w14:textId="77777777" w:rsidR="00425CE3" w:rsidRDefault="00425CE3" w:rsidP="00425CE3">
      <w:pPr>
        <w:pStyle w:val="Commentaire"/>
      </w:pPr>
      <w:r>
        <w:t xml:space="preserve">  padding: 50px 100px 43px 297px;</w:t>
      </w:r>
    </w:p>
    <w:p w14:paraId="11496D9E" w14:textId="77777777" w:rsidR="00425CE3" w:rsidRDefault="00425CE3" w:rsidP="00425CE3">
      <w:pPr>
        <w:pStyle w:val="Commentaire"/>
      </w:pPr>
      <w:r>
        <w:t xml:space="preserve">  transition: padding .5s ease;</w:t>
      </w:r>
    </w:p>
    <w:p w14:paraId="7247FD5E" w14:textId="77777777" w:rsidR="00425CE3" w:rsidRDefault="00425CE3" w:rsidP="00425CE3">
      <w:pPr>
        <w:pStyle w:val="Commentaire"/>
      </w:pPr>
      <w:r>
        <w:t xml:space="preserve">  background: linear-gradient(180deg, transparent 0%, rgba(0, 0, 0, 0.35) 15%, rgba(0, 0, 0, 0.8) 69%, rgba(0, 0, 0, 0.9) 100%);</w:t>
      </w:r>
      <w:r>
        <w:b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47FD5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47FD5E" w16cid:durableId="5A3AB6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38F" w14:textId="77777777" w:rsidR="00E04469" w:rsidRDefault="00E04469">
      <w:pPr>
        <w:spacing w:line="240" w:lineRule="auto"/>
      </w:pPr>
      <w:r>
        <w:separator/>
      </w:r>
    </w:p>
    <w:p w14:paraId="3B9BB079" w14:textId="77777777" w:rsidR="00E04469" w:rsidRDefault="00E04469"/>
  </w:endnote>
  <w:endnote w:type="continuationSeparator" w:id="0">
    <w:p w14:paraId="1ADEF9AD" w14:textId="77777777" w:rsidR="00E04469" w:rsidRDefault="00E04469">
      <w:pPr>
        <w:spacing w:line="240" w:lineRule="auto"/>
      </w:pPr>
      <w:r>
        <w:continuationSeparator/>
      </w:r>
    </w:p>
    <w:p w14:paraId="771D1565" w14:textId="77777777" w:rsidR="00E04469" w:rsidRDefault="00E04469"/>
  </w:endnote>
  <w:endnote w:type="continuationNotice" w:id="1">
    <w:p w14:paraId="4A9BFC02" w14:textId="77777777" w:rsidR="00E04469" w:rsidRDefault="00E04469">
      <w:pPr>
        <w:spacing w:line="240" w:lineRule="auto"/>
      </w:pPr>
    </w:p>
    <w:p w14:paraId="5D1FAE4B" w14:textId="77777777" w:rsidR="00E04469" w:rsidRDefault="00E04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8A65" w14:textId="77777777" w:rsidR="00E04469" w:rsidRDefault="00E04469">
      <w:pPr>
        <w:spacing w:line="240" w:lineRule="auto"/>
      </w:pPr>
      <w:r>
        <w:separator/>
      </w:r>
    </w:p>
    <w:p w14:paraId="40031577" w14:textId="77777777" w:rsidR="00E04469" w:rsidRDefault="00E04469"/>
  </w:footnote>
  <w:footnote w:type="continuationSeparator" w:id="0">
    <w:p w14:paraId="3601E0E3" w14:textId="77777777" w:rsidR="00E04469" w:rsidRDefault="00E04469">
      <w:pPr>
        <w:spacing w:line="240" w:lineRule="auto"/>
      </w:pPr>
      <w:r>
        <w:continuationSeparator/>
      </w:r>
    </w:p>
    <w:p w14:paraId="011D2BBA" w14:textId="77777777" w:rsidR="00E04469" w:rsidRDefault="00E04469"/>
  </w:footnote>
  <w:footnote w:type="continuationNotice" w:id="1">
    <w:p w14:paraId="7AC5793B" w14:textId="77777777" w:rsidR="00E04469" w:rsidRDefault="00E04469">
      <w:pPr>
        <w:spacing w:line="240" w:lineRule="auto"/>
      </w:pPr>
    </w:p>
    <w:p w14:paraId="04C8BC4E" w14:textId="77777777" w:rsidR="00E04469" w:rsidRDefault="00E044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46860781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proofState w:spelling="clean" w:grammar="clean"/>
  <w:attachedTemplate r:id="rId1"/>
  <w:linkStyles/>
  <w:mailMerge>
    <w:mainDocumentType w:val="formLetters"/>
    <w:linkToQuery/>
    <w:dataType w:val="native"/>
    <w:connectString w:val="Provider=Microsoft.ACE.OLEDB.12.0;User ID=Admin;Data Source=C:\Users\nicolaszerr\OneDrive - STRATIS\Téléchargement\_publipostage_Ramatuelle_Remplissage_automatique_du_rapport-V1.0.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
    <w:dataSource r:id="rId2"/>
    <w:viewMergedData/>
    <w:odso>
      <w:udl w:val="Provider=Microsoft.ACE.OLEDB.12.0;User ID=Admin;Data Source=C:\Users\nicolaszerr\OneDrive - STRATIS\Téléchargement\_publipostage_Ramatuelle_Remplissage_automatique_du_rapport-V1.0.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3"/>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recipientData r:id="rId4"/>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40F0"/>
    <w:rsid w:val="00071597"/>
    <w:rsid w:val="00072D27"/>
    <w:rsid w:val="00073F5D"/>
    <w:rsid w:val="0007444D"/>
    <w:rsid w:val="000744A1"/>
    <w:rsid w:val="000751DE"/>
    <w:rsid w:val="000753AD"/>
    <w:rsid w:val="000815A6"/>
    <w:rsid w:val="00082F20"/>
    <w:rsid w:val="00083C22"/>
    <w:rsid w:val="0008504D"/>
    <w:rsid w:val="000851A3"/>
    <w:rsid w:val="000856CD"/>
    <w:rsid w:val="0008643F"/>
    <w:rsid w:val="0008697B"/>
    <w:rsid w:val="00086E87"/>
    <w:rsid w:val="000871A8"/>
    <w:rsid w:val="00091ECC"/>
    <w:rsid w:val="00092014"/>
    <w:rsid w:val="00092717"/>
    <w:rsid w:val="00094481"/>
    <w:rsid w:val="00095579"/>
    <w:rsid w:val="000A036B"/>
    <w:rsid w:val="000A098E"/>
    <w:rsid w:val="000A2C92"/>
    <w:rsid w:val="000A3478"/>
    <w:rsid w:val="000A3DC2"/>
    <w:rsid w:val="000A4BF3"/>
    <w:rsid w:val="000A530E"/>
    <w:rsid w:val="000A5A4C"/>
    <w:rsid w:val="000A64E4"/>
    <w:rsid w:val="000A70F8"/>
    <w:rsid w:val="000A7FA8"/>
    <w:rsid w:val="000B66A7"/>
    <w:rsid w:val="000B681B"/>
    <w:rsid w:val="000B6B66"/>
    <w:rsid w:val="000B6C0F"/>
    <w:rsid w:val="000C2025"/>
    <w:rsid w:val="000C3974"/>
    <w:rsid w:val="000C47CA"/>
    <w:rsid w:val="000C5AF3"/>
    <w:rsid w:val="000C62A5"/>
    <w:rsid w:val="000C65ED"/>
    <w:rsid w:val="000C67F8"/>
    <w:rsid w:val="000C6BCA"/>
    <w:rsid w:val="000C717C"/>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3777"/>
    <w:rsid w:val="000F4910"/>
    <w:rsid w:val="000F6B6B"/>
    <w:rsid w:val="0010054D"/>
    <w:rsid w:val="00102341"/>
    <w:rsid w:val="00102A7F"/>
    <w:rsid w:val="00103FC4"/>
    <w:rsid w:val="00104675"/>
    <w:rsid w:val="00104BE8"/>
    <w:rsid w:val="00105960"/>
    <w:rsid w:val="0010680C"/>
    <w:rsid w:val="001073CE"/>
    <w:rsid w:val="00113910"/>
    <w:rsid w:val="00116F46"/>
    <w:rsid w:val="00117A97"/>
    <w:rsid w:val="00120A92"/>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D64"/>
    <w:rsid w:val="00143030"/>
    <w:rsid w:val="001449B1"/>
    <w:rsid w:val="00146883"/>
    <w:rsid w:val="00151921"/>
    <w:rsid w:val="00151F1C"/>
    <w:rsid w:val="00160C54"/>
    <w:rsid w:val="00165C70"/>
    <w:rsid w:val="001705A9"/>
    <w:rsid w:val="00170CE4"/>
    <w:rsid w:val="00173677"/>
    <w:rsid w:val="001739AC"/>
    <w:rsid w:val="00174094"/>
    <w:rsid w:val="001747B9"/>
    <w:rsid w:val="00177460"/>
    <w:rsid w:val="00180B43"/>
    <w:rsid w:val="0018210F"/>
    <w:rsid w:val="001823EC"/>
    <w:rsid w:val="00183EC5"/>
    <w:rsid w:val="001851F0"/>
    <w:rsid w:val="00185A85"/>
    <w:rsid w:val="00186789"/>
    <w:rsid w:val="00190012"/>
    <w:rsid w:val="00192987"/>
    <w:rsid w:val="00193F60"/>
    <w:rsid w:val="00194A03"/>
    <w:rsid w:val="00194B97"/>
    <w:rsid w:val="001961B8"/>
    <w:rsid w:val="00196889"/>
    <w:rsid w:val="00196894"/>
    <w:rsid w:val="001A0EC2"/>
    <w:rsid w:val="001A1102"/>
    <w:rsid w:val="001A21B1"/>
    <w:rsid w:val="001A6602"/>
    <w:rsid w:val="001B0015"/>
    <w:rsid w:val="001B0EF3"/>
    <w:rsid w:val="001B73F9"/>
    <w:rsid w:val="001B78C0"/>
    <w:rsid w:val="001C29F2"/>
    <w:rsid w:val="001C3746"/>
    <w:rsid w:val="001C46B7"/>
    <w:rsid w:val="001C5BCB"/>
    <w:rsid w:val="001C7F89"/>
    <w:rsid w:val="001D0255"/>
    <w:rsid w:val="001D0BD1"/>
    <w:rsid w:val="001D0D84"/>
    <w:rsid w:val="001D1B9D"/>
    <w:rsid w:val="001D1BFE"/>
    <w:rsid w:val="001D4FC7"/>
    <w:rsid w:val="001D561B"/>
    <w:rsid w:val="001D667A"/>
    <w:rsid w:val="001D7074"/>
    <w:rsid w:val="001E0E94"/>
    <w:rsid w:val="001E3FFC"/>
    <w:rsid w:val="001E449B"/>
    <w:rsid w:val="001F0405"/>
    <w:rsid w:val="001F1C96"/>
    <w:rsid w:val="001F1E30"/>
    <w:rsid w:val="001F2B8C"/>
    <w:rsid w:val="001F51E6"/>
    <w:rsid w:val="002017AC"/>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6298"/>
    <w:rsid w:val="00226565"/>
    <w:rsid w:val="00226754"/>
    <w:rsid w:val="00233C63"/>
    <w:rsid w:val="00234BC8"/>
    <w:rsid w:val="002359ED"/>
    <w:rsid w:val="00235F4E"/>
    <w:rsid w:val="00240BD7"/>
    <w:rsid w:val="00241210"/>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C48"/>
    <w:rsid w:val="0027001A"/>
    <w:rsid w:val="00273222"/>
    <w:rsid w:val="00274B2D"/>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2609"/>
    <w:rsid w:val="002A34B8"/>
    <w:rsid w:val="002A3713"/>
    <w:rsid w:val="002A39F5"/>
    <w:rsid w:val="002A4244"/>
    <w:rsid w:val="002A5683"/>
    <w:rsid w:val="002A59E4"/>
    <w:rsid w:val="002A67A3"/>
    <w:rsid w:val="002A67C8"/>
    <w:rsid w:val="002B2343"/>
    <w:rsid w:val="002B2CCC"/>
    <w:rsid w:val="002B33A5"/>
    <w:rsid w:val="002B40B7"/>
    <w:rsid w:val="002B41DA"/>
    <w:rsid w:val="002B42B4"/>
    <w:rsid w:val="002B4605"/>
    <w:rsid w:val="002B60CD"/>
    <w:rsid w:val="002B6111"/>
    <w:rsid w:val="002B6FA2"/>
    <w:rsid w:val="002B7802"/>
    <w:rsid w:val="002C0186"/>
    <w:rsid w:val="002C096B"/>
    <w:rsid w:val="002C320F"/>
    <w:rsid w:val="002C3A1A"/>
    <w:rsid w:val="002C470C"/>
    <w:rsid w:val="002C5D75"/>
    <w:rsid w:val="002C6F2F"/>
    <w:rsid w:val="002D060B"/>
    <w:rsid w:val="002D2CCB"/>
    <w:rsid w:val="002D4069"/>
    <w:rsid w:val="002D4A00"/>
    <w:rsid w:val="002D5C35"/>
    <w:rsid w:val="002E0F94"/>
    <w:rsid w:val="002E110B"/>
    <w:rsid w:val="002E1844"/>
    <w:rsid w:val="002E1FFA"/>
    <w:rsid w:val="002E2650"/>
    <w:rsid w:val="002E4304"/>
    <w:rsid w:val="002E6591"/>
    <w:rsid w:val="002E6CE1"/>
    <w:rsid w:val="002E7EEC"/>
    <w:rsid w:val="002F13E9"/>
    <w:rsid w:val="002F35E3"/>
    <w:rsid w:val="002F47E6"/>
    <w:rsid w:val="002F5AF2"/>
    <w:rsid w:val="002F6AF3"/>
    <w:rsid w:val="002F7564"/>
    <w:rsid w:val="00300575"/>
    <w:rsid w:val="00301005"/>
    <w:rsid w:val="00301789"/>
    <w:rsid w:val="00303475"/>
    <w:rsid w:val="003105A6"/>
    <w:rsid w:val="00311E54"/>
    <w:rsid w:val="00316BE1"/>
    <w:rsid w:val="00316C74"/>
    <w:rsid w:val="0032028D"/>
    <w:rsid w:val="00321821"/>
    <w:rsid w:val="00322AB3"/>
    <w:rsid w:val="003234FE"/>
    <w:rsid w:val="00325194"/>
    <w:rsid w:val="00326298"/>
    <w:rsid w:val="003302F9"/>
    <w:rsid w:val="00333C37"/>
    <w:rsid w:val="003360E6"/>
    <w:rsid w:val="00343E25"/>
    <w:rsid w:val="00343F81"/>
    <w:rsid w:val="0034429D"/>
    <w:rsid w:val="00346F06"/>
    <w:rsid w:val="00353D4A"/>
    <w:rsid w:val="003546CB"/>
    <w:rsid w:val="00354E9D"/>
    <w:rsid w:val="00357449"/>
    <w:rsid w:val="003619B3"/>
    <w:rsid w:val="003627FB"/>
    <w:rsid w:val="003647C1"/>
    <w:rsid w:val="00364BC7"/>
    <w:rsid w:val="00365AE1"/>
    <w:rsid w:val="00366027"/>
    <w:rsid w:val="00371B4E"/>
    <w:rsid w:val="00371E95"/>
    <w:rsid w:val="00372506"/>
    <w:rsid w:val="003728E3"/>
    <w:rsid w:val="00375915"/>
    <w:rsid w:val="00376874"/>
    <w:rsid w:val="003772BA"/>
    <w:rsid w:val="00380EA8"/>
    <w:rsid w:val="003838D7"/>
    <w:rsid w:val="00384AFD"/>
    <w:rsid w:val="003862BD"/>
    <w:rsid w:val="00387373"/>
    <w:rsid w:val="003908C4"/>
    <w:rsid w:val="00391479"/>
    <w:rsid w:val="00391996"/>
    <w:rsid w:val="0039275B"/>
    <w:rsid w:val="003948DF"/>
    <w:rsid w:val="00394E30"/>
    <w:rsid w:val="003962D3"/>
    <w:rsid w:val="00397179"/>
    <w:rsid w:val="00397BCB"/>
    <w:rsid w:val="003A1093"/>
    <w:rsid w:val="003A2785"/>
    <w:rsid w:val="003A7758"/>
    <w:rsid w:val="003A7901"/>
    <w:rsid w:val="003B3F7E"/>
    <w:rsid w:val="003B4940"/>
    <w:rsid w:val="003C057C"/>
    <w:rsid w:val="003C1598"/>
    <w:rsid w:val="003C37AF"/>
    <w:rsid w:val="003C4DF2"/>
    <w:rsid w:val="003C5711"/>
    <w:rsid w:val="003C7D9D"/>
    <w:rsid w:val="003D002A"/>
    <w:rsid w:val="003D01F2"/>
    <w:rsid w:val="003D034B"/>
    <w:rsid w:val="003D49C3"/>
    <w:rsid w:val="003D675D"/>
    <w:rsid w:val="003D67A9"/>
    <w:rsid w:val="003E11EB"/>
    <w:rsid w:val="003E16E7"/>
    <w:rsid w:val="003E3A63"/>
    <w:rsid w:val="003E5D62"/>
    <w:rsid w:val="003F4E5E"/>
    <w:rsid w:val="003F63D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5CE3"/>
    <w:rsid w:val="00426F0E"/>
    <w:rsid w:val="0042748A"/>
    <w:rsid w:val="00430374"/>
    <w:rsid w:val="00431A09"/>
    <w:rsid w:val="004320D2"/>
    <w:rsid w:val="0043215A"/>
    <w:rsid w:val="00433BE7"/>
    <w:rsid w:val="00435A1F"/>
    <w:rsid w:val="0043625C"/>
    <w:rsid w:val="004411B5"/>
    <w:rsid w:val="00442650"/>
    <w:rsid w:val="0044281B"/>
    <w:rsid w:val="00443395"/>
    <w:rsid w:val="004453AF"/>
    <w:rsid w:val="00447ADE"/>
    <w:rsid w:val="0045015E"/>
    <w:rsid w:val="00455226"/>
    <w:rsid w:val="0045580F"/>
    <w:rsid w:val="004560A0"/>
    <w:rsid w:val="00456DC6"/>
    <w:rsid w:val="00457BEB"/>
    <w:rsid w:val="00461B2E"/>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6195"/>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5A03"/>
    <w:rsid w:val="004C65B3"/>
    <w:rsid w:val="004C790D"/>
    <w:rsid w:val="004D3D95"/>
    <w:rsid w:val="004D41FC"/>
    <w:rsid w:val="004D456E"/>
    <w:rsid w:val="004D725D"/>
    <w:rsid w:val="004D785F"/>
    <w:rsid w:val="004E26E3"/>
    <w:rsid w:val="004E2F48"/>
    <w:rsid w:val="004E3195"/>
    <w:rsid w:val="004E4F54"/>
    <w:rsid w:val="004E65B7"/>
    <w:rsid w:val="004E744B"/>
    <w:rsid w:val="004E7A51"/>
    <w:rsid w:val="004F0906"/>
    <w:rsid w:val="004F1742"/>
    <w:rsid w:val="004F1E31"/>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3207E"/>
    <w:rsid w:val="00535C44"/>
    <w:rsid w:val="005360E2"/>
    <w:rsid w:val="00536691"/>
    <w:rsid w:val="00536A6A"/>
    <w:rsid w:val="005375F9"/>
    <w:rsid w:val="00540436"/>
    <w:rsid w:val="005416BF"/>
    <w:rsid w:val="0054183C"/>
    <w:rsid w:val="0054246C"/>
    <w:rsid w:val="00543B3C"/>
    <w:rsid w:val="00544BF8"/>
    <w:rsid w:val="00546D8F"/>
    <w:rsid w:val="005511E3"/>
    <w:rsid w:val="00551246"/>
    <w:rsid w:val="00555AB2"/>
    <w:rsid w:val="0055664E"/>
    <w:rsid w:val="00560BE5"/>
    <w:rsid w:val="00561507"/>
    <w:rsid w:val="00561CC1"/>
    <w:rsid w:val="00562968"/>
    <w:rsid w:val="005657FA"/>
    <w:rsid w:val="005665F3"/>
    <w:rsid w:val="0056733E"/>
    <w:rsid w:val="00570C58"/>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3AC"/>
    <w:rsid w:val="00587429"/>
    <w:rsid w:val="0059081C"/>
    <w:rsid w:val="0059417A"/>
    <w:rsid w:val="00594254"/>
    <w:rsid w:val="00596F82"/>
    <w:rsid w:val="00597016"/>
    <w:rsid w:val="005A2349"/>
    <w:rsid w:val="005A2656"/>
    <w:rsid w:val="005A2DB1"/>
    <w:rsid w:val="005A2FE0"/>
    <w:rsid w:val="005A34C0"/>
    <w:rsid w:val="005A4F69"/>
    <w:rsid w:val="005A6F7B"/>
    <w:rsid w:val="005B18EE"/>
    <w:rsid w:val="005B2592"/>
    <w:rsid w:val="005B2D64"/>
    <w:rsid w:val="005B2F86"/>
    <w:rsid w:val="005B3FF5"/>
    <w:rsid w:val="005B6EB8"/>
    <w:rsid w:val="005C0496"/>
    <w:rsid w:val="005C0673"/>
    <w:rsid w:val="005C165E"/>
    <w:rsid w:val="005C1F4C"/>
    <w:rsid w:val="005C2478"/>
    <w:rsid w:val="005C3652"/>
    <w:rsid w:val="005D148B"/>
    <w:rsid w:val="005D1BC3"/>
    <w:rsid w:val="005D3511"/>
    <w:rsid w:val="005D3DC8"/>
    <w:rsid w:val="005D5B3C"/>
    <w:rsid w:val="005D643F"/>
    <w:rsid w:val="005D715E"/>
    <w:rsid w:val="005D7826"/>
    <w:rsid w:val="005E78E5"/>
    <w:rsid w:val="005F12A1"/>
    <w:rsid w:val="005F654B"/>
    <w:rsid w:val="00601334"/>
    <w:rsid w:val="00601EA0"/>
    <w:rsid w:val="006056D6"/>
    <w:rsid w:val="00611D4F"/>
    <w:rsid w:val="00613DAD"/>
    <w:rsid w:val="00614239"/>
    <w:rsid w:val="00614CAB"/>
    <w:rsid w:val="00616A6B"/>
    <w:rsid w:val="00620189"/>
    <w:rsid w:val="0062242C"/>
    <w:rsid w:val="00623B5F"/>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6D39"/>
    <w:rsid w:val="00646F30"/>
    <w:rsid w:val="006478CE"/>
    <w:rsid w:val="00650F06"/>
    <w:rsid w:val="00653090"/>
    <w:rsid w:val="00654FC7"/>
    <w:rsid w:val="00655176"/>
    <w:rsid w:val="00656399"/>
    <w:rsid w:val="00656DDA"/>
    <w:rsid w:val="00657170"/>
    <w:rsid w:val="0066041D"/>
    <w:rsid w:val="006605D1"/>
    <w:rsid w:val="00661C1A"/>
    <w:rsid w:val="00661DE5"/>
    <w:rsid w:val="0066448E"/>
    <w:rsid w:val="00664789"/>
    <w:rsid w:val="006706DE"/>
    <w:rsid w:val="0067168B"/>
    <w:rsid w:val="0067194E"/>
    <w:rsid w:val="00671DA0"/>
    <w:rsid w:val="00673413"/>
    <w:rsid w:val="006750CE"/>
    <w:rsid w:val="006753F7"/>
    <w:rsid w:val="00676501"/>
    <w:rsid w:val="00677BAD"/>
    <w:rsid w:val="006804CC"/>
    <w:rsid w:val="0068358E"/>
    <w:rsid w:val="006847E6"/>
    <w:rsid w:val="0069007E"/>
    <w:rsid w:val="006902A3"/>
    <w:rsid w:val="00690501"/>
    <w:rsid w:val="00691764"/>
    <w:rsid w:val="0069393B"/>
    <w:rsid w:val="0069487E"/>
    <w:rsid w:val="0069794A"/>
    <w:rsid w:val="006A11D1"/>
    <w:rsid w:val="006A1212"/>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3A72"/>
    <w:rsid w:val="006D478F"/>
    <w:rsid w:val="006D4DC6"/>
    <w:rsid w:val="006D757E"/>
    <w:rsid w:val="006D7B0D"/>
    <w:rsid w:val="006E0C7E"/>
    <w:rsid w:val="006E2586"/>
    <w:rsid w:val="006E5C39"/>
    <w:rsid w:val="006E7117"/>
    <w:rsid w:val="006F0192"/>
    <w:rsid w:val="006F2C5D"/>
    <w:rsid w:val="006F2C9E"/>
    <w:rsid w:val="006F3162"/>
    <w:rsid w:val="006F420A"/>
    <w:rsid w:val="006F53EE"/>
    <w:rsid w:val="006F74A1"/>
    <w:rsid w:val="007000E4"/>
    <w:rsid w:val="007001F3"/>
    <w:rsid w:val="00700E22"/>
    <w:rsid w:val="00701003"/>
    <w:rsid w:val="0070265C"/>
    <w:rsid w:val="00702FF3"/>
    <w:rsid w:val="00703D7C"/>
    <w:rsid w:val="00706095"/>
    <w:rsid w:val="007070AB"/>
    <w:rsid w:val="007070CD"/>
    <w:rsid w:val="0070763A"/>
    <w:rsid w:val="00707F24"/>
    <w:rsid w:val="00710929"/>
    <w:rsid w:val="00711560"/>
    <w:rsid w:val="00711749"/>
    <w:rsid w:val="0071233E"/>
    <w:rsid w:val="007124A5"/>
    <w:rsid w:val="007133A0"/>
    <w:rsid w:val="0071491E"/>
    <w:rsid w:val="007154C3"/>
    <w:rsid w:val="00716326"/>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73A3"/>
    <w:rsid w:val="0075763D"/>
    <w:rsid w:val="00761277"/>
    <w:rsid w:val="00761D68"/>
    <w:rsid w:val="00762BF6"/>
    <w:rsid w:val="00766FF7"/>
    <w:rsid w:val="0076700E"/>
    <w:rsid w:val="00767B84"/>
    <w:rsid w:val="0077199C"/>
    <w:rsid w:val="00772482"/>
    <w:rsid w:val="00772EB5"/>
    <w:rsid w:val="00774CF3"/>
    <w:rsid w:val="00776E7D"/>
    <w:rsid w:val="007809D5"/>
    <w:rsid w:val="00787593"/>
    <w:rsid w:val="007875F3"/>
    <w:rsid w:val="00787A3A"/>
    <w:rsid w:val="00791EEC"/>
    <w:rsid w:val="00792D5C"/>
    <w:rsid w:val="007946E5"/>
    <w:rsid w:val="00794B27"/>
    <w:rsid w:val="00796967"/>
    <w:rsid w:val="007A0CA7"/>
    <w:rsid w:val="007A1F84"/>
    <w:rsid w:val="007A695F"/>
    <w:rsid w:val="007A6FD6"/>
    <w:rsid w:val="007A73CB"/>
    <w:rsid w:val="007A7846"/>
    <w:rsid w:val="007A7FD8"/>
    <w:rsid w:val="007B0C6E"/>
    <w:rsid w:val="007B0CF8"/>
    <w:rsid w:val="007B2795"/>
    <w:rsid w:val="007B3082"/>
    <w:rsid w:val="007B4B96"/>
    <w:rsid w:val="007B5EB5"/>
    <w:rsid w:val="007B6845"/>
    <w:rsid w:val="007B694C"/>
    <w:rsid w:val="007C0930"/>
    <w:rsid w:val="007C2091"/>
    <w:rsid w:val="007C3247"/>
    <w:rsid w:val="007C3DAC"/>
    <w:rsid w:val="007C50CC"/>
    <w:rsid w:val="007C60C0"/>
    <w:rsid w:val="007C7268"/>
    <w:rsid w:val="007C74ED"/>
    <w:rsid w:val="007D039D"/>
    <w:rsid w:val="007D3216"/>
    <w:rsid w:val="007D364E"/>
    <w:rsid w:val="007D3909"/>
    <w:rsid w:val="007D3D51"/>
    <w:rsid w:val="007D427C"/>
    <w:rsid w:val="007D56E4"/>
    <w:rsid w:val="007D60E7"/>
    <w:rsid w:val="007D7376"/>
    <w:rsid w:val="007E01E8"/>
    <w:rsid w:val="007E1222"/>
    <w:rsid w:val="007E24EA"/>
    <w:rsid w:val="007E5126"/>
    <w:rsid w:val="007E5C6B"/>
    <w:rsid w:val="007E5C80"/>
    <w:rsid w:val="007E6C3A"/>
    <w:rsid w:val="007F0FD1"/>
    <w:rsid w:val="007F1308"/>
    <w:rsid w:val="007F2211"/>
    <w:rsid w:val="007F400C"/>
    <w:rsid w:val="007F42FE"/>
    <w:rsid w:val="007F599E"/>
    <w:rsid w:val="007F66F5"/>
    <w:rsid w:val="00804D32"/>
    <w:rsid w:val="00805303"/>
    <w:rsid w:val="00807C3F"/>
    <w:rsid w:val="00807D5F"/>
    <w:rsid w:val="00811F6C"/>
    <w:rsid w:val="00812400"/>
    <w:rsid w:val="00814C5C"/>
    <w:rsid w:val="0082203C"/>
    <w:rsid w:val="00825DF3"/>
    <w:rsid w:val="00830C97"/>
    <w:rsid w:val="00831DE7"/>
    <w:rsid w:val="008327E0"/>
    <w:rsid w:val="0083402C"/>
    <w:rsid w:val="0083410D"/>
    <w:rsid w:val="008360A8"/>
    <w:rsid w:val="00837C17"/>
    <w:rsid w:val="00841272"/>
    <w:rsid w:val="008416E0"/>
    <w:rsid w:val="008439B7"/>
    <w:rsid w:val="00844865"/>
    <w:rsid w:val="00847774"/>
    <w:rsid w:val="00852917"/>
    <w:rsid w:val="00856BB4"/>
    <w:rsid w:val="0086072D"/>
    <w:rsid w:val="00861366"/>
    <w:rsid w:val="00863A38"/>
    <w:rsid w:val="00863BBA"/>
    <w:rsid w:val="00865DFF"/>
    <w:rsid w:val="00866D25"/>
    <w:rsid w:val="00871A98"/>
    <w:rsid w:val="008725D5"/>
    <w:rsid w:val="00872E5E"/>
    <w:rsid w:val="00874FD3"/>
    <w:rsid w:val="0087753F"/>
    <w:rsid w:val="00880CC5"/>
    <w:rsid w:val="00882F8D"/>
    <w:rsid w:val="00883563"/>
    <w:rsid w:val="00883827"/>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A7ECC"/>
    <w:rsid w:val="008B0C16"/>
    <w:rsid w:val="008B0EAA"/>
    <w:rsid w:val="008B0F8E"/>
    <w:rsid w:val="008B1DD9"/>
    <w:rsid w:val="008B273D"/>
    <w:rsid w:val="008B2A9A"/>
    <w:rsid w:val="008B3D7E"/>
    <w:rsid w:val="008B40CA"/>
    <w:rsid w:val="008B5938"/>
    <w:rsid w:val="008B6C71"/>
    <w:rsid w:val="008C0A25"/>
    <w:rsid w:val="008C1C40"/>
    <w:rsid w:val="008C53FB"/>
    <w:rsid w:val="008C61B9"/>
    <w:rsid w:val="008C63D5"/>
    <w:rsid w:val="008C6DB7"/>
    <w:rsid w:val="008C6ED0"/>
    <w:rsid w:val="008D0275"/>
    <w:rsid w:val="008D0C48"/>
    <w:rsid w:val="008D0EA2"/>
    <w:rsid w:val="008D16C1"/>
    <w:rsid w:val="008D47E8"/>
    <w:rsid w:val="008D52A1"/>
    <w:rsid w:val="008D7AA0"/>
    <w:rsid w:val="008E12C0"/>
    <w:rsid w:val="008E2467"/>
    <w:rsid w:val="008E39CA"/>
    <w:rsid w:val="008E431F"/>
    <w:rsid w:val="008E490B"/>
    <w:rsid w:val="008E4E8F"/>
    <w:rsid w:val="008E54B7"/>
    <w:rsid w:val="008E553E"/>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2477"/>
    <w:rsid w:val="009138E5"/>
    <w:rsid w:val="009139AF"/>
    <w:rsid w:val="00915986"/>
    <w:rsid w:val="00916A2C"/>
    <w:rsid w:val="009175F2"/>
    <w:rsid w:val="00917E48"/>
    <w:rsid w:val="009216AE"/>
    <w:rsid w:val="00921F7A"/>
    <w:rsid w:val="0092362F"/>
    <w:rsid w:val="009247C0"/>
    <w:rsid w:val="0092558A"/>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63C"/>
    <w:rsid w:val="00963C3F"/>
    <w:rsid w:val="00963FDD"/>
    <w:rsid w:val="009652F6"/>
    <w:rsid w:val="00966316"/>
    <w:rsid w:val="00966402"/>
    <w:rsid w:val="00966F2D"/>
    <w:rsid w:val="009708A8"/>
    <w:rsid w:val="00972BD5"/>
    <w:rsid w:val="00972E98"/>
    <w:rsid w:val="00975FCD"/>
    <w:rsid w:val="00976B99"/>
    <w:rsid w:val="00983B97"/>
    <w:rsid w:val="009851E6"/>
    <w:rsid w:val="009853E9"/>
    <w:rsid w:val="009857EF"/>
    <w:rsid w:val="00986127"/>
    <w:rsid w:val="00990408"/>
    <w:rsid w:val="00991126"/>
    <w:rsid w:val="0099154B"/>
    <w:rsid w:val="00992372"/>
    <w:rsid w:val="0099325A"/>
    <w:rsid w:val="00995B1A"/>
    <w:rsid w:val="00996E16"/>
    <w:rsid w:val="0099703C"/>
    <w:rsid w:val="009979BA"/>
    <w:rsid w:val="00997D52"/>
    <w:rsid w:val="009A16FE"/>
    <w:rsid w:val="009A236A"/>
    <w:rsid w:val="009A3452"/>
    <w:rsid w:val="009A4D41"/>
    <w:rsid w:val="009B004D"/>
    <w:rsid w:val="009B201F"/>
    <w:rsid w:val="009B2545"/>
    <w:rsid w:val="009B443F"/>
    <w:rsid w:val="009B5A99"/>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4308"/>
    <w:rsid w:val="009F557F"/>
    <w:rsid w:val="009F72A7"/>
    <w:rsid w:val="00A0077A"/>
    <w:rsid w:val="00A021C5"/>
    <w:rsid w:val="00A02EC1"/>
    <w:rsid w:val="00A03303"/>
    <w:rsid w:val="00A03B30"/>
    <w:rsid w:val="00A119D9"/>
    <w:rsid w:val="00A12E66"/>
    <w:rsid w:val="00A1309F"/>
    <w:rsid w:val="00A15CD2"/>
    <w:rsid w:val="00A21077"/>
    <w:rsid w:val="00A21841"/>
    <w:rsid w:val="00A21BED"/>
    <w:rsid w:val="00A21C86"/>
    <w:rsid w:val="00A22C9F"/>
    <w:rsid w:val="00A2741F"/>
    <w:rsid w:val="00A27D99"/>
    <w:rsid w:val="00A31C9D"/>
    <w:rsid w:val="00A32706"/>
    <w:rsid w:val="00A3364F"/>
    <w:rsid w:val="00A3370A"/>
    <w:rsid w:val="00A34283"/>
    <w:rsid w:val="00A35673"/>
    <w:rsid w:val="00A37424"/>
    <w:rsid w:val="00A40E32"/>
    <w:rsid w:val="00A42A49"/>
    <w:rsid w:val="00A442AF"/>
    <w:rsid w:val="00A47CB0"/>
    <w:rsid w:val="00A51897"/>
    <w:rsid w:val="00A51DE0"/>
    <w:rsid w:val="00A52C96"/>
    <w:rsid w:val="00A54FE5"/>
    <w:rsid w:val="00A55DCE"/>
    <w:rsid w:val="00A5704F"/>
    <w:rsid w:val="00A5745B"/>
    <w:rsid w:val="00A60D92"/>
    <w:rsid w:val="00A626A6"/>
    <w:rsid w:val="00A67220"/>
    <w:rsid w:val="00A678F5"/>
    <w:rsid w:val="00A67D11"/>
    <w:rsid w:val="00A70E8B"/>
    <w:rsid w:val="00A7191F"/>
    <w:rsid w:val="00A71A61"/>
    <w:rsid w:val="00A73EB7"/>
    <w:rsid w:val="00A7439B"/>
    <w:rsid w:val="00A81229"/>
    <w:rsid w:val="00A82837"/>
    <w:rsid w:val="00A833F2"/>
    <w:rsid w:val="00A8661E"/>
    <w:rsid w:val="00A86EAC"/>
    <w:rsid w:val="00A86FF6"/>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C99"/>
    <w:rsid w:val="00AC2F58"/>
    <w:rsid w:val="00AC58C0"/>
    <w:rsid w:val="00AC71AB"/>
    <w:rsid w:val="00AD34C4"/>
    <w:rsid w:val="00AD41DC"/>
    <w:rsid w:val="00AD4AA0"/>
    <w:rsid w:val="00AD6C25"/>
    <w:rsid w:val="00AE105F"/>
    <w:rsid w:val="00AE1656"/>
    <w:rsid w:val="00AE2954"/>
    <w:rsid w:val="00AE7FD2"/>
    <w:rsid w:val="00AF27FD"/>
    <w:rsid w:val="00AF2B1F"/>
    <w:rsid w:val="00AF6061"/>
    <w:rsid w:val="00AF757C"/>
    <w:rsid w:val="00B00A76"/>
    <w:rsid w:val="00B02859"/>
    <w:rsid w:val="00B04F60"/>
    <w:rsid w:val="00B05303"/>
    <w:rsid w:val="00B06BEF"/>
    <w:rsid w:val="00B0742A"/>
    <w:rsid w:val="00B14F4B"/>
    <w:rsid w:val="00B2085C"/>
    <w:rsid w:val="00B20CE5"/>
    <w:rsid w:val="00B2112A"/>
    <w:rsid w:val="00B21850"/>
    <w:rsid w:val="00B23E0D"/>
    <w:rsid w:val="00B25FE7"/>
    <w:rsid w:val="00B2643D"/>
    <w:rsid w:val="00B26B58"/>
    <w:rsid w:val="00B31355"/>
    <w:rsid w:val="00B343F5"/>
    <w:rsid w:val="00B34DCF"/>
    <w:rsid w:val="00B369B4"/>
    <w:rsid w:val="00B36BA2"/>
    <w:rsid w:val="00B536A8"/>
    <w:rsid w:val="00B53817"/>
    <w:rsid w:val="00B61F85"/>
    <w:rsid w:val="00B63352"/>
    <w:rsid w:val="00B65CA6"/>
    <w:rsid w:val="00B66624"/>
    <w:rsid w:val="00B70731"/>
    <w:rsid w:val="00B72CF5"/>
    <w:rsid w:val="00B73690"/>
    <w:rsid w:val="00B81DEC"/>
    <w:rsid w:val="00B83224"/>
    <w:rsid w:val="00B840F1"/>
    <w:rsid w:val="00B924A9"/>
    <w:rsid w:val="00B935BC"/>
    <w:rsid w:val="00BA06FD"/>
    <w:rsid w:val="00BA0A57"/>
    <w:rsid w:val="00BA1055"/>
    <w:rsid w:val="00BA3678"/>
    <w:rsid w:val="00BA3CC7"/>
    <w:rsid w:val="00BA4B05"/>
    <w:rsid w:val="00BA57D7"/>
    <w:rsid w:val="00BA75AE"/>
    <w:rsid w:val="00BB024B"/>
    <w:rsid w:val="00BB1421"/>
    <w:rsid w:val="00BB14A6"/>
    <w:rsid w:val="00BB1673"/>
    <w:rsid w:val="00BB44FB"/>
    <w:rsid w:val="00BB4669"/>
    <w:rsid w:val="00BB7986"/>
    <w:rsid w:val="00BB7F57"/>
    <w:rsid w:val="00BC010B"/>
    <w:rsid w:val="00BC04ED"/>
    <w:rsid w:val="00BC109C"/>
    <w:rsid w:val="00BC206A"/>
    <w:rsid w:val="00BC410B"/>
    <w:rsid w:val="00BC4307"/>
    <w:rsid w:val="00BC5513"/>
    <w:rsid w:val="00BC66F1"/>
    <w:rsid w:val="00BC71A5"/>
    <w:rsid w:val="00BD27D7"/>
    <w:rsid w:val="00BE02ED"/>
    <w:rsid w:val="00BE223F"/>
    <w:rsid w:val="00BE50F8"/>
    <w:rsid w:val="00BE52BF"/>
    <w:rsid w:val="00BE5F25"/>
    <w:rsid w:val="00BE64F0"/>
    <w:rsid w:val="00BF3721"/>
    <w:rsid w:val="00BF457D"/>
    <w:rsid w:val="00BF4775"/>
    <w:rsid w:val="00BF50E3"/>
    <w:rsid w:val="00BF6519"/>
    <w:rsid w:val="00BF792C"/>
    <w:rsid w:val="00C0165F"/>
    <w:rsid w:val="00C01BBE"/>
    <w:rsid w:val="00C02ECD"/>
    <w:rsid w:val="00C042A4"/>
    <w:rsid w:val="00C05556"/>
    <w:rsid w:val="00C056F2"/>
    <w:rsid w:val="00C06C32"/>
    <w:rsid w:val="00C1092A"/>
    <w:rsid w:val="00C109DE"/>
    <w:rsid w:val="00C109F1"/>
    <w:rsid w:val="00C115D3"/>
    <w:rsid w:val="00C11EC3"/>
    <w:rsid w:val="00C11EE4"/>
    <w:rsid w:val="00C140AA"/>
    <w:rsid w:val="00C14154"/>
    <w:rsid w:val="00C14EEA"/>
    <w:rsid w:val="00C15655"/>
    <w:rsid w:val="00C16445"/>
    <w:rsid w:val="00C16973"/>
    <w:rsid w:val="00C179DE"/>
    <w:rsid w:val="00C17D0C"/>
    <w:rsid w:val="00C17FF6"/>
    <w:rsid w:val="00C209BC"/>
    <w:rsid w:val="00C22D94"/>
    <w:rsid w:val="00C25A7A"/>
    <w:rsid w:val="00C25C03"/>
    <w:rsid w:val="00C26065"/>
    <w:rsid w:val="00C26960"/>
    <w:rsid w:val="00C26D98"/>
    <w:rsid w:val="00C3000A"/>
    <w:rsid w:val="00C316E1"/>
    <w:rsid w:val="00C317BA"/>
    <w:rsid w:val="00C32F81"/>
    <w:rsid w:val="00C40C5C"/>
    <w:rsid w:val="00C420F4"/>
    <w:rsid w:val="00C45945"/>
    <w:rsid w:val="00C45D9A"/>
    <w:rsid w:val="00C46C54"/>
    <w:rsid w:val="00C472C7"/>
    <w:rsid w:val="00C50AFB"/>
    <w:rsid w:val="00C50F47"/>
    <w:rsid w:val="00C515F6"/>
    <w:rsid w:val="00C51716"/>
    <w:rsid w:val="00C551F8"/>
    <w:rsid w:val="00C55488"/>
    <w:rsid w:val="00C5550F"/>
    <w:rsid w:val="00C56A39"/>
    <w:rsid w:val="00C57EBB"/>
    <w:rsid w:val="00C628C6"/>
    <w:rsid w:val="00C6570A"/>
    <w:rsid w:val="00C717BB"/>
    <w:rsid w:val="00C72A9D"/>
    <w:rsid w:val="00C74F14"/>
    <w:rsid w:val="00C74F34"/>
    <w:rsid w:val="00C7525F"/>
    <w:rsid w:val="00C7547C"/>
    <w:rsid w:val="00C768E7"/>
    <w:rsid w:val="00C769E8"/>
    <w:rsid w:val="00C822AB"/>
    <w:rsid w:val="00C84A41"/>
    <w:rsid w:val="00C84D11"/>
    <w:rsid w:val="00C84D60"/>
    <w:rsid w:val="00C85677"/>
    <w:rsid w:val="00C87A42"/>
    <w:rsid w:val="00C92474"/>
    <w:rsid w:val="00C92701"/>
    <w:rsid w:val="00C9578D"/>
    <w:rsid w:val="00C96F08"/>
    <w:rsid w:val="00CA0389"/>
    <w:rsid w:val="00CA0C45"/>
    <w:rsid w:val="00CA46F0"/>
    <w:rsid w:val="00CA5891"/>
    <w:rsid w:val="00CA7648"/>
    <w:rsid w:val="00CB29BF"/>
    <w:rsid w:val="00CB31ED"/>
    <w:rsid w:val="00CB793C"/>
    <w:rsid w:val="00CB7B7A"/>
    <w:rsid w:val="00CB7BB4"/>
    <w:rsid w:val="00CC3AB0"/>
    <w:rsid w:val="00CC6AC0"/>
    <w:rsid w:val="00CC70B7"/>
    <w:rsid w:val="00CC70E8"/>
    <w:rsid w:val="00CD0FCC"/>
    <w:rsid w:val="00CD1F82"/>
    <w:rsid w:val="00CD281A"/>
    <w:rsid w:val="00CD2D91"/>
    <w:rsid w:val="00CD4B8F"/>
    <w:rsid w:val="00CD567C"/>
    <w:rsid w:val="00CD7F1B"/>
    <w:rsid w:val="00CE0695"/>
    <w:rsid w:val="00CE5C6D"/>
    <w:rsid w:val="00CE7B08"/>
    <w:rsid w:val="00CF12AE"/>
    <w:rsid w:val="00CF1307"/>
    <w:rsid w:val="00CF1B60"/>
    <w:rsid w:val="00CF24BF"/>
    <w:rsid w:val="00CF3886"/>
    <w:rsid w:val="00CF3CB4"/>
    <w:rsid w:val="00CF46DE"/>
    <w:rsid w:val="00CF7004"/>
    <w:rsid w:val="00D026FB"/>
    <w:rsid w:val="00D03D17"/>
    <w:rsid w:val="00D04828"/>
    <w:rsid w:val="00D04F0B"/>
    <w:rsid w:val="00D05EAB"/>
    <w:rsid w:val="00D078C9"/>
    <w:rsid w:val="00D10FB2"/>
    <w:rsid w:val="00D11201"/>
    <w:rsid w:val="00D11C27"/>
    <w:rsid w:val="00D12A40"/>
    <w:rsid w:val="00D13744"/>
    <w:rsid w:val="00D13DE6"/>
    <w:rsid w:val="00D15C55"/>
    <w:rsid w:val="00D1798D"/>
    <w:rsid w:val="00D207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36CD9"/>
    <w:rsid w:val="00D40BC2"/>
    <w:rsid w:val="00D40EA0"/>
    <w:rsid w:val="00D421D1"/>
    <w:rsid w:val="00D44294"/>
    <w:rsid w:val="00D460E5"/>
    <w:rsid w:val="00D474A2"/>
    <w:rsid w:val="00D4753F"/>
    <w:rsid w:val="00D47945"/>
    <w:rsid w:val="00D47A12"/>
    <w:rsid w:val="00D51F79"/>
    <w:rsid w:val="00D521D9"/>
    <w:rsid w:val="00D54456"/>
    <w:rsid w:val="00D6018E"/>
    <w:rsid w:val="00D614C2"/>
    <w:rsid w:val="00D62556"/>
    <w:rsid w:val="00D62C68"/>
    <w:rsid w:val="00D63FFA"/>
    <w:rsid w:val="00D70265"/>
    <w:rsid w:val="00D70C56"/>
    <w:rsid w:val="00D71FCE"/>
    <w:rsid w:val="00D724FA"/>
    <w:rsid w:val="00D73786"/>
    <w:rsid w:val="00D832E4"/>
    <w:rsid w:val="00D83318"/>
    <w:rsid w:val="00D834A3"/>
    <w:rsid w:val="00D902A4"/>
    <w:rsid w:val="00D90968"/>
    <w:rsid w:val="00D910BB"/>
    <w:rsid w:val="00D92DCF"/>
    <w:rsid w:val="00D93C33"/>
    <w:rsid w:val="00D9598F"/>
    <w:rsid w:val="00D971C0"/>
    <w:rsid w:val="00D97361"/>
    <w:rsid w:val="00D97440"/>
    <w:rsid w:val="00DA075F"/>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F0A57"/>
    <w:rsid w:val="00DF284D"/>
    <w:rsid w:val="00DF3EA1"/>
    <w:rsid w:val="00DF3FE6"/>
    <w:rsid w:val="00DF417B"/>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591B"/>
    <w:rsid w:val="00E15C2B"/>
    <w:rsid w:val="00E171E3"/>
    <w:rsid w:val="00E17C46"/>
    <w:rsid w:val="00E17F3E"/>
    <w:rsid w:val="00E20A08"/>
    <w:rsid w:val="00E224A0"/>
    <w:rsid w:val="00E254F0"/>
    <w:rsid w:val="00E269DB"/>
    <w:rsid w:val="00E274B3"/>
    <w:rsid w:val="00E27946"/>
    <w:rsid w:val="00E310E5"/>
    <w:rsid w:val="00E317ED"/>
    <w:rsid w:val="00E32CA3"/>
    <w:rsid w:val="00E33DA2"/>
    <w:rsid w:val="00E34BC9"/>
    <w:rsid w:val="00E34EC9"/>
    <w:rsid w:val="00E35019"/>
    <w:rsid w:val="00E35FFF"/>
    <w:rsid w:val="00E3665B"/>
    <w:rsid w:val="00E400BE"/>
    <w:rsid w:val="00E40700"/>
    <w:rsid w:val="00E42B3A"/>
    <w:rsid w:val="00E4313F"/>
    <w:rsid w:val="00E435C2"/>
    <w:rsid w:val="00E4436B"/>
    <w:rsid w:val="00E4610B"/>
    <w:rsid w:val="00E4777E"/>
    <w:rsid w:val="00E50E33"/>
    <w:rsid w:val="00E51168"/>
    <w:rsid w:val="00E51ED1"/>
    <w:rsid w:val="00E52441"/>
    <w:rsid w:val="00E52A2D"/>
    <w:rsid w:val="00E53C93"/>
    <w:rsid w:val="00E54077"/>
    <w:rsid w:val="00E55B4B"/>
    <w:rsid w:val="00E56911"/>
    <w:rsid w:val="00E56E79"/>
    <w:rsid w:val="00E6030A"/>
    <w:rsid w:val="00E60832"/>
    <w:rsid w:val="00E60B09"/>
    <w:rsid w:val="00E62606"/>
    <w:rsid w:val="00E638FB"/>
    <w:rsid w:val="00E65944"/>
    <w:rsid w:val="00E67183"/>
    <w:rsid w:val="00E72974"/>
    <w:rsid w:val="00E72A21"/>
    <w:rsid w:val="00E750F7"/>
    <w:rsid w:val="00E762B7"/>
    <w:rsid w:val="00E7715A"/>
    <w:rsid w:val="00E814C6"/>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3091"/>
    <w:rsid w:val="00EA5101"/>
    <w:rsid w:val="00EA6037"/>
    <w:rsid w:val="00EB0404"/>
    <w:rsid w:val="00EB06A3"/>
    <w:rsid w:val="00EB0EC9"/>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4956"/>
    <w:rsid w:val="00ED5276"/>
    <w:rsid w:val="00ED568C"/>
    <w:rsid w:val="00ED5F2D"/>
    <w:rsid w:val="00ED7FC0"/>
    <w:rsid w:val="00EE0795"/>
    <w:rsid w:val="00EE53E5"/>
    <w:rsid w:val="00EE6F4A"/>
    <w:rsid w:val="00EF0536"/>
    <w:rsid w:val="00EF1606"/>
    <w:rsid w:val="00EF71D5"/>
    <w:rsid w:val="00EF79E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3E9A"/>
    <w:rsid w:val="00F15745"/>
    <w:rsid w:val="00F16CA2"/>
    <w:rsid w:val="00F177DD"/>
    <w:rsid w:val="00F17AD5"/>
    <w:rsid w:val="00F22293"/>
    <w:rsid w:val="00F235DE"/>
    <w:rsid w:val="00F24396"/>
    <w:rsid w:val="00F26ACA"/>
    <w:rsid w:val="00F31520"/>
    <w:rsid w:val="00F33823"/>
    <w:rsid w:val="00F33B83"/>
    <w:rsid w:val="00F3444D"/>
    <w:rsid w:val="00F3528D"/>
    <w:rsid w:val="00F3789E"/>
    <w:rsid w:val="00F40CA5"/>
    <w:rsid w:val="00F41B42"/>
    <w:rsid w:val="00F447A7"/>
    <w:rsid w:val="00F468B0"/>
    <w:rsid w:val="00F518FC"/>
    <w:rsid w:val="00F519EA"/>
    <w:rsid w:val="00F52DD5"/>
    <w:rsid w:val="00F546EE"/>
    <w:rsid w:val="00F54BD0"/>
    <w:rsid w:val="00F551B6"/>
    <w:rsid w:val="00F55D45"/>
    <w:rsid w:val="00F568E4"/>
    <w:rsid w:val="00F6279A"/>
    <w:rsid w:val="00F62CB4"/>
    <w:rsid w:val="00F64ADA"/>
    <w:rsid w:val="00F6607B"/>
    <w:rsid w:val="00F660C0"/>
    <w:rsid w:val="00F667CE"/>
    <w:rsid w:val="00F66B2F"/>
    <w:rsid w:val="00F67B9A"/>
    <w:rsid w:val="00F7332F"/>
    <w:rsid w:val="00F737C7"/>
    <w:rsid w:val="00F740BC"/>
    <w:rsid w:val="00F75AD5"/>
    <w:rsid w:val="00F77292"/>
    <w:rsid w:val="00F779C8"/>
    <w:rsid w:val="00F77A33"/>
    <w:rsid w:val="00F81493"/>
    <w:rsid w:val="00F84495"/>
    <w:rsid w:val="00F8754C"/>
    <w:rsid w:val="00F92266"/>
    <w:rsid w:val="00F954FF"/>
    <w:rsid w:val="00F9615F"/>
    <w:rsid w:val="00FA2EA3"/>
    <w:rsid w:val="00FA38E2"/>
    <w:rsid w:val="00FB0C9A"/>
    <w:rsid w:val="00FB2863"/>
    <w:rsid w:val="00FB3F6E"/>
    <w:rsid w:val="00FB4D1C"/>
    <w:rsid w:val="00FB53AA"/>
    <w:rsid w:val="00FB7433"/>
    <w:rsid w:val="00FC09C7"/>
    <w:rsid w:val="00FC2AC7"/>
    <w:rsid w:val="00FC30AC"/>
    <w:rsid w:val="00FC41AF"/>
    <w:rsid w:val="00FC494B"/>
    <w:rsid w:val="00FC6C0B"/>
    <w:rsid w:val="00FD028C"/>
    <w:rsid w:val="00FD057C"/>
    <w:rsid w:val="00FD14F7"/>
    <w:rsid w:val="00FD18BE"/>
    <w:rsid w:val="00FD39EB"/>
    <w:rsid w:val="00FD470B"/>
    <w:rsid w:val="00FE0A19"/>
    <w:rsid w:val="00FE3931"/>
    <w:rsid w:val="00FE6A22"/>
    <w:rsid w:val="00FE7DFA"/>
    <w:rsid w:val="00FF04C7"/>
    <w:rsid w:val="00FF1ED1"/>
    <w:rsid w:val="00FF1F53"/>
    <w:rsid w:val="00FF3B55"/>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0C717C"/>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0C717C"/>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0C717C"/>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0C717C"/>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0C717C"/>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0C717C"/>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0C717C"/>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0C717C"/>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0C717C"/>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0C717C"/>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rsid w:val="000C717C"/>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0C717C"/>
  </w:style>
  <w:style w:type="paragraph" w:styleId="En-tte">
    <w:name w:val="header"/>
    <w:basedOn w:val="Normal"/>
    <w:link w:val="En-tteCar"/>
    <w:uiPriority w:val="99"/>
    <w:semiHidden/>
    <w:rsid w:val="000C717C"/>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0C717C"/>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0C717C"/>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0C717C"/>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0C717C"/>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717C"/>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0C717C"/>
    <w:pPr>
      <w:spacing w:after="0" w:line="240" w:lineRule="auto"/>
      <w:jc w:val="right"/>
    </w:pPr>
    <w:rPr>
      <w:sz w:val="22"/>
    </w:rPr>
  </w:style>
  <w:style w:type="character" w:styleId="Accentuationintense">
    <w:name w:val="Intense Emphasis"/>
    <w:basedOn w:val="Policepardfaut"/>
    <w:uiPriority w:val="21"/>
    <w:qFormat/>
    <w:rsid w:val="000C717C"/>
    <w:rPr>
      <w:b/>
      <w:i w:val="0"/>
      <w:iCs/>
      <w:color w:val="C00000"/>
    </w:rPr>
  </w:style>
  <w:style w:type="table" w:styleId="TableauGrille1Clair">
    <w:name w:val="Grid Table 1 Light"/>
    <w:basedOn w:val="TableauNormal"/>
    <w:uiPriority w:val="46"/>
    <w:rsid w:val="000C717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0C717C"/>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0C717C"/>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0C717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0C717C"/>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0C717C"/>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0C717C"/>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0C717C"/>
    <w:rPr>
      <w:sz w:val="22"/>
      <w:szCs w:val="16"/>
    </w:rPr>
  </w:style>
  <w:style w:type="paragraph" w:styleId="Commentaire">
    <w:name w:val="annotation text"/>
    <w:basedOn w:val="Normal"/>
    <w:link w:val="CommentaireCar"/>
    <w:uiPriority w:val="99"/>
    <w:unhideWhenUsed/>
    <w:rsid w:val="000C717C"/>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0C717C"/>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0C717C"/>
    <w:rPr>
      <w:color w:val="C00000"/>
      <w:u w:val="single"/>
    </w:rPr>
  </w:style>
  <w:style w:type="character" w:styleId="Accentuation">
    <w:name w:val="Emphasis"/>
    <w:basedOn w:val="Policepardfaut"/>
    <w:uiPriority w:val="20"/>
    <w:qFormat/>
    <w:rsid w:val="000C717C"/>
    <w:rPr>
      <w:b w:val="0"/>
      <w:i/>
      <w:iCs/>
      <w:color w:val="C00000"/>
    </w:rPr>
  </w:style>
  <w:style w:type="character" w:styleId="Lienhypertextesuivivisit">
    <w:name w:val="FollowedHyperlink"/>
    <w:basedOn w:val="Policepardfaut"/>
    <w:uiPriority w:val="99"/>
    <w:semiHidden/>
    <w:unhideWhenUsed/>
    <w:rsid w:val="000C717C"/>
    <w:rPr>
      <w:color w:val="954F72" w:themeColor="followedHyperlink"/>
      <w:u w:val="single"/>
    </w:rPr>
  </w:style>
  <w:style w:type="character" w:styleId="lev">
    <w:name w:val="Strong"/>
    <w:basedOn w:val="Policepardfaut"/>
    <w:uiPriority w:val="12"/>
    <w:semiHidden/>
    <w:qFormat/>
    <w:rsid w:val="000C717C"/>
    <w:rPr>
      <w:b/>
      <w:bCs/>
      <w:color w:val="C00000"/>
    </w:rPr>
  </w:style>
  <w:style w:type="paragraph" w:customStyle="1" w:styleId="Image">
    <w:name w:val="Image"/>
    <w:basedOn w:val="Normal"/>
    <w:next w:val="Normal"/>
    <w:uiPriority w:val="24"/>
    <w:qFormat/>
    <w:rsid w:val="000C717C"/>
    <w:pPr>
      <w:jc w:val="center"/>
    </w:pPr>
  </w:style>
  <w:style w:type="paragraph" w:styleId="Bibliographie">
    <w:name w:val="Bibliography"/>
    <w:basedOn w:val="Normal"/>
    <w:next w:val="Normal"/>
    <w:uiPriority w:val="37"/>
    <w:semiHidden/>
    <w:unhideWhenUsed/>
    <w:rsid w:val="000C717C"/>
  </w:style>
  <w:style w:type="paragraph" w:styleId="En-ttedetabledesmatires">
    <w:name w:val="TOC Heading"/>
    <w:basedOn w:val="Titre"/>
    <w:next w:val="Normal"/>
    <w:uiPriority w:val="39"/>
    <w:unhideWhenUsed/>
    <w:qFormat/>
    <w:rsid w:val="000C717C"/>
    <w:rPr>
      <w:smallCaps/>
      <w:color w:val="262626" w:themeColor="text1" w:themeTint="D9"/>
      <w:kern w:val="0"/>
      <w:sz w:val="44"/>
      <w:szCs w:val="32"/>
    </w:rPr>
  </w:style>
  <w:style w:type="paragraph" w:styleId="Normalcentr">
    <w:name w:val="Block Text"/>
    <w:basedOn w:val="Normal"/>
    <w:uiPriority w:val="99"/>
    <w:semiHidden/>
    <w:unhideWhenUsed/>
    <w:rsid w:val="000C717C"/>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0C717C"/>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0C717C"/>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0C717C"/>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0C717C"/>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0C717C"/>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0C717C"/>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0C717C"/>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0C717C"/>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0C717C"/>
    <w:rPr>
      <w:b/>
      <w:bCs/>
      <w:i/>
      <w:iCs/>
      <w:spacing w:val="0"/>
    </w:rPr>
  </w:style>
  <w:style w:type="paragraph" w:styleId="Lgende">
    <w:name w:val="caption"/>
    <w:basedOn w:val="Normal"/>
    <w:next w:val="Normal"/>
    <w:uiPriority w:val="35"/>
    <w:unhideWhenUsed/>
    <w:qFormat/>
    <w:rsid w:val="000C717C"/>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0C717C"/>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0C717C"/>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0C717C"/>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0C717C"/>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0C717C"/>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0C717C"/>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0C717C"/>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0C717C"/>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0C717C"/>
    <w:rPr>
      <w:vertAlign w:val="superscript"/>
    </w:rPr>
  </w:style>
  <w:style w:type="paragraph" w:styleId="Notedefin">
    <w:name w:val="endnote text"/>
    <w:basedOn w:val="Normal"/>
    <w:link w:val="NotedefinCar"/>
    <w:uiPriority w:val="99"/>
    <w:semiHidden/>
    <w:unhideWhenUsed/>
    <w:rsid w:val="000C717C"/>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0C717C"/>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0C717C"/>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0C717C"/>
    <w:rPr>
      <w:vertAlign w:val="superscript"/>
    </w:rPr>
  </w:style>
  <w:style w:type="paragraph" w:styleId="Notedebasdepage">
    <w:name w:val="footnote text"/>
    <w:basedOn w:val="Normal"/>
    <w:link w:val="NotedebasdepageCar"/>
    <w:uiPriority w:val="99"/>
    <w:semiHidden/>
    <w:rsid w:val="000C717C"/>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0C717C"/>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C717C"/>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0C717C"/>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C717C"/>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C717C"/>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C717C"/>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0C717C"/>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0C717C"/>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0C717C"/>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0C717C"/>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0C717C"/>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0C717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0C717C"/>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0C717C"/>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0C717C"/>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0C717C"/>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0C717C"/>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0C717C"/>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0C717C"/>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0C717C"/>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0C717C"/>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0C717C"/>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0C717C"/>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0C717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0C717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0C717C"/>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0C717C"/>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0C717C"/>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0C717C"/>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0C717C"/>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0C717C"/>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0C717C"/>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0C717C"/>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0C717C"/>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0C717C"/>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0C717C"/>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0C717C"/>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0C717C"/>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0C717C"/>
  </w:style>
  <w:style w:type="paragraph" w:styleId="AdresseHTML">
    <w:name w:val="HTML Address"/>
    <w:basedOn w:val="Normal"/>
    <w:link w:val="AdresseHTMLCar"/>
    <w:uiPriority w:val="99"/>
    <w:semiHidden/>
    <w:unhideWhenUsed/>
    <w:rsid w:val="000C717C"/>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0C717C"/>
    <w:rPr>
      <w:i/>
      <w:iCs/>
    </w:rPr>
  </w:style>
  <w:style w:type="character" w:styleId="CodeHTML">
    <w:name w:val="HTML Code"/>
    <w:basedOn w:val="Policepardfaut"/>
    <w:uiPriority w:val="99"/>
    <w:semiHidden/>
    <w:unhideWhenUsed/>
    <w:rsid w:val="000C717C"/>
    <w:rPr>
      <w:rFonts w:ascii="Consolas" w:hAnsi="Consolas"/>
      <w:sz w:val="22"/>
      <w:szCs w:val="20"/>
    </w:rPr>
  </w:style>
  <w:style w:type="character" w:styleId="DfinitionHTML">
    <w:name w:val="HTML Definition"/>
    <w:basedOn w:val="Policepardfaut"/>
    <w:uiPriority w:val="99"/>
    <w:semiHidden/>
    <w:unhideWhenUsed/>
    <w:rsid w:val="000C717C"/>
    <w:rPr>
      <w:i/>
      <w:iCs/>
    </w:rPr>
  </w:style>
  <w:style w:type="character" w:styleId="ClavierHTML">
    <w:name w:val="HTML Keyboard"/>
    <w:basedOn w:val="Policepardfaut"/>
    <w:uiPriority w:val="99"/>
    <w:semiHidden/>
    <w:unhideWhenUsed/>
    <w:rsid w:val="000C717C"/>
    <w:rPr>
      <w:rFonts w:ascii="Consolas" w:hAnsi="Consolas"/>
      <w:sz w:val="22"/>
      <w:szCs w:val="20"/>
    </w:rPr>
  </w:style>
  <w:style w:type="paragraph" w:styleId="PrformatHTML">
    <w:name w:val="HTML Preformatted"/>
    <w:basedOn w:val="Normal"/>
    <w:link w:val="PrformatHTMLCar"/>
    <w:uiPriority w:val="99"/>
    <w:semiHidden/>
    <w:unhideWhenUsed/>
    <w:rsid w:val="000C717C"/>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0C717C"/>
    <w:rPr>
      <w:rFonts w:ascii="Consolas" w:hAnsi="Consolas"/>
      <w:sz w:val="24"/>
      <w:szCs w:val="24"/>
    </w:rPr>
  </w:style>
  <w:style w:type="character" w:styleId="MachinecrireHTML">
    <w:name w:val="HTML Typewriter"/>
    <w:basedOn w:val="Policepardfaut"/>
    <w:uiPriority w:val="99"/>
    <w:semiHidden/>
    <w:unhideWhenUsed/>
    <w:rsid w:val="000C717C"/>
    <w:rPr>
      <w:rFonts w:ascii="Consolas" w:hAnsi="Consolas"/>
      <w:sz w:val="22"/>
      <w:szCs w:val="20"/>
    </w:rPr>
  </w:style>
  <w:style w:type="character" w:styleId="VariableHTML">
    <w:name w:val="HTML Variable"/>
    <w:basedOn w:val="Policepardfaut"/>
    <w:uiPriority w:val="99"/>
    <w:semiHidden/>
    <w:unhideWhenUsed/>
    <w:rsid w:val="000C717C"/>
    <w:rPr>
      <w:i/>
      <w:iCs/>
    </w:rPr>
  </w:style>
  <w:style w:type="paragraph" w:styleId="Index1">
    <w:name w:val="index 1"/>
    <w:basedOn w:val="Normal"/>
    <w:next w:val="Normal"/>
    <w:autoRedefine/>
    <w:uiPriority w:val="99"/>
    <w:semiHidden/>
    <w:unhideWhenUsed/>
    <w:rsid w:val="000C717C"/>
    <w:pPr>
      <w:spacing w:before="0" w:line="240" w:lineRule="auto"/>
      <w:ind w:left="220" w:hanging="220"/>
    </w:pPr>
  </w:style>
  <w:style w:type="paragraph" w:styleId="Index2">
    <w:name w:val="index 2"/>
    <w:basedOn w:val="Normal"/>
    <w:next w:val="Normal"/>
    <w:autoRedefine/>
    <w:uiPriority w:val="99"/>
    <w:semiHidden/>
    <w:unhideWhenUsed/>
    <w:rsid w:val="000C717C"/>
    <w:pPr>
      <w:spacing w:before="0" w:line="240" w:lineRule="auto"/>
      <w:ind w:left="440" w:hanging="220"/>
    </w:pPr>
  </w:style>
  <w:style w:type="paragraph" w:styleId="Index3">
    <w:name w:val="index 3"/>
    <w:basedOn w:val="Normal"/>
    <w:next w:val="Normal"/>
    <w:autoRedefine/>
    <w:uiPriority w:val="99"/>
    <w:semiHidden/>
    <w:unhideWhenUsed/>
    <w:rsid w:val="000C717C"/>
    <w:pPr>
      <w:spacing w:before="0" w:line="240" w:lineRule="auto"/>
      <w:ind w:left="660" w:hanging="220"/>
    </w:pPr>
  </w:style>
  <w:style w:type="paragraph" w:styleId="Index4">
    <w:name w:val="index 4"/>
    <w:basedOn w:val="Normal"/>
    <w:next w:val="Normal"/>
    <w:autoRedefine/>
    <w:uiPriority w:val="99"/>
    <w:semiHidden/>
    <w:unhideWhenUsed/>
    <w:rsid w:val="000C717C"/>
    <w:pPr>
      <w:spacing w:before="0" w:line="240" w:lineRule="auto"/>
      <w:ind w:left="880" w:hanging="220"/>
    </w:pPr>
  </w:style>
  <w:style w:type="paragraph" w:styleId="Index5">
    <w:name w:val="index 5"/>
    <w:basedOn w:val="Normal"/>
    <w:next w:val="Normal"/>
    <w:autoRedefine/>
    <w:uiPriority w:val="99"/>
    <w:semiHidden/>
    <w:unhideWhenUsed/>
    <w:rsid w:val="000C717C"/>
    <w:pPr>
      <w:spacing w:before="0" w:line="240" w:lineRule="auto"/>
      <w:ind w:left="1100" w:hanging="220"/>
    </w:pPr>
  </w:style>
  <w:style w:type="paragraph" w:styleId="Index6">
    <w:name w:val="index 6"/>
    <w:basedOn w:val="Normal"/>
    <w:next w:val="Normal"/>
    <w:autoRedefine/>
    <w:uiPriority w:val="99"/>
    <w:semiHidden/>
    <w:unhideWhenUsed/>
    <w:rsid w:val="000C717C"/>
    <w:pPr>
      <w:spacing w:before="0" w:line="240" w:lineRule="auto"/>
      <w:ind w:left="1320" w:hanging="220"/>
    </w:pPr>
  </w:style>
  <w:style w:type="paragraph" w:styleId="Index7">
    <w:name w:val="index 7"/>
    <w:basedOn w:val="Normal"/>
    <w:next w:val="Normal"/>
    <w:autoRedefine/>
    <w:uiPriority w:val="99"/>
    <w:semiHidden/>
    <w:unhideWhenUsed/>
    <w:rsid w:val="000C717C"/>
    <w:pPr>
      <w:spacing w:before="0" w:line="240" w:lineRule="auto"/>
      <w:ind w:left="1540" w:hanging="220"/>
    </w:pPr>
  </w:style>
  <w:style w:type="paragraph" w:styleId="Index8">
    <w:name w:val="index 8"/>
    <w:basedOn w:val="Normal"/>
    <w:next w:val="Normal"/>
    <w:autoRedefine/>
    <w:uiPriority w:val="99"/>
    <w:semiHidden/>
    <w:unhideWhenUsed/>
    <w:rsid w:val="000C717C"/>
    <w:pPr>
      <w:spacing w:before="0" w:line="240" w:lineRule="auto"/>
      <w:ind w:left="1760" w:hanging="220"/>
    </w:pPr>
  </w:style>
  <w:style w:type="paragraph" w:styleId="Index9">
    <w:name w:val="index 9"/>
    <w:basedOn w:val="Normal"/>
    <w:next w:val="Normal"/>
    <w:autoRedefine/>
    <w:uiPriority w:val="99"/>
    <w:semiHidden/>
    <w:unhideWhenUsed/>
    <w:rsid w:val="000C717C"/>
    <w:pPr>
      <w:spacing w:before="0" w:line="240" w:lineRule="auto"/>
      <w:ind w:left="1980" w:hanging="220"/>
    </w:pPr>
  </w:style>
  <w:style w:type="paragraph" w:styleId="Titreindex">
    <w:name w:val="index heading"/>
    <w:basedOn w:val="Normal"/>
    <w:next w:val="Index1"/>
    <w:uiPriority w:val="99"/>
    <w:semiHidden/>
    <w:unhideWhenUsed/>
    <w:rsid w:val="000C717C"/>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0C717C"/>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0C717C"/>
    <w:rPr>
      <w:b/>
      <w:bCs/>
      <w:caps w:val="0"/>
      <w:smallCaps/>
      <w:color w:val="1F4E79" w:themeColor="accent1" w:themeShade="80"/>
      <w:spacing w:val="0"/>
    </w:rPr>
  </w:style>
  <w:style w:type="table" w:styleId="Grilleclaire">
    <w:name w:val="Light Grid"/>
    <w:basedOn w:val="TableauNormal"/>
    <w:uiPriority w:val="62"/>
    <w:semiHidden/>
    <w:unhideWhenUsed/>
    <w:rsid w:val="000C717C"/>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0C717C"/>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0C717C"/>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0C717C"/>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0C717C"/>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0C717C"/>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0C717C"/>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0C717C"/>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0C717C"/>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0C717C"/>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0C717C"/>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0C717C"/>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0C717C"/>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0C717C"/>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0C717C"/>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0C717C"/>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0C717C"/>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0C717C"/>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0C717C"/>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0C717C"/>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0C717C"/>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0C717C"/>
  </w:style>
  <w:style w:type="paragraph" w:styleId="Liste">
    <w:name w:val="List"/>
    <w:basedOn w:val="Normal"/>
    <w:uiPriority w:val="99"/>
    <w:semiHidden/>
    <w:unhideWhenUsed/>
    <w:rsid w:val="000C717C"/>
    <w:pPr>
      <w:ind w:left="360" w:hanging="360"/>
      <w:contextualSpacing/>
    </w:pPr>
  </w:style>
  <w:style w:type="paragraph" w:styleId="Liste2">
    <w:name w:val="List 2"/>
    <w:basedOn w:val="Normal"/>
    <w:uiPriority w:val="99"/>
    <w:semiHidden/>
    <w:unhideWhenUsed/>
    <w:rsid w:val="000C717C"/>
    <w:pPr>
      <w:ind w:left="720" w:hanging="360"/>
      <w:contextualSpacing/>
    </w:pPr>
  </w:style>
  <w:style w:type="paragraph" w:styleId="Liste3">
    <w:name w:val="List 3"/>
    <w:basedOn w:val="Normal"/>
    <w:uiPriority w:val="99"/>
    <w:semiHidden/>
    <w:unhideWhenUsed/>
    <w:rsid w:val="000C717C"/>
    <w:pPr>
      <w:ind w:left="1080" w:hanging="360"/>
      <w:contextualSpacing/>
    </w:pPr>
  </w:style>
  <w:style w:type="paragraph" w:styleId="Liste4">
    <w:name w:val="List 4"/>
    <w:basedOn w:val="Normal"/>
    <w:uiPriority w:val="99"/>
    <w:semiHidden/>
    <w:unhideWhenUsed/>
    <w:rsid w:val="000C717C"/>
    <w:pPr>
      <w:ind w:left="1440" w:hanging="360"/>
      <w:contextualSpacing/>
    </w:pPr>
  </w:style>
  <w:style w:type="paragraph" w:styleId="Liste5">
    <w:name w:val="List 5"/>
    <w:basedOn w:val="Normal"/>
    <w:uiPriority w:val="99"/>
    <w:semiHidden/>
    <w:unhideWhenUsed/>
    <w:rsid w:val="000C717C"/>
    <w:pPr>
      <w:ind w:left="1800" w:hanging="360"/>
      <w:contextualSpacing/>
    </w:pPr>
  </w:style>
  <w:style w:type="paragraph" w:styleId="Listepuces2">
    <w:name w:val="List Bullet 2"/>
    <w:basedOn w:val="Normal"/>
    <w:uiPriority w:val="99"/>
    <w:semiHidden/>
    <w:unhideWhenUsed/>
    <w:rsid w:val="000C717C"/>
    <w:pPr>
      <w:numPr>
        <w:numId w:val="3"/>
      </w:numPr>
      <w:contextualSpacing/>
    </w:pPr>
  </w:style>
  <w:style w:type="paragraph" w:styleId="Listepuces3">
    <w:name w:val="List Bullet 3"/>
    <w:basedOn w:val="Normal"/>
    <w:uiPriority w:val="99"/>
    <w:semiHidden/>
    <w:unhideWhenUsed/>
    <w:rsid w:val="000C717C"/>
    <w:pPr>
      <w:numPr>
        <w:numId w:val="4"/>
      </w:numPr>
      <w:contextualSpacing/>
    </w:pPr>
  </w:style>
  <w:style w:type="paragraph" w:styleId="Listepuces4">
    <w:name w:val="List Bullet 4"/>
    <w:basedOn w:val="Normal"/>
    <w:uiPriority w:val="99"/>
    <w:semiHidden/>
    <w:unhideWhenUsed/>
    <w:rsid w:val="000C717C"/>
    <w:pPr>
      <w:numPr>
        <w:numId w:val="5"/>
      </w:numPr>
      <w:contextualSpacing/>
    </w:pPr>
  </w:style>
  <w:style w:type="paragraph" w:styleId="Listepuces5">
    <w:name w:val="List Bullet 5"/>
    <w:basedOn w:val="Normal"/>
    <w:uiPriority w:val="99"/>
    <w:semiHidden/>
    <w:unhideWhenUsed/>
    <w:rsid w:val="000C717C"/>
    <w:pPr>
      <w:numPr>
        <w:numId w:val="6"/>
      </w:numPr>
      <w:contextualSpacing/>
    </w:pPr>
  </w:style>
  <w:style w:type="paragraph" w:styleId="Listecontinue">
    <w:name w:val="List Continue"/>
    <w:basedOn w:val="Normal"/>
    <w:uiPriority w:val="99"/>
    <w:semiHidden/>
    <w:unhideWhenUsed/>
    <w:rsid w:val="000C717C"/>
    <w:pPr>
      <w:spacing w:after="120"/>
      <w:ind w:left="360"/>
      <w:contextualSpacing/>
    </w:pPr>
  </w:style>
  <w:style w:type="paragraph" w:styleId="Listecontinue2">
    <w:name w:val="List Continue 2"/>
    <w:basedOn w:val="Normal"/>
    <w:uiPriority w:val="99"/>
    <w:semiHidden/>
    <w:unhideWhenUsed/>
    <w:rsid w:val="000C717C"/>
    <w:pPr>
      <w:spacing w:after="120"/>
      <w:ind w:left="720"/>
      <w:contextualSpacing/>
    </w:pPr>
  </w:style>
  <w:style w:type="paragraph" w:styleId="Listecontinue3">
    <w:name w:val="List Continue 3"/>
    <w:basedOn w:val="Normal"/>
    <w:uiPriority w:val="99"/>
    <w:semiHidden/>
    <w:unhideWhenUsed/>
    <w:rsid w:val="000C717C"/>
    <w:pPr>
      <w:spacing w:after="120"/>
      <w:ind w:left="1080"/>
      <w:contextualSpacing/>
    </w:pPr>
  </w:style>
  <w:style w:type="paragraph" w:styleId="Listecontinue4">
    <w:name w:val="List Continue 4"/>
    <w:basedOn w:val="Normal"/>
    <w:uiPriority w:val="99"/>
    <w:semiHidden/>
    <w:unhideWhenUsed/>
    <w:rsid w:val="000C717C"/>
    <w:pPr>
      <w:spacing w:after="120"/>
      <w:ind w:left="1440"/>
      <w:contextualSpacing/>
    </w:pPr>
  </w:style>
  <w:style w:type="paragraph" w:styleId="Listecontinue5">
    <w:name w:val="List Continue 5"/>
    <w:basedOn w:val="Normal"/>
    <w:uiPriority w:val="99"/>
    <w:semiHidden/>
    <w:unhideWhenUsed/>
    <w:rsid w:val="000C717C"/>
    <w:pPr>
      <w:spacing w:after="120"/>
      <w:ind w:left="1800"/>
      <w:contextualSpacing/>
    </w:pPr>
  </w:style>
  <w:style w:type="paragraph" w:styleId="Listenumros2">
    <w:name w:val="List Number 2"/>
    <w:basedOn w:val="Normal"/>
    <w:uiPriority w:val="99"/>
    <w:semiHidden/>
    <w:unhideWhenUsed/>
    <w:rsid w:val="000C717C"/>
    <w:pPr>
      <w:numPr>
        <w:numId w:val="7"/>
      </w:numPr>
      <w:contextualSpacing/>
    </w:pPr>
  </w:style>
  <w:style w:type="paragraph" w:styleId="Listenumros3">
    <w:name w:val="List Number 3"/>
    <w:basedOn w:val="Normal"/>
    <w:uiPriority w:val="99"/>
    <w:semiHidden/>
    <w:unhideWhenUsed/>
    <w:rsid w:val="000C717C"/>
    <w:pPr>
      <w:numPr>
        <w:numId w:val="8"/>
      </w:numPr>
      <w:contextualSpacing/>
    </w:pPr>
  </w:style>
  <w:style w:type="paragraph" w:styleId="Listenumros4">
    <w:name w:val="List Number 4"/>
    <w:basedOn w:val="Normal"/>
    <w:uiPriority w:val="99"/>
    <w:semiHidden/>
    <w:unhideWhenUsed/>
    <w:rsid w:val="000C717C"/>
    <w:pPr>
      <w:numPr>
        <w:numId w:val="9"/>
      </w:numPr>
      <w:contextualSpacing/>
    </w:pPr>
  </w:style>
  <w:style w:type="paragraph" w:styleId="Listenumros5">
    <w:name w:val="List Number 5"/>
    <w:basedOn w:val="Normal"/>
    <w:uiPriority w:val="99"/>
    <w:semiHidden/>
    <w:unhideWhenUsed/>
    <w:rsid w:val="000C717C"/>
    <w:pPr>
      <w:numPr>
        <w:numId w:val="10"/>
      </w:numPr>
      <w:contextualSpacing/>
    </w:pPr>
  </w:style>
  <w:style w:type="table" w:styleId="TableauListe1Clair">
    <w:name w:val="List Table 1 Light"/>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0C717C"/>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0C717C"/>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0C717C"/>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0C717C"/>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0C717C"/>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0C717C"/>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0C717C"/>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0C717C"/>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0C717C"/>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0C717C"/>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0C717C"/>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0C717C"/>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0C717C"/>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0C717C"/>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0C717C"/>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0C717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0C717C"/>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0C717C"/>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0C717C"/>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0C717C"/>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0C717C"/>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0C717C"/>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0C717C"/>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0C717C"/>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0C717C"/>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0C717C"/>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0C717C"/>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0C717C"/>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0C717C"/>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0C717C"/>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0C717C"/>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0C717C"/>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0C717C"/>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0C717C"/>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0C717C"/>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0C717C"/>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0C717C"/>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0C717C"/>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0C717C"/>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0C717C"/>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0C717C"/>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0C717C"/>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0C717C"/>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0C717C"/>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0C717C"/>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0C717C"/>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0C717C"/>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0C717C"/>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0C717C"/>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0C717C"/>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0C717C"/>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0C717C"/>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0C717C"/>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0C717C"/>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0C717C"/>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0C717C"/>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0C717C"/>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0C717C"/>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0C717C"/>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0C717C"/>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0C717C"/>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0C717C"/>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0C717C"/>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0C717C"/>
    <w:pPr>
      <w:spacing w:before="0" w:line="240" w:lineRule="auto"/>
    </w:pPr>
  </w:style>
  <w:style w:type="paragraph" w:styleId="Retraitnormal">
    <w:name w:val="Normal Indent"/>
    <w:basedOn w:val="Normal"/>
    <w:uiPriority w:val="99"/>
    <w:semiHidden/>
    <w:unhideWhenUsed/>
    <w:rsid w:val="000C717C"/>
    <w:pPr>
      <w:ind w:left="720"/>
    </w:pPr>
  </w:style>
  <w:style w:type="paragraph" w:styleId="Titredenote">
    <w:name w:val="Note Heading"/>
    <w:basedOn w:val="Normal"/>
    <w:next w:val="Normal"/>
    <w:link w:val="TitredenoteCar"/>
    <w:uiPriority w:val="99"/>
    <w:semiHidden/>
    <w:unhideWhenUsed/>
    <w:rsid w:val="000C717C"/>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0C717C"/>
  </w:style>
  <w:style w:type="character" w:styleId="Textedelespacerserv">
    <w:name w:val="Placeholder Text"/>
    <w:basedOn w:val="Policepardfaut"/>
    <w:uiPriority w:val="99"/>
    <w:semiHidden/>
    <w:rsid w:val="000C717C"/>
    <w:rPr>
      <w:color w:val="595959" w:themeColor="text1" w:themeTint="A6"/>
    </w:rPr>
  </w:style>
  <w:style w:type="table" w:styleId="Tableausimple1">
    <w:name w:val="Plain Table 1"/>
    <w:basedOn w:val="TableauNormal"/>
    <w:uiPriority w:val="41"/>
    <w:rsid w:val="000C717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C717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C717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0C717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0C717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0C717C"/>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0C717C"/>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0C717C"/>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0C717C"/>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0C717C"/>
    <w:rPr>
      <w:i/>
      <w:iCs/>
      <w:color w:val="262626" w:themeColor="text1" w:themeTint="D9"/>
    </w:rPr>
  </w:style>
  <w:style w:type="character" w:styleId="Rfrencelgre">
    <w:name w:val="Subtle Reference"/>
    <w:basedOn w:val="Policepardfaut"/>
    <w:uiPriority w:val="31"/>
    <w:semiHidden/>
    <w:unhideWhenUsed/>
    <w:qFormat/>
    <w:rsid w:val="000C717C"/>
    <w:rPr>
      <w:smallCaps/>
      <w:color w:val="5A5A5A" w:themeColor="text1" w:themeTint="A5"/>
    </w:rPr>
  </w:style>
  <w:style w:type="table" w:styleId="Effetsdetableau3D1">
    <w:name w:val="Table 3D effects 1"/>
    <w:basedOn w:val="TableauNormal"/>
    <w:uiPriority w:val="99"/>
    <w:semiHidden/>
    <w:unhideWhenUsed/>
    <w:rsid w:val="000C717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0C717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0C717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0C717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0C717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0C717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0C717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0C717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0C717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0C717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0C717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0C717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0C717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0C717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0C717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0C717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0C717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0C717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0C717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0C717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0C717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0C717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0C717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0C717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0C717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0C717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0C717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0C717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0C717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0C717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0C717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0C717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0C717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0C717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0C717C"/>
    <w:pPr>
      <w:ind w:left="220" w:hanging="220"/>
    </w:pPr>
  </w:style>
  <w:style w:type="paragraph" w:styleId="Tabledesillustrations">
    <w:name w:val="table of figures"/>
    <w:basedOn w:val="Normal"/>
    <w:next w:val="Normal"/>
    <w:uiPriority w:val="99"/>
    <w:semiHidden/>
    <w:unhideWhenUsed/>
    <w:rsid w:val="000C717C"/>
  </w:style>
  <w:style w:type="table" w:styleId="Tableauprofessionnel">
    <w:name w:val="Table Professional"/>
    <w:basedOn w:val="TableauNormal"/>
    <w:uiPriority w:val="99"/>
    <w:semiHidden/>
    <w:unhideWhenUsed/>
    <w:rsid w:val="000C717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0C717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0C717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0C717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0C717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0C717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0C71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0C717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0C717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0C717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0C717C"/>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0C717C"/>
    <w:rPr>
      <w:color w:val="605E5C"/>
      <w:shd w:val="clear" w:color="auto" w:fill="E1DFDD"/>
    </w:rPr>
  </w:style>
  <w:style w:type="character" w:customStyle="1" w:styleId="Codeenligne">
    <w:name w:val="Code en ligne"/>
    <w:basedOn w:val="VariableHTML"/>
    <w:uiPriority w:val="21"/>
    <w:qFormat/>
    <w:rsid w:val="000C717C"/>
    <w:rPr>
      <w:rFonts w:ascii="Courier New" w:hAnsi="Courier New"/>
      <w:i/>
      <w:iCs/>
      <w:noProof/>
      <w:color w:val="404040" w:themeColor="text1" w:themeTint="BF"/>
      <w:sz w:val="24"/>
      <w:lang w:val="en-GB"/>
    </w:rPr>
  </w:style>
  <w:style w:type="paragraph" w:customStyle="1" w:styleId="Code">
    <w:name w:val="Code"/>
    <w:basedOn w:val="Normal"/>
    <w:uiPriority w:val="22"/>
    <w:qFormat/>
    <w:rsid w:val="000C717C"/>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0C717C"/>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0C717C"/>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0C717C"/>
    <w:pPr>
      <w:tabs>
        <w:tab w:val="right" w:leader="dot" w:pos="10194"/>
      </w:tabs>
      <w:spacing w:after="100"/>
      <w:ind w:left="851" w:hanging="709"/>
    </w:pPr>
    <w:rPr>
      <w:sz w:val="28"/>
      <w:szCs w:val="28"/>
    </w:rPr>
  </w:style>
  <w:style w:type="paragraph" w:styleId="TM3">
    <w:name w:val="toc 3"/>
    <w:basedOn w:val="Normal"/>
    <w:next w:val="Normal"/>
    <w:autoRedefine/>
    <w:uiPriority w:val="39"/>
    <w:rsid w:val="000C717C"/>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0C717C"/>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0C717C"/>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0C717C"/>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0C717C"/>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0C717C"/>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0C717C"/>
    <w:rPr>
      <w:rFonts w:ascii="Arial" w:hAnsi="Arial"/>
      <w:lang w:bidi="fr-FR"/>
    </w:rPr>
  </w:style>
  <w:style w:type="character" w:customStyle="1" w:styleId="Titre2Car">
    <w:name w:val="Titre 2 Car"/>
    <w:basedOn w:val="Policepardfaut"/>
    <w:link w:val="Titre2"/>
    <w:uiPriority w:val="5"/>
    <w:rsid w:val="000C717C"/>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0C717C"/>
    <w:rPr>
      <w:rFonts w:ascii="Arial" w:hAnsi="Arial" w:cs="Segoe UI"/>
      <w:sz w:val="26"/>
      <w:szCs w:val="18"/>
      <w:lang w:bidi="fr-FR"/>
    </w:rPr>
  </w:style>
  <w:style w:type="character" w:customStyle="1" w:styleId="CommentaireCar">
    <w:name w:val="Commentaire Car"/>
    <w:basedOn w:val="Policepardfaut"/>
    <w:link w:val="Commentaire"/>
    <w:uiPriority w:val="99"/>
    <w:rsid w:val="000C717C"/>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0C717C"/>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0C717C"/>
    <w:rPr>
      <w:rFonts w:ascii="Arial" w:hAnsi="Arial"/>
      <w:sz w:val="26"/>
      <w:lang w:bidi="fr-FR"/>
    </w:rPr>
  </w:style>
  <w:style w:type="character" w:customStyle="1" w:styleId="Corpsdetexte2Car">
    <w:name w:val="Corps de texte 2 Car"/>
    <w:basedOn w:val="Policepardfaut"/>
    <w:link w:val="Corpsdetexte2"/>
    <w:uiPriority w:val="99"/>
    <w:semiHidden/>
    <w:rsid w:val="000C717C"/>
    <w:rPr>
      <w:rFonts w:ascii="Arial" w:hAnsi="Arial"/>
      <w:sz w:val="26"/>
      <w:lang w:bidi="fr-FR"/>
    </w:rPr>
  </w:style>
  <w:style w:type="character" w:customStyle="1" w:styleId="Corpsdetexte3Car">
    <w:name w:val="Corps de texte 3 Car"/>
    <w:basedOn w:val="Policepardfaut"/>
    <w:link w:val="Corpsdetexte3"/>
    <w:uiPriority w:val="99"/>
    <w:semiHidden/>
    <w:rsid w:val="000C717C"/>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0C717C"/>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0C717C"/>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0C717C"/>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0C717C"/>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0C717C"/>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0C717C"/>
    <w:rPr>
      <w:rFonts w:ascii="Arial" w:hAnsi="Arial"/>
      <w:sz w:val="26"/>
      <w:lang w:bidi="fr-FR"/>
    </w:rPr>
  </w:style>
  <w:style w:type="character" w:customStyle="1" w:styleId="DateCar">
    <w:name w:val="Date Car"/>
    <w:basedOn w:val="Policepardfaut"/>
    <w:link w:val="Date"/>
    <w:uiPriority w:val="99"/>
    <w:semiHidden/>
    <w:rsid w:val="000C717C"/>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0C717C"/>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0C717C"/>
    <w:rPr>
      <w:rFonts w:ascii="Arial" w:hAnsi="Arial"/>
      <w:sz w:val="26"/>
      <w:lang w:bidi="fr-FR"/>
    </w:rPr>
  </w:style>
  <w:style w:type="character" w:customStyle="1" w:styleId="NotedefinCar">
    <w:name w:val="Note de fin Car"/>
    <w:basedOn w:val="Policepardfaut"/>
    <w:link w:val="Notedefin"/>
    <w:uiPriority w:val="99"/>
    <w:semiHidden/>
    <w:rsid w:val="000C717C"/>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0C717C"/>
    <w:rPr>
      <w:rFonts w:ascii="Arial" w:hAnsi="Arial"/>
      <w:sz w:val="26"/>
      <w:szCs w:val="20"/>
      <w:lang w:bidi="fr-FR"/>
    </w:rPr>
  </w:style>
  <w:style w:type="character" w:customStyle="1" w:styleId="Titre3Car">
    <w:name w:val="Titre 3 Car"/>
    <w:basedOn w:val="Policepardfaut"/>
    <w:link w:val="Titre3"/>
    <w:uiPriority w:val="6"/>
    <w:rsid w:val="000C717C"/>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0C717C"/>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0C717C"/>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0C717C"/>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0C717C"/>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0C717C"/>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0C717C"/>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0C717C"/>
    <w:rPr>
      <w:rFonts w:ascii="Arial" w:hAnsi="Arial"/>
      <w:i/>
      <w:iCs/>
      <w:sz w:val="26"/>
      <w:lang w:bidi="fr-FR"/>
    </w:rPr>
  </w:style>
  <w:style w:type="character" w:customStyle="1" w:styleId="PrformatHTMLCar">
    <w:name w:val="Préformaté HTML Car"/>
    <w:basedOn w:val="Policepardfaut"/>
    <w:link w:val="PrformatHTML"/>
    <w:uiPriority w:val="99"/>
    <w:semiHidden/>
    <w:rsid w:val="000C717C"/>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0C717C"/>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0C717C"/>
    <w:rPr>
      <w:rFonts w:ascii="Consolas" w:hAnsi="Consolas"/>
      <w:szCs w:val="20"/>
    </w:rPr>
  </w:style>
  <w:style w:type="character" w:customStyle="1" w:styleId="En-ttedemessageCar">
    <w:name w:val="En-tête de message Car"/>
    <w:basedOn w:val="Policepardfaut"/>
    <w:link w:val="En-ttedemessage"/>
    <w:uiPriority w:val="99"/>
    <w:semiHidden/>
    <w:rsid w:val="000C717C"/>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0C717C"/>
    <w:rPr>
      <w:rFonts w:ascii="Arial" w:hAnsi="Arial"/>
      <w:sz w:val="26"/>
      <w:lang w:bidi="fr-FR"/>
    </w:rPr>
  </w:style>
  <w:style w:type="character" w:customStyle="1" w:styleId="TextebrutCar">
    <w:name w:val="Texte brut Car"/>
    <w:basedOn w:val="Policepardfaut"/>
    <w:link w:val="Textebrut"/>
    <w:uiPriority w:val="99"/>
    <w:semiHidden/>
    <w:rsid w:val="000C717C"/>
    <w:rPr>
      <w:rFonts w:ascii="Consolas" w:hAnsi="Consolas"/>
      <w:sz w:val="26"/>
      <w:szCs w:val="21"/>
      <w:lang w:bidi="fr-FR"/>
    </w:rPr>
  </w:style>
  <w:style w:type="character" w:customStyle="1" w:styleId="CitationCar">
    <w:name w:val="Citation Car"/>
    <w:basedOn w:val="Policepardfaut"/>
    <w:link w:val="Citation"/>
    <w:uiPriority w:val="23"/>
    <w:rsid w:val="000C717C"/>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0C717C"/>
    <w:rPr>
      <w:rFonts w:ascii="Arial" w:hAnsi="Arial"/>
      <w:sz w:val="26"/>
      <w:lang w:bidi="fr-FR"/>
    </w:rPr>
  </w:style>
  <w:style w:type="character" w:customStyle="1" w:styleId="SignatureCar">
    <w:name w:val="Signature Car"/>
    <w:basedOn w:val="Policepardfaut"/>
    <w:link w:val="Signature"/>
    <w:uiPriority w:val="99"/>
    <w:semiHidden/>
    <w:rsid w:val="000C717C"/>
    <w:rPr>
      <w:rFonts w:ascii="Arial" w:hAnsi="Arial"/>
      <w:sz w:val="26"/>
      <w:lang w:bidi="fr-FR"/>
    </w:rPr>
  </w:style>
  <w:style w:type="paragraph" w:styleId="Paragraphedeliste">
    <w:name w:val="List Paragraph"/>
    <w:basedOn w:val="Normal"/>
    <w:uiPriority w:val="34"/>
    <w:unhideWhenUsed/>
    <w:qFormat/>
    <w:rsid w:val="000C717C"/>
    <w:pPr>
      <w:ind w:left="720"/>
      <w:contextualSpacing/>
    </w:pPr>
  </w:style>
  <w:style w:type="paragraph" w:styleId="TM4">
    <w:name w:val="toc 4"/>
    <w:basedOn w:val="Normal"/>
    <w:next w:val="Normal"/>
    <w:autoRedefine/>
    <w:uiPriority w:val="39"/>
    <w:rsid w:val="000C717C"/>
    <w:pPr>
      <w:spacing w:after="100"/>
      <w:ind w:left="660"/>
    </w:pPr>
  </w:style>
  <w:style w:type="paragraph" w:styleId="TM5">
    <w:name w:val="toc 5"/>
    <w:basedOn w:val="Normal"/>
    <w:next w:val="Normal"/>
    <w:autoRedefine/>
    <w:uiPriority w:val="39"/>
    <w:rsid w:val="000C717C"/>
    <w:pPr>
      <w:spacing w:after="100"/>
      <w:ind w:left="880"/>
    </w:pPr>
  </w:style>
  <w:style w:type="paragraph" w:styleId="TM6">
    <w:name w:val="toc 6"/>
    <w:basedOn w:val="Normal"/>
    <w:next w:val="Normal"/>
    <w:autoRedefine/>
    <w:uiPriority w:val="39"/>
    <w:rsid w:val="000C717C"/>
    <w:pPr>
      <w:spacing w:after="100"/>
      <w:ind w:left="1100"/>
    </w:pPr>
  </w:style>
  <w:style w:type="paragraph" w:styleId="TM7">
    <w:name w:val="toc 7"/>
    <w:basedOn w:val="Normal"/>
    <w:next w:val="Normal"/>
    <w:autoRedefine/>
    <w:uiPriority w:val="39"/>
    <w:rsid w:val="000C717C"/>
    <w:pPr>
      <w:spacing w:after="100"/>
      <w:ind w:left="1320"/>
    </w:pPr>
  </w:style>
  <w:style w:type="paragraph" w:styleId="TM8">
    <w:name w:val="toc 8"/>
    <w:basedOn w:val="Normal"/>
    <w:next w:val="Normal"/>
    <w:autoRedefine/>
    <w:uiPriority w:val="39"/>
    <w:rsid w:val="000C717C"/>
    <w:pPr>
      <w:spacing w:after="100"/>
      <w:ind w:left="1540"/>
    </w:pPr>
  </w:style>
  <w:style w:type="paragraph" w:styleId="TM9">
    <w:name w:val="toc 9"/>
    <w:basedOn w:val="Normal"/>
    <w:next w:val="Normal"/>
    <w:autoRedefine/>
    <w:uiPriority w:val="39"/>
    <w:rsid w:val="000C717C"/>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0C717C"/>
    <w:rPr>
      <w:b/>
      <w:bCs/>
      <w:color w:val="0C893F"/>
    </w:rPr>
  </w:style>
  <w:style w:type="character" w:customStyle="1" w:styleId="Recommandation">
    <w:name w:val="Recommandation"/>
    <w:basedOn w:val="Policepardfaut"/>
    <w:uiPriority w:val="1"/>
    <w:qFormat/>
    <w:rsid w:val="000C717C"/>
    <w:rPr>
      <w:color w:val="0C893F"/>
    </w:rPr>
  </w:style>
  <w:style w:type="character" w:customStyle="1" w:styleId="Adaptation">
    <w:name w:val="Adaptation"/>
    <w:basedOn w:val="Policepardfaut"/>
    <w:uiPriority w:val="1"/>
    <w:rsid w:val="000C717C"/>
    <w:rPr>
      <w:color w:val="0070C0"/>
    </w:rPr>
  </w:style>
  <w:style w:type="character" w:customStyle="1" w:styleId="Adaptationintense">
    <w:name w:val="Adaptation intense"/>
    <w:basedOn w:val="Policepardfaut"/>
    <w:uiPriority w:val="1"/>
    <w:rsid w:val="000C717C"/>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ramatuelle.fr/plan-du-site/" TargetMode="External"/><Relationship Id="rId26" Type="http://schemas.openxmlformats.org/officeDocument/2006/relationships/hyperlink" Target="https://www.ramatuelle.fr/vivre-a-ramatuelle/economie-tourisme/meuble-de-tourisme-taxe-de-sejour/" TargetMode="External"/><Relationship Id="rId39" Type="http://schemas.openxmlformats.org/officeDocument/2006/relationships/hyperlink" Target="https://chromewebstore.google.com/detail/image-alt-text-viewer/nhmihbneenlkbjjpbimhegikadfleccd" TargetMode="External"/><Relationship Id="rId21" Type="http://schemas.openxmlformats.org/officeDocument/2006/relationships/hyperlink" Target="https://www.ramatuelle.fr/actualites/" TargetMode="External"/><Relationship Id="rId34" Type="http://schemas.openxmlformats.org/officeDocument/2006/relationships/hyperlink" Target="https://www.ramatuelle.fr/vivre-a-ramatuelle/cadre-de-vie/urbanisme/assainissement-et-energies-renouvelables/" TargetMode="External"/><Relationship Id="rId42" Type="http://schemas.openxmlformats.org/officeDocument/2006/relationships/image" Target="media/image5.png"/><Relationship Id="rId47" Type="http://schemas.openxmlformats.org/officeDocument/2006/relationships/hyperlink" Target="https://www.tpgi.com/color-contrast-checker/" TargetMode="External"/><Relationship Id="rId50" Type="http://schemas.openxmlformats.org/officeDocument/2006/relationships/image" Target="media/image9.png"/><Relationship Id="rId55" Type="http://schemas.openxmlformats.org/officeDocument/2006/relationships/image" Target="media/image12.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ramatuelle.fr/mentions-legales/" TargetMode="External"/><Relationship Id="rId29" Type="http://schemas.openxmlformats.org/officeDocument/2006/relationships/hyperlink" Target="https://accessibilite.numerique.gouv.fr/" TargetMode="External"/><Relationship Id="rId11" Type="http://schemas.openxmlformats.org/officeDocument/2006/relationships/endnotes" Target="endnotes.xml"/><Relationship Id="rId24" Type="http://schemas.openxmlformats.org/officeDocument/2006/relationships/hyperlink" Target="https://www.ramatuelle.fr/annuaire/police-municipale-de-ramatuelle/" TargetMode="External"/><Relationship Id="rId32" Type="http://schemas.openxmlformats.org/officeDocument/2006/relationships/hyperlink" Target="https://www.stratis.fr/" TargetMode="External"/><Relationship Id="rId37" Type="http://schemas.microsoft.com/office/2011/relationships/commentsExtended" Target="commentsExtended.xml"/><Relationship Id="rId40" Type="http://schemas.openxmlformats.org/officeDocument/2006/relationships/image" Target="media/image3.png"/><Relationship Id="rId45" Type="http://schemas.openxmlformats.org/officeDocument/2006/relationships/hyperlink" Target="https://chromewebstore.google.com/detail/wcag-color-contrast-check/plnahcmalebffmaghcpcmpaciebdhgdf" TargetMode="External"/><Relationship Id="rId53" Type="http://schemas.openxmlformats.org/officeDocument/2006/relationships/image" Target="media/image10.png"/><Relationship Id="rId58" Type="http://schemas.openxmlformats.org/officeDocument/2006/relationships/hyperlink" Target="https://pac.pdf-accessibility.org/en/download" TargetMode="External"/><Relationship Id="rId5" Type="http://schemas.openxmlformats.org/officeDocument/2006/relationships/customXml" Target="../customXml/item5.xml"/><Relationship Id="rId61" Type="http://schemas.openxmlformats.org/officeDocument/2006/relationships/hyperlink" Target="https://taggedpdf.com/" TargetMode="External"/><Relationship Id="rId19" Type="http://schemas.openxmlformats.org/officeDocument/2006/relationships/hyperlink" Target="https://www.ramatuelle.fr/accessibilite/" TargetMode="External"/><Relationship Id="rId14" Type="http://schemas.openxmlformats.org/officeDocument/2006/relationships/hyperlink" Target="https://www.ramatuelle.fr/" TargetMode="External"/><Relationship Id="rId22" Type="http://schemas.openxmlformats.org/officeDocument/2006/relationships/hyperlink" Target="https://www.ramatuelle.fr/actualite/un-pass-culture-pour-les-jeunes-ramatuelloises/" TargetMode="External"/><Relationship Id="rId27" Type="http://schemas.openxmlformats.org/officeDocument/2006/relationships/hyperlink" Target="https://www.ramatuelle.fr/vivre-a-ramatuelle/cadre-de-vie/urbanisme/assainissement-et-energies-renouvelables/" TargetMode="External"/><Relationship Id="rId30" Type="http://schemas.openxmlformats.org/officeDocument/2006/relationships/hyperlink" Target="https://accessibilite.numerique.gouv.fr/obligations/evaluation-conformite/" TargetMode="External"/><Relationship Id="rId35" Type="http://schemas.openxmlformats.org/officeDocument/2006/relationships/hyperlink" Target="https://accessibilite.numerique.gouv.fr/obligations/champ-application/" TargetMode="External"/><Relationship Id="rId43" Type="http://schemas.openxmlformats.org/officeDocument/2006/relationships/image" Target="media/image6.png"/><Relationship Id="rId48" Type="http://schemas.openxmlformats.org/officeDocument/2006/relationships/image" Target="media/image8.png"/><Relationship Id="rId56" Type="http://schemas.openxmlformats.org/officeDocument/2006/relationships/image" Target="media/image13.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addons.mozilla.org/fr/firefox/addon/headingsmap/"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ramatuelle.fr/declaration-daccessibilite/" TargetMode="External"/><Relationship Id="rId25" Type="http://schemas.openxmlformats.org/officeDocument/2006/relationships/hyperlink" Target="https://www.ramatuelle.fr/votre-mairie/" TargetMode="External"/><Relationship Id="rId33" Type="http://schemas.openxmlformats.org/officeDocument/2006/relationships/hyperlink" Target="https://accessibilite.numerique.gouv.fr/obligations/champ-application/" TargetMode="External"/><Relationship Id="rId38" Type="http://schemas.microsoft.com/office/2016/09/relationships/commentsIds" Target="commentsIds.xml"/><Relationship Id="rId46" Type="http://schemas.openxmlformats.org/officeDocument/2006/relationships/image" Target="media/image7.png"/><Relationship Id="rId59" Type="http://schemas.openxmlformats.org/officeDocument/2006/relationships/image" Target="media/image15.png"/><Relationship Id="rId20" Type="http://schemas.openxmlformats.org/officeDocument/2006/relationships/hyperlink" Target="https://www.ramatuelle.fr/?s=ramatuelle" TargetMode="External"/><Relationship Id="rId41" Type="http://schemas.openxmlformats.org/officeDocument/2006/relationships/image" Target="media/image4.png"/><Relationship Id="rId54" Type="http://schemas.openxmlformats.org/officeDocument/2006/relationships/image" Target="media/image1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ramatuelle.fr/contactez-nous/" TargetMode="External"/><Relationship Id="rId23" Type="http://schemas.openxmlformats.org/officeDocument/2006/relationships/hyperlink" Target="https://www.ramatuelle.fr/thematique-annuaire/annuaire-des-services/" TargetMode="External"/><Relationship Id="rId28" Type="http://schemas.openxmlformats.org/officeDocument/2006/relationships/hyperlink" Target="https://www.ramatuelle.fr/vivre-a-ramatuelle/mer-et-littoral/plage-de-pampelonne/" TargetMode="External"/><Relationship Id="rId36" Type="http://schemas.openxmlformats.org/officeDocument/2006/relationships/comments" Target="comments.xml"/><Relationship Id="rId49" Type="http://schemas.openxmlformats.org/officeDocument/2006/relationships/hyperlink" Target="https://contrast-finder.tanaguru.com/?lang=fr" TargetMode="External"/><Relationship Id="rId57" Type="http://schemas.openxmlformats.org/officeDocument/2006/relationships/image" Target="media/image14.png"/><Relationship Id="rId10" Type="http://schemas.openxmlformats.org/officeDocument/2006/relationships/footnotes" Target="footnotes.xml"/><Relationship Id="rId31" Type="http://schemas.openxmlformats.org/officeDocument/2006/relationships/hyperlink" Target="https://accessibilite.numerique.gouv.fr/obligations/" TargetMode="External"/><Relationship Id="rId44" Type="http://schemas.openxmlformats.org/officeDocument/2006/relationships/hyperlink" Target="https://addons.mozilla.org/fr/firefox/addon/wcag-contrast-checker/" TargetMode="External"/><Relationship Id="rId52" Type="http://schemas.openxmlformats.org/officeDocument/2006/relationships/hyperlink" Target="https://chromewebstore.google.com/detail/headingsmap/flbjommegcjonpdmenkdiocclhjacmbi" TargetMode="External"/><Relationship Id="rId60" Type="http://schemas.openxmlformats.org/officeDocument/2006/relationships/hyperlink" Target="https://www.pdf-accessible.com/notices-accessibilite-indesign-acroba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3" Type="http://schemas.openxmlformats.org/officeDocument/2006/relationships/mailMergeSource" Target="file:///C:\Users\nicolaszerr\OneDrive%20-%20STRATIS\T&#233;l&#233;chargement\_publipostage_Ramatuelle_Remplissage_automatique_du_rapport-V1.0.xlsx" TargetMode="External"/><Relationship Id="rId2" Type="http://schemas.openxmlformats.org/officeDocument/2006/relationships/mailMergeSource" Target="file:///C:\Users\nicolaszerr\OneDrive%20-%20STRATIS\T&#233;l&#233;chargement\_publipostage_Ramatuelle_Remplissage_automatique_du_rapport-V1.0.xlsx" TargetMode="External"/><Relationship Id="rId1" Type="http://schemas.openxmlformats.org/officeDocument/2006/relationships/attachedTemplate" Target="https://stratisfr.sharepoint.com/sites/intranet.ressources/RESSOURCES/99%20-%20Direction%20-%20Technique/04%20-%20D&#233;partement%20-%20Accessibilit&#233;/02-Documents/modele-word-accessibilite.dotx" TargetMode="External"/><Relationship Id="rId4" Type="http://schemas.openxmlformats.org/officeDocument/2006/relationships/recipientData" Target="recipientData.xm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9ff7d01ea021965e3f838ac048404b1d">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537527d2dbc47d0e237d3479a1bb43fb"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
</file>

<file path=customXml/itemProps1.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2.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3.xml><?xml version="1.0" encoding="utf-8"?>
<ds:datastoreItem xmlns:ds="http://schemas.openxmlformats.org/officeDocument/2006/customXml" ds:itemID="{697FDC6D-C135-4B9F-A6E2-98C00EE6E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F6AFD9-3CE3-4EEA-B705-82EE1111B485}">
  <ds:schemaRefs>
    <ds:schemaRef ds:uri="http://purl.org/dc/dcmitype/"/>
    <ds:schemaRef ds:uri="http://schemas.openxmlformats.org/package/2006/metadata/core-properties"/>
    <ds:schemaRef ds:uri="9a175bb2-ed40-4197-bf8b-885703fb4802"/>
    <ds:schemaRef ds:uri="http://schemas.microsoft.com/office/2006/metadata/properties"/>
    <ds:schemaRef ds:uri="http://schemas.microsoft.com/office/infopath/2007/PartnerControls"/>
    <ds:schemaRef ds:uri="http://purl.org/dc/elements/1.1/"/>
    <ds:schemaRef ds:uri="http://schemas.microsoft.com/office/2006/documentManagement/types"/>
    <ds:schemaRef ds:uri="7a1f8c81-ec5c-4909-aac3-bf7e92b2b841"/>
    <ds:schemaRef ds:uri="http://www.w3.org/XML/1998/namespace"/>
    <ds:schemaRef ds:uri="http://purl.org/dc/terms/"/>
  </ds:schemaRefs>
</ds:datastoreItem>
</file>

<file path=customXml/itemProps5.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33</Pages>
  <Words>8969</Words>
  <Characters>49335</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Rapport de conformité au RGAA 4.1 - V1.0 - Site Internet de $$$CLIENT$$$</vt:lpstr>
    </vt:vector>
  </TitlesOfParts>
  <Company/>
  <LinksUpToDate>false</LinksUpToDate>
  <CharactersWithSpaces>58188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 la Commune de Ramatuelle</dc:title>
  <dc:subject/>
  <dc:creator/>
  <cp:keywords/>
  <dc:description/>
  <cp:lastModifiedBy/>
  <cp:revision>4</cp:revision>
  <dcterms:created xsi:type="dcterms:W3CDTF">2020-09-29T13:59:00Z</dcterms:created>
  <dcterms:modified xsi:type="dcterms:W3CDTF">2025-09-15T15:09:00Z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